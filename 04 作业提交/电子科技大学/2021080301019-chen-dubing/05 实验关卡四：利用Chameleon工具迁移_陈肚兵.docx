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F18D7" w14:textId="0C70D66B" w:rsidR="004827DA" w:rsidRPr="003F6921" w:rsidRDefault="004827DA" w:rsidP="004827DA">
      <w:pPr>
        <w:ind w:left="0"/>
        <w:rPr>
          <w:rFonts w:ascii="Huawei Sans" w:hAnsi="Huawei Sans"/>
        </w:rPr>
      </w:pPr>
    </w:p>
    <w:p w14:paraId="28F8CF0B" w14:textId="412EE8A2" w:rsidR="004827DA" w:rsidRPr="009D4127" w:rsidRDefault="004827DA" w:rsidP="004827DA">
      <w:pPr>
        <w:ind w:left="0"/>
        <w:rPr>
          <w:rFonts w:ascii="Huawei Sans" w:hAnsi="Huawei Sans"/>
        </w:rPr>
      </w:pPr>
      <w:r>
        <w:rPr>
          <w:rFonts w:ascii="Huawei Sans" w:hAnsi="Huawei Sans" w:hint="eastAsia"/>
        </w:rPr>
        <w:t xml:space="preserve"> </w:t>
      </w:r>
      <w:r>
        <w:rPr>
          <w:rFonts w:ascii="Huawei Sans" w:hAnsi="Huawei Sans"/>
        </w:rPr>
        <w:t xml:space="preserve">                                   </w:t>
      </w:r>
      <w:bookmarkStart w:id="0" w:name="_Hlk104305793"/>
    </w:p>
    <w:tbl>
      <w:tblPr>
        <w:tblStyle w:val="V50"/>
        <w:tblpPr w:leftFromText="180" w:rightFromText="180" w:vertAnchor="text" w:horzAnchor="margin" w:tblpXSpec="center" w:tblpY="6436"/>
        <w:tblW w:w="8590" w:type="dxa"/>
        <w:tblLook w:val="01E0" w:firstRow="1" w:lastRow="1" w:firstColumn="1" w:lastColumn="1" w:noHBand="0" w:noVBand="0"/>
      </w:tblPr>
      <w:tblGrid>
        <w:gridCol w:w="1541"/>
        <w:gridCol w:w="1174"/>
        <w:gridCol w:w="1284"/>
        <w:gridCol w:w="2668"/>
        <w:gridCol w:w="1923"/>
      </w:tblGrid>
      <w:tr w:rsidR="004827DA" w:rsidRPr="009D4127" w14:paraId="47BCBB96" w14:textId="77777777" w:rsidTr="000E1B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6C2B91CA" w14:textId="77777777" w:rsidR="004827DA" w:rsidRPr="009D4127" w:rsidRDefault="004827DA" w:rsidP="006339FF">
            <w:pPr>
              <w:pStyle w:val="59"/>
              <w:rPr>
                <w:b w:val="0"/>
              </w:rPr>
            </w:pPr>
            <w:r w:rsidRPr="009D4127">
              <w:t>开发</w:t>
            </w:r>
            <w:r w:rsidRPr="009D4127">
              <w:t>/</w:t>
            </w:r>
            <w:r w:rsidRPr="009D4127">
              <w:t>优化者</w:t>
            </w:r>
          </w:p>
        </w:tc>
        <w:tc>
          <w:tcPr>
            <w:tcW w:w="1134" w:type="dxa"/>
          </w:tcPr>
          <w:p w14:paraId="5E84E672" w14:textId="77777777" w:rsidR="004827DA" w:rsidRPr="009D4127" w:rsidRDefault="004827DA" w:rsidP="006339FF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D4127">
              <w:t>时间</w:t>
            </w:r>
          </w:p>
        </w:tc>
        <w:tc>
          <w:tcPr>
            <w:tcW w:w="1275" w:type="dxa"/>
          </w:tcPr>
          <w:p w14:paraId="2B898B31" w14:textId="77777777" w:rsidR="004827DA" w:rsidRPr="009D4127" w:rsidRDefault="004827DA" w:rsidP="006339FF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D4127">
              <w:t>审核人</w:t>
            </w:r>
          </w:p>
        </w:tc>
        <w:tc>
          <w:tcPr>
            <w:tcW w:w="2694" w:type="dxa"/>
          </w:tcPr>
          <w:p w14:paraId="56ADA03B" w14:textId="77777777" w:rsidR="004827DA" w:rsidRPr="009D4127" w:rsidRDefault="004827DA" w:rsidP="006339FF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D4127">
              <w:t>开发类型（新开发</w:t>
            </w:r>
            <w:r w:rsidRPr="009D4127">
              <w:t>/</w:t>
            </w:r>
            <w:r w:rsidRPr="009D4127">
              <w:t>优化）</w:t>
            </w:r>
          </w:p>
        </w:tc>
        <w:tc>
          <w:tcPr>
            <w:tcW w:w="1942" w:type="dxa"/>
          </w:tcPr>
          <w:p w14:paraId="5DE8D192" w14:textId="77777777" w:rsidR="004827DA" w:rsidRPr="009D4127" w:rsidRDefault="004827DA" w:rsidP="006339FF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>更新说明</w:t>
            </w:r>
          </w:p>
        </w:tc>
      </w:tr>
      <w:tr w:rsidR="002650ED" w:rsidRPr="009D4127" w14:paraId="6BE265A8" w14:textId="77777777" w:rsidTr="000E1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2E753266" w14:textId="504A8768" w:rsidR="002650ED" w:rsidRPr="009D4127" w:rsidRDefault="002650ED" w:rsidP="002650ED">
            <w:pPr>
              <w:pStyle w:val="59"/>
            </w:pPr>
            <w:r w:rsidRPr="007D37BF">
              <w:rPr>
                <w:rFonts w:cs="Huawei Sans" w:hint="eastAsia"/>
              </w:rPr>
              <w:t>俞其乐</w:t>
            </w:r>
            <w:r w:rsidRPr="007D37BF">
              <w:rPr>
                <w:rFonts w:cs="Huawei Sans" w:hint="eastAsia"/>
              </w:rPr>
              <w:t>/wx1122685</w:t>
            </w:r>
          </w:p>
        </w:tc>
        <w:tc>
          <w:tcPr>
            <w:tcW w:w="1134" w:type="dxa"/>
          </w:tcPr>
          <w:p w14:paraId="611B42C7" w14:textId="5639735A" w:rsidR="002650ED" w:rsidRPr="009D4127" w:rsidRDefault="002650ED" w:rsidP="002650ED">
            <w:pPr>
              <w:pStyle w:val="5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37BF">
              <w:rPr>
                <w:rFonts w:cs="Huawei Sans" w:hint="eastAsia"/>
              </w:rPr>
              <w:t>2023.01.03</w:t>
            </w:r>
          </w:p>
        </w:tc>
        <w:tc>
          <w:tcPr>
            <w:tcW w:w="1275" w:type="dxa"/>
          </w:tcPr>
          <w:p w14:paraId="6DDDB052" w14:textId="750B23FA" w:rsidR="002650ED" w:rsidRPr="009D4127" w:rsidRDefault="002650ED" w:rsidP="002650ED">
            <w:pPr>
              <w:pStyle w:val="5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7D37BF">
              <w:rPr>
                <w:rFonts w:cs="Huawei Sans" w:hint="eastAsia"/>
              </w:rPr>
              <w:t>习志平</w:t>
            </w:r>
            <w:proofErr w:type="gramEnd"/>
            <w:r w:rsidRPr="007D37BF">
              <w:rPr>
                <w:rFonts w:cs="Huawei Sans" w:hint="eastAsia"/>
              </w:rPr>
              <w:t>/wx1059063</w:t>
            </w:r>
          </w:p>
        </w:tc>
        <w:tc>
          <w:tcPr>
            <w:tcW w:w="2694" w:type="dxa"/>
          </w:tcPr>
          <w:p w14:paraId="6CC2266F" w14:textId="47701752" w:rsidR="002650ED" w:rsidRPr="009D4127" w:rsidRDefault="002650ED" w:rsidP="002650ED">
            <w:pPr>
              <w:pStyle w:val="5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37BF">
              <w:rPr>
                <w:rFonts w:cs="Huawei Sans" w:hint="eastAsia"/>
              </w:rPr>
              <w:t>新开发</w:t>
            </w:r>
          </w:p>
        </w:tc>
        <w:tc>
          <w:tcPr>
            <w:tcW w:w="1942" w:type="dxa"/>
          </w:tcPr>
          <w:p w14:paraId="6F4958D9" w14:textId="77777777" w:rsidR="002650ED" w:rsidRPr="009D4127" w:rsidRDefault="002650ED" w:rsidP="002650ED">
            <w:pPr>
              <w:pStyle w:val="5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50ED" w:rsidRPr="009D4127" w14:paraId="29F27836" w14:textId="77777777" w:rsidTr="000E1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6762BC5D" w14:textId="77777777" w:rsidR="002650ED" w:rsidRPr="009D4127" w:rsidRDefault="002650ED" w:rsidP="002650ED">
            <w:pPr>
              <w:pStyle w:val="59"/>
            </w:pPr>
          </w:p>
        </w:tc>
        <w:tc>
          <w:tcPr>
            <w:tcW w:w="1134" w:type="dxa"/>
          </w:tcPr>
          <w:p w14:paraId="51E13000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5" w:type="dxa"/>
          </w:tcPr>
          <w:p w14:paraId="46FB3F46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94" w:type="dxa"/>
          </w:tcPr>
          <w:p w14:paraId="2FB74103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42" w:type="dxa"/>
          </w:tcPr>
          <w:p w14:paraId="2445EF1A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50ED" w:rsidRPr="009D4127" w14:paraId="37166BA0" w14:textId="77777777" w:rsidTr="000E1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55FA7932" w14:textId="77777777" w:rsidR="002650ED" w:rsidRPr="009D4127" w:rsidRDefault="002650ED" w:rsidP="002650ED">
            <w:pPr>
              <w:pStyle w:val="59"/>
            </w:pPr>
          </w:p>
        </w:tc>
        <w:tc>
          <w:tcPr>
            <w:tcW w:w="1134" w:type="dxa"/>
          </w:tcPr>
          <w:p w14:paraId="05085B3E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5" w:type="dxa"/>
          </w:tcPr>
          <w:p w14:paraId="2CA11877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94" w:type="dxa"/>
          </w:tcPr>
          <w:p w14:paraId="3B3456E3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42" w:type="dxa"/>
          </w:tcPr>
          <w:p w14:paraId="61F60B25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50ED" w:rsidRPr="009D4127" w14:paraId="5923329D" w14:textId="77777777" w:rsidTr="000E1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722BA327" w14:textId="77777777" w:rsidR="002650ED" w:rsidRPr="009D4127" w:rsidRDefault="002650ED" w:rsidP="002650ED">
            <w:pPr>
              <w:pStyle w:val="59"/>
            </w:pPr>
          </w:p>
        </w:tc>
        <w:tc>
          <w:tcPr>
            <w:tcW w:w="1134" w:type="dxa"/>
          </w:tcPr>
          <w:p w14:paraId="0F1EFAB2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5" w:type="dxa"/>
          </w:tcPr>
          <w:p w14:paraId="328424F4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94" w:type="dxa"/>
          </w:tcPr>
          <w:p w14:paraId="128A7784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42" w:type="dxa"/>
          </w:tcPr>
          <w:p w14:paraId="6517B261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50ED" w:rsidRPr="009D4127" w14:paraId="75DF9C94" w14:textId="77777777" w:rsidTr="000E1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3659A925" w14:textId="77777777" w:rsidR="002650ED" w:rsidRPr="009D4127" w:rsidRDefault="002650ED" w:rsidP="002650ED">
            <w:pPr>
              <w:pStyle w:val="59"/>
            </w:pPr>
          </w:p>
        </w:tc>
        <w:tc>
          <w:tcPr>
            <w:tcW w:w="1134" w:type="dxa"/>
          </w:tcPr>
          <w:p w14:paraId="28BAD0CD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5" w:type="dxa"/>
          </w:tcPr>
          <w:p w14:paraId="21E91294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94" w:type="dxa"/>
          </w:tcPr>
          <w:p w14:paraId="057A83E6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42" w:type="dxa"/>
          </w:tcPr>
          <w:p w14:paraId="4822B0A6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50ED" w:rsidRPr="009D4127" w14:paraId="4B16B145" w14:textId="77777777" w:rsidTr="000E1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1E86D686" w14:textId="77777777" w:rsidR="002650ED" w:rsidRPr="009D4127" w:rsidRDefault="002650ED" w:rsidP="002650ED">
            <w:pPr>
              <w:pStyle w:val="59"/>
            </w:pPr>
          </w:p>
        </w:tc>
        <w:tc>
          <w:tcPr>
            <w:tcW w:w="1134" w:type="dxa"/>
          </w:tcPr>
          <w:p w14:paraId="35E096CA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5" w:type="dxa"/>
          </w:tcPr>
          <w:p w14:paraId="0405A17F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94" w:type="dxa"/>
          </w:tcPr>
          <w:p w14:paraId="67113E01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42" w:type="dxa"/>
          </w:tcPr>
          <w:p w14:paraId="1B84A766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50ED" w:rsidRPr="009D4127" w14:paraId="5359789B" w14:textId="77777777" w:rsidTr="000E1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409B8D44" w14:textId="77777777" w:rsidR="002650ED" w:rsidRPr="009D4127" w:rsidRDefault="002650ED" w:rsidP="002650ED">
            <w:pPr>
              <w:pStyle w:val="59"/>
            </w:pPr>
          </w:p>
        </w:tc>
        <w:tc>
          <w:tcPr>
            <w:tcW w:w="1134" w:type="dxa"/>
          </w:tcPr>
          <w:p w14:paraId="2A874471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5" w:type="dxa"/>
          </w:tcPr>
          <w:p w14:paraId="22597B9E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94" w:type="dxa"/>
          </w:tcPr>
          <w:p w14:paraId="5DE82AB2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42" w:type="dxa"/>
          </w:tcPr>
          <w:p w14:paraId="2EBAE7C0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A74B391" w14:textId="5FDE89A1" w:rsidR="004827DA" w:rsidRPr="009D4127" w:rsidRDefault="000D2EB7" w:rsidP="004827DA">
      <w:pPr>
        <w:pStyle w:val="cover--"/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A546B" wp14:editId="5751D893">
                <wp:simplePos x="0" y="0"/>
                <wp:positionH relativeFrom="column">
                  <wp:posOffset>-291105</wp:posOffset>
                </wp:positionH>
                <wp:positionV relativeFrom="paragraph">
                  <wp:posOffset>624453</wp:posOffset>
                </wp:positionV>
                <wp:extent cx="4589988" cy="1047595"/>
                <wp:effectExtent l="0" t="723900" r="0" b="72453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381615">
                          <a:off x="0" y="0"/>
                          <a:ext cx="4589988" cy="1047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FCF1A4" w14:textId="77777777" w:rsidR="006339FF" w:rsidRPr="00CD5FCA" w:rsidRDefault="006339FF" w:rsidP="004827DA">
                            <w:pPr>
                              <w:ind w:left="0"/>
                              <w:rPr>
                                <w:rFonts w:ascii="方正兰亭黑简体"/>
                                <w:color w:val="BFBFBF" w:themeColor="background1" w:themeShade="BF"/>
                                <w:sz w:val="96"/>
                              </w:rPr>
                            </w:pPr>
                            <w:r w:rsidRPr="00CD5FCA">
                              <w:rPr>
                                <w:rFonts w:ascii="方正兰亭黑简体" w:hint="eastAsia"/>
                                <w:color w:val="BFBFBF" w:themeColor="background1" w:themeShade="BF"/>
                                <w:sz w:val="96"/>
                              </w:rPr>
                              <w:t>本页不</w:t>
                            </w:r>
                            <w:r>
                              <w:rPr>
                                <w:rFonts w:ascii="方正兰亭黑简体" w:hint="eastAsia"/>
                                <w:color w:val="BFBFBF" w:themeColor="background1" w:themeShade="BF"/>
                                <w:sz w:val="96"/>
                              </w:rPr>
                              <w:t>对外呈现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1A546B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-22.9pt;margin-top:49.15pt;width:361.4pt;height:82.5pt;rotation:-1330801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" filled="f" stroked="f" strokeweight=".5pt">
                <v:textbox>
                  <w:txbxContent>
                    <w:p w14:paraId="73FCF1A4" w14:textId="77777777" w:rsidR="006339FF" w:rsidRPr="00CD5FCA" w:rsidRDefault="006339FF" w:rsidP="004827DA">
                      <w:pPr>
                        <w:ind w:left="0"/>
                        <w:rPr>
                          <w:rFonts w:ascii="方正兰亭黑简体"/>
                          <w:color w:val="BFBFBF" w:themeColor="background1" w:themeShade="BF"/>
                          <w:sz w:val="96"/>
                        </w:rPr>
                      </w:pPr>
                      <w:r w:rsidRPr="00CD5FCA">
                        <w:rPr>
                          <w:rFonts w:ascii="方正兰亭黑简体" w:hint="eastAsia"/>
                          <w:color w:val="BFBFBF" w:themeColor="background1" w:themeShade="BF"/>
                          <w:sz w:val="96"/>
                        </w:rPr>
                        <w:t>本页不</w:t>
                      </w:r>
                      <w:r>
                        <w:rPr>
                          <w:rFonts w:ascii="方正兰亭黑简体" w:hint="eastAsia"/>
                          <w:color w:val="BFBFBF" w:themeColor="background1" w:themeShade="BF"/>
                          <w:sz w:val="96"/>
                        </w:rPr>
                        <w:t>对外呈现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V50"/>
        <w:tblpPr w:leftFromText="180" w:rightFromText="180" w:vertAnchor="text" w:horzAnchor="margin" w:tblpXSpec="center" w:tblpY="3394"/>
        <w:tblW w:w="8590" w:type="dxa"/>
        <w:tblLook w:val="01E0" w:firstRow="1" w:lastRow="1" w:firstColumn="1" w:lastColumn="1" w:noHBand="0" w:noVBand="0"/>
      </w:tblPr>
      <w:tblGrid>
        <w:gridCol w:w="2135"/>
        <w:gridCol w:w="2135"/>
        <w:gridCol w:w="2135"/>
        <w:gridCol w:w="2185"/>
      </w:tblGrid>
      <w:tr w:rsidR="004827DA" w:rsidRPr="009D4127" w14:paraId="012B1BED" w14:textId="77777777" w:rsidTr="002650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14:paraId="5A1992AC" w14:textId="77777777" w:rsidR="004827DA" w:rsidRPr="009D4127" w:rsidRDefault="004827DA" w:rsidP="006339FF">
            <w:pPr>
              <w:pStyle w:val="59"/>
              <w:rPr>
                <w:b w:val="0"/>
              </w:rPr>
            </w:pPr>
            <w:r w:rsidRPr="009D4127">
              <w:t>课程编码</w:t>
            </w:r>
          </w:p>
        </w:tc>
        <w:tc>
          <w:tcPr>
            <w:tcW w:w="2135" w:type="dxa"/>
          </w:tcPr>
          <w:p w14:paraId="221CB7E3" w14:textId="77777777" w:rsidR="004827DA" w:rsidRPr="009D4127" w:rsidRDefault="004827DA" w:rsidP="006339FF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D4127">
              <w:t>适用产品</w:t>
            </w:r>
          </w:p>
        </w:tc>
        <w:tc>
          <w:tcPr>
            <w:tcW w:w="2135" w:type="dxa"/>
          </w:tcPr>
          <w:p w14:paraId="42C74C6B" w14:textId="77777777" w:rsidR="004827DA" w:rsidRPr="009D4127" w:rsidRDefault="004827DA" w:rsidP="006339FF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D4127">
              <w:t>产品版本</w:t>
            </w:r>
          </w:p>
        </w:tc>
        <w:tc>
          <w:tcPr>
            <w:tcW w:w="2185" w:type="dxa"/>
          </w:tcPr>
          <w:p w14:paraId="72CB6D40" w14:textId="77777777" w:rsidR="004827DA" w:rsidRPr="009D4127" w:rsidRDefault="004827DA" w:rsidP="006339FF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D4127">
              <w:t>课程版本</w:t>
            </w:r>
            <w:r w:rsidRPr="009D4127">
              <w:t>ISSUE</w:t>
            </w:r>
          </w:p>
        </w:tc>
      </w:tr>
      <w:tr w:rsidR="002650ED" w:rsidRPr="009D4127" w14:paraId="6C4DEE8F" w14:textId="77777777" w:rsidTr="00265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14:paraId="6DDB0752" w14:textId="07FE0C30" w:rsidR="002650ED" w:rsidRPr="009D4127" w:rsidRDefault="002650ED" w:rsidP="002650ED">
            <w:pPr>
              <w:pStyle w:val="59"/>
            </w:pPr>
            <w:r w:rsidRPr="007D37BF">
              <w:rPr>
                <w:rFonts w:cs="Huawei Sans" w:hint="eastAsia"/>
              </w:rPr>
              <w:t>HSKP1304</w:t>
            </w:r>
          </w:p>
        </w:tc>
        <w:tc>
          <w:tcPr>
            <w:tcW w:w="2135" w:type="dxa"/>
          </w:tcPr>
          <w:p w14:paraId="06B4C5C9" w14:textId="38263F7E" w:rsidR="002650ED" w:rsidRPr="009D4127" w:rsidRDefault="002650ED" w:rsidP="002650ED">
            <w:pPr>
              <w:pStyle w:val="5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37BF">
              <w:rPr>
                <w:rFonts w:cs="Huawei Sans" w:hint="eastAsia"/>
              </w:rPr>
              <w:t>Chameleon</w:t>
            </w:r>
          </w:p>
        </w:tc>
        <w:tc>
          <w:tcPr>
            <w:tcW w:w="2135" w:type="dxa"/>
          </w:tcPr>
          <w:p w14:paraId="60146BBC" w14:textId="2E5E8523" w:rsidR="002650ED" w:rsidRPr="009D4127" w:rsidRDefault="002650ED" w:rsidP="002650ED">
            <w:pPr>
              <w:pStyle w:val="5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37BF">
              <w:rPr>
                <w:rFonts w:cs="Huawei Sans" w:hint="eastAsia"/>
              </w:rPr>
              <w:t>3.1.0</w:t>
            </w:r>
          </w:p>
        </w:tc>
        <w:tc>
          <w:tcPr>
            <w:tcW w:w="2185" w:type="dxa"/>
          </w:tcPr>
          <w:p w14:paraId="0A760296" w14:textId="7B266AAD" w:rsidR="002650ED" w:rsidRPr="009D4127" w:rsidRDefault="002650ED" w:rsidP="002650ED">
            <w:pPr>
              <w:pStyle w:val="5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37BF">
              <w:rPr>
                <w:rFonts w:cs="Huawei Sans" w:hint="eastAsia"/>
              </w:rPr>
              <w:t>V1.0</w:t>
            </w:r>
          </w:p>
        </w:tc>
      </w:tr>
    </w:tbl>
    <w:p w14:paraId="04C5DB64" w14:textId="77777777" w:rsidR="004827DA" w:rsidRDefault="004827DA" w:rsidP="004827DA">
      <w:pPr>
        <w:pStyle w:val="cover--"/>
        <w:rPr>
          <w:rFonts w:ascii="Huawei Sans" w:eastAsia="方正兰亭黑简体" w:hAnsi="Huawei Sans"/>
        </w:rPr>
      </w:pPr>
    </w:p>
    <w:p w14:paraId="357E2D1F" w14:textId="77777777" w:rsidR="004827DA" w:rsidRPr="009D4127" w:rsidRDefault="004827DA" w:rsidP="004827DA">
      <w:pPr>
        <w:pStyle w:val="cover--"/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</w:rPr>
        <w:t>修订记录</w:t>
      </w:r>
    </w:p>
    <w:p w14:paraId="4495D507" w14:textId="77777777" w:rsidR="004827DA" w:rsidRPr="009D4127" w:rsidRDefault="004827DA" w:rsidP="004827DA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  <w:snapToGrid w:val="0"/>
        </w:rPr>
      </w:pPr>
      <w:r w:rsidRPr="009D4127">
        <w:rPr>
          <w:rFonts w:ascii="Huawei Sans" w:hAnsi="Huawei Sans"/>
        </w:rPr>
        <w:br w:type="page"/>
      </w:r>
    </w:p>
    <w:bookmarkEnd w:id="0"/>
    <w:p w14:paraId="513FC025" w14:textId="77777777" w:rsidR="00204E69" w:rsidRPr="009D4127" w:rsidRDefault="00204E69" w:rsidP="006339FF">
      <w:pPr>
        <w:pStyle w:val="59"/>
      </w:pPr>
    </w:p>
    <w:p w14:paraId="15BB1CE4" w14:textId="77777777" w:rsidR="00204E69" w:rsidRDefault="00204E69" w:rsidP="006339FF">
      <w:pPr>
        <w:pStyle w:val="cover--"/>
        <w:jc w:val="left"/>
        <w:rPr>
          <w:rFonts w:ascii="Huawei Sans" w:eastAsia="方正兰亭黑简体" w:hAnsi="Huawei Sans"/>
          <w:noProof/>
        </w:rPr>
      </w:pPr>
      <w:r>
        <w:rPr>
          <w:rFonts w:ascii="Huawei Sans" w:eastAsia="方正兰亭黑简体" w:hAnsi="Huawei Sans"/>
          <w:noProof/>
        </w:rPr>
        <w:t xml:space="preserve"> </w:t>
      </w:r>
    </w:p>
    <w:p w14:paraId="46501B50" w14:textId="1880BF1A" w:rsidR="00204E69" w:rsidRPr="003F6921" w:rsidRDefault="00204E69" w:rsidP="006339FF">
      <w:pPr>
        <w:pStyle w:val="cover--"/>
        <w:rPr>
          <w:rFonts w:ascii="Huawei Sans" w:eastAsia="方正兰亭黑简体" w:hAnsi="Huawei Sans"/>
          <w:noProof/>
        </w:rPr>
      </w:pPr>
      <w:r w:rsidRPr="00204E69">
        <w:rPr>
          <w:rFonts w:ascii="Huawei Sans" w:eastAsia="方正兰亭黑简体" w:hAnsi="Huawei Sans" w:hint="eastAsia"/>
          <w:noProof/>
        </w:rPr>
        <w:t>利用</w:t>
      </w:r>
      <w:r w:rsidRPr="00204E69">
        <w:rPr>
          <w:rFonts w:ascii="Huawei Sans" w:eastAsia="方正兰亭黑简体" w:hAnsi="Huawei Sans"/>
          <w:noProof/>
        </w:rPr>
        <w:t>Chameleon</w:t>
      </w:r>
      <w:r w:rsidRPr="00204E69">
        <w:rPr>
          <w:rFonts w:ascii="Huawei Sans" w:eastAsia="方正兰亭黑简体" w:hAnsi="Huawei Sans"/>
          <w:noProof/>
        </w:rPr>
        <w:t>工具迁移</w:t>
      </w:r>
    </w:p>
    <w:p w14:paraId="0A34A6A8" w14:textId="77777777" w:rsidR="00204E69" w:rsidRPr="009D4127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20EA1F4C" w14:textId="77777777" w:rsidR="00204E69" w:rsidRPr="009D4127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50BF7D27" w14:textId="1F381F5D" w:rsidR="00204E69" w:rsidRPr="009D4127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5D311323" w14:textId="77777777" w:rsidR="00204E69" w:rsidRPr="009D4127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3EB81AFA" w14:textId="77777777" w:rsidR="00204E69" w:rsidRPr="009D4127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37EFCCED" w14:textId="77777777" w:rsidR="00204E69" w:rsidRPr="009D4127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05956D5A" w14:textId="77777777" w:rsidR="00204E69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5090D396" w14:textId="77777777" w:rsidR="00204E69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5F11FCAE" w14:textId="77777777" w:rsidR="00204E69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50177B39" w14:textId="77777777" w:rsidR="00204E69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2FDF15A5" w14:textId="77777777" w:rsidR="00204E69" w:rsidRPr="009D4127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1C4E2FEA" w14:textId="77777777" w:rsidR="00204E69" w:rsidRPr="009D4127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7E90D6BB" w14:textId="77777777" w:rsidR="00204E69" w:rsidRPr="009D4127" w:rsidRDefault="00204E69" w:rsidP="006339FF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41932EFF" wp14:editId="467EB53E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 w="12696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8AC304" w14:textId="77777777" w:rsidR="00204E69" w:rsidRPr="009D4127" w:rsidRDefault="00204E69" w:rsidP="006339FF">
      <w:pPr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caps/>
        </w:rPr>
        <w:fldChar w:fldCharType="begin"/>
      </w:r>
      <w:r w:rsidRPr="009D4127">
        <w:rPr>
          <w:rFonts w:ascii="Huawei Sans" w:eastAsia="方正兰亭黑简体" w:hAnsi="Huawei Sans"/>
          <w:caps/>
        </w:rPr>
        <w:instrText xml:space="preserve"> DOCPROPERTY  Confidential </w:instrText>
      </w:r>
      <w:r w:rsidRPr="009D4127">
        <w:rPr>
          <w:rFonts w:ascii="Huawei Sans" w:eastAsia="方正兰亭黑简体" w:hAnsi="Huawei Sans"/>
          <w:caps/>
        </w:rPr>
        <w:fldChar w:fldCharType="end"/>
      </w:r>
    </w:p>
    <w:p w14:paraId="07682655" w14:textId="77777777" w:rsidR="00204E69" w:rsidRDefault="00204E69" w:rsidP="00204E69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tbl>
      <w:tblPr>
        <w:tblStyle w:val="a8"/>
        <w:tblW w:w="0" w:type="auto"/>
        <w:tblInd w:w="0" w:type="dxa"/>
        <w:tblLook w:val="01E0" w:firstRow="1" w:lastRow="1" w:firstColumn="1" w:lastColumn="1" w:noHBand="0" w:noVBand="0"/>
      </w:tblPr>
      <w:tblGrid>
        <w:gridCol w:w="9638"/>
      </w:tblGrid>
      <w:tr w:rsidR="0044624A" w:rsidRPr="003F6921" w14:paraId="50FAAF55" w14:textId="77777777" w:rsidTr="006339FF">
        <w:trPr>
          <w:trHeight w:val="4799"/>
        </w:trPr>
        <w:tc>
          <w:tcPr>
            <w:tcW w:w="9639" w:type="dxa"/>
          </w:tcPr>
          <w:p w14:paraId="4E05111A" w14:textId="34E5E2A5" w:rsidR="0044624A" w:rsidRPr="00255240" w:rsidRDefault="0044624A" w:rsidP="006339FF">
            <w:pPr>
              <w:pStyle w:val="Cover4"/>
              <w:rPr>
                <w:rFonts w:ascii="方正兰亭黑简体" w:eastAsia="方正兰亭黑简体" w:hAnsi="Huawei Sans"/>
                <w:sz w:val="22"/>
              </w:rPr>
            </w:pPr>
            <w:r w:rsidRPr="00255240">
              <w:rPr>
                <w:rFonts w:ascii="方正兰亭黑简体" w:eastAsia="方正兰亭黑简体" w:hAnsi="Huawei Sans" w:hint="eastAsia"/>
                <w:sz w:val="22"/>
              </w:rPr>
              <w:lastRenderedPageBreak/>
              <w:t xml:space="preserve">版权所有 </w:t>
            </w:r>
            <w:r w:rsidRPr="00255240">
              <w:rPr>
                <w:rFonts w:ascii="方正兰亭黑简体" w:eastAsia="方正兰亭黑简体" w:hAnsi="Huawei Sans" w:cs="Calibri" w:hint="eastAsia"/>
                <w:sz w:val="22"/>
              </w:rPr>
              <w:t>©</w:t>
            </w:r>
            <w:r w:rsidRPr="00255240">
              <w:rPr>
                <w:rFonts w:ascii="方正兰亭黑简体" w:eastAsia="方正兰亭黑简体" w:hAnsi="Huawei Sans" w:hint="eastAsia"/>
                <w:sz w:val="22"/>
              </w:rPr>
              <w:t xml:space="preserve"> 华为技术有限公司 202</w:t>
            </w:r>
            <w:r w:rsidR="000B2CF8">
              <w:rPr>
                <w:rFonts w:ascii="方正兰亭黑简体" w:eastAsia="方正兰亭黑简体" w:hAnsi="Huawei Sans"/>
                <w:sz w:val="22"/>
              </w:rPr>
              <w:t>3</w:t>
            </w:r>
            <w:r w:rsidRPr="00255240">
              <w:rPr>
                <w:rFonts w:ascii="方正兰亭黑简体" w:eastAsia="方正兰亭黑简体" w:hAnsi="Huawei Sans" w:hint="eastAsia"/>
                <w:sz w:val="22"/>
              </w:rPr>
              <w:t>。 保留一切权利。</w:t>
            </w:r>
          </w:p>
          <w:p w14:paraId="336DFBF2" w14:textId="77777777" w:rsidR="0044624A" w:rsidRPr="00255240" w:rsidRDefault="0044624A" w:rsidP="006339FF">
            <w:pPr>
              <w:pStyle w:val="CoverText"/>
              <w:rPr>
                <w:rFonts w:ascii="方正兰亭黑简体" w:eastAsia="方正兰亭黑简体" w:hAnsi="Huawei Sans"/>
                <w:sz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</w:rPr>
              <w:t>非经本公司书面许可，任何单位和个人不得擅自摘抄、复制本文档内容的部分或全部，并不得以任何形式传播。</w:t>
            </w:r>
          </w:p>
          <w:p w14:paraId="1D67432A" w14:textId="77777777" w:rsidR="0044624A" w:rsidRPr="00255240" w:rsidRDefault="0044624A" w:rsidP="006339FF">
            <w:pPr>
              <w:pStyle w:val="Cover3"/>
              <w:rPr>
                <w:rFonts w:ascii="方正兰亭黑简体" w:eastAsia="方正兰亭黑简体" w:hAnsi="Huawei Sans"/>
              </w:rPr>
            </w:pPr>
          </w:p>
          <w:p w14:paraId="1D886A57" w14:textId="77777777" w:rsidR="0044624A" w:rsidRPr="00255240" w:rsidRDefault="0044624A" w:rsidP="006339FF">
            <w:pPr>
              <w:pStyle w:val="Cover3"/>
              <w:rPr>
                <w:rFonts w:ascii="方正兰亭黑简体" w:eastAsia="方正兰亭黑简体" w:hAnsi="Huawei Sans"/>
              </w:rPr>
            </w:pPr>
            <w:r w:rsidRPr="00255240">
              <w:rPr>
                <w:rFonts w:ascii="方正兰亭黑简体" w:eastAsia="方正兰亭黑简体" w:hAnsi="Huawei Sans" w:hint="eastAsia"/>
              </w:rPr>
              <w:t>商标声明</w:t>
            </w:r>
          </w:p>
          <w:p w14:paraId="15645B68" w14:textId="77777777" w:rsidR="0044624A" w:rsidRPr="00255240" w:rsidRDefault="0044624A" w:rsidP="006339FF">
            <w:pPr>
              <w:pStyle w:val="CoverText"/>
              <w:rPr>
                <w:rFonts w:ascii="方正兰亭黑简体" w:eastAsia="方正兰亭黑简体" w:hAnsi="Huawei Sans"/>
                <w:sz w:val="24"/>
              </w:rPr>
            </w:pPr>
            <w:r w:rsidRPr="00255240">
              <w:rPr>
                <w:rFonts w:ascii="方正兰亭黑简体" w:eastAsia="方正兰亭黑简体" w:hAnsi="Huawei Sans" w:hint="eastAsia"/>
                <w:noProof/>
                <w:sz w:val="44"/>
              </w:rPr>
              <w:drawing>
                <wp:inline distT="0" distB="0" distL="0" distR="0" wp14:anchorId="4EBD3D2F" wp14:editId="4CE10645">
                  <wp:extent cx="295200" cy="300636"/>
                  <wp:effectExtent l="0" t="0" r="0" b="4445"/>
                  <wp:docPr id="3" name="图片 3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5240">
              <w:rPr>
                <w:rFonts w:ascii="方正兰亭黑简体" w:eastAsia="方正兰亭黑简体" w:hAnsi="Huawei Sans" w:hint="eastAsia"/>
                <w:sz w:val="24"/>
              </w:rPr>
              <w:t xml:space="preserve"> 和其他华为商标均为华为技术有限公司的商标。</w:t>
            </w:r>
          </w:p>
          <w:p w14:paraId="4613696A" w14:textId="77777777" w:rsidR="0044624A" w:rsidRPr="00255240" w:rsidRDefault="0044624A" w:rsidP="006339FF">
            <w:pPr>
              <w:pStyle w:val="CoverText"/>
              <w:rPr>
                <w:rFonts w:ascii="方正兰亭黑简体" w:eastAsia="方正兰亭黑简体" w:hAnsi="Huawei Sans"/>
                <w:sz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</w:rPr>
              <w:t>本文档提及的其他所有商标或注册商标，由各自的所有人拥有。</w:t>
            </w:r>
          </w:p>
          <w:p w14:paraId="71BFF008" w14:textId="77777777" w:rsidR="0044624A" w:rsidRPr="00255240" w:rsidRDefault="0044624A" w:rsidP="006339FF">
            <w:pPr>
              <w:pStyle w:val="Cover3"/>
              <w:rPr>
                <w:rFonts w:ascii="方正兰亭黑简体" w:eastAsia="方正兰亭黑简体" w:hAnsi="Huawei Sans"/>
              </w:rPr>
            </w:pPr>
          </w:p>
          <w:p w14:paraId="6B684BA7" w14:textId="77777777" w:rsidR="0044624A" w:rsidRPr="00255240" w:rsidRDefault="0044624A" w:rsidP="006339FF">
            <w:pPr>
              <w:pStyle w:val="Cover3"/>
              <w:rPr>
                <w:rFonts w:ascii="方正兰亭黑简体" w:eastAsia="方正兰亭黑简体" w:hAnsi="Huawei Sans"/>
              </w:rPr>
            </w:pPr>
            <w:r w:rsidRPr="00255240">
              <w:rPr>
                <w:rFonts w:ascii="方正兰亭黑简体" w:eastAsia="方正兰亭黑简体" w:hAnsi="Huawei Sans" w:hint="eastAsia"/>
              </w:rPr>
              <w:t>注意</w:t>
            </w:r>
          </w:p>
          <w:p w14:paraId="1B2B437A" w14:textId="77777777" w:rsidR="0044624A" w:rsidRPr="00255240" w:rsidRDefault="0044624A" w:rsidP="006339FF">
            <w:pPr>
              <w:pStyle w:val="CoverText"/>
              <w:rPr>
                <w:rFonts w:ascii="方正兰亭黑简体" w:eastAsia="方正兰亭黑简体" w:hAnsi="Huawei Sans"/>
                <w:sz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</w:rPr>
              <w:t>您购买的产品、服务或特性等</w:t>
            </w:r>
            <w:proofErr w:type="gramStart"/>
            <w:r w:rsidRPr="00255240">
              <w:rPr>
                <w:rFonts w:ascii="方正兰亭黑简体" w:eastAsia="方正兰亭黑简体" w:hAnsi="Huawei Sans" w:hint="eastAsia"/>
                <w:sz w:val="24"/>
              </w:rPr>
              <w:t>应受华为</w:t>
            </w:r>
            <w:proofErr w:type="gramEnd"/>
            <w:r w:rsidRPr="00255240">
              <w:rPr>
                <w:rFonts w:ascii="方正兰亭黑简体" w:eastAsia="方正兰亭黑简体" w:hAnsi="Huawei Sans" w:hint="eastAsia"/>
                <w:sz w:val="24"/>
              </w:rPr>
              <w:t>公司商业合同和条款的约束，本文档中描述的全部或部分产品、服务或特性可能</w:t>
            </w:r>
            <w:proofErr w:type="gramStart"/>
            <w:r w:rsidRPr="00255240">
              <w:rPr>
                <w:rFonts w:ascii="方正兰亭黑简体" w:eastAsia="方正兰亭黑简体" w:hAnsi="Huawei Sans" w:hint="eastAsia"/>
                <w:sz w:val="24"/>
              </w:rPr>
              <w:t>不在您</w:t>
            </w:r>
            <w:proofErr w:type="gramEnd"/>
            <w:r w:rsidRPr="00255240">
              <w:rPr>
                <w:rFonts w:ascii="方正兰亭黑简体" w:eastAsia="方正兰亭黑简体" w:hAnsi="Huawei Sans" w:hint="eastAsia"/>
                <w:sz w:val="24"/>
              </w:rPr>
              <w:t>的购买或使用范围之内。除非合同另有约定，华为公司对本文档内容不做任何明示或暗示的声明或保证。</w:t>
            </w:r>
          </w:p>
          <w:p w14:paraId="65C851E5" w14:textId="77777777" w:rsidR="0044624A" w:rsidRPr="003F6921" w:rsidRDefault="0044624A" w:rsidP="006339FF">
            <w:pPr>
              <w:pStyle w:val="CoverText"/>
              <w:rPr>
                <w:rFonts w:ascii="Huawei Sans" w:hAnsi="Huawei Sans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3C25345C" w14:textId="77777777" w:rsidR="0044624A" w:rsidRPr="003F6921" w:rsidRDefault="0044624A" w:rsidP="0044624A">
      <w:pPr>
        <w:pStyle w:val="TableText"/>
        <w:rPr>
          <w:rFonts w:ascii="Huawei Sans" w:hAnsi="Huawei Sans"/>
        </w:rPr>
      </w:pPr>
    </w:p>
    <w:p w14:paraId="7A567726" w14:textId="77777777" w:rsidR="0044624A" w:rsidRPr="003F6921" w:rsidRDefault="0044624A" w:rsidP="0044624A">
      <w:pPr>
        <w:pStyle w:val="TableText"/>
        <w:rPr>
          <w:rFonts w:ascii="Huawei Sans" w:hAnsi="Huawei Sans"/>
        </w:rPr>
      </w:pPr>
    </w:p>
    <w:p w14:paraId="6225E2D1" w14:textId="77777777" w:rsidR="0044624A" w:rsidRPr="003F6921" w:rsidRDefault="0044624A" w:rsidP="0044624A">
      <w:pPr>
        <w:pStyle w:val="TableText"/>
        <w:rPr>
          <w:rFonts w:ascii="Huawei Sans" w:hAnsi="Huawei Sans"/>
        </w:rPr>
      </w:pPr>
    </w:p>
    <w:p w14:paraId="627B490F" w14:textId="77777777" w:rsidR="0044624A" w:rsidRPr="003F6921" w:rsidRDefault="0044624A" w:rsidP="0044624A">
      <w:pPr>
        <w:pStyle w:val="TableText"/>
        <w:rPr>
          <w:rFonts w:ascii="Huawei Sans" w:hAnsi="Huawei Sans"/>
        </w:rPr>
      </w:pPr>
    </w:p>
    <w:p w14:paraId="2EAEBC30" w14:textId="77777777" w:rsidR="0044624A" w:rsidRPr="003F6921" w:rsidRDefault="0044624A" w:rsidP="0044624A">
      <w:pPr>
        <w:pStyle w:val="TableText"/>
        <w:rPr>
          <w:rFonts w:ascii="Huawei Sans" w:hAnsi="Huawei Sans"/>
        </w:rPr>
      </w:pP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1658"/>
        <w:gridCol w:w="7867"/>
      </w:tblGrid>
      <w:tr w:rsidR="0044624A" w:rsidRPr="003F6921" w14:paraId="52C08159" w14:textId="77777777" w:rsidTr="006339FF">
        <w:trPr>
          <w:trHeight w:val="634"/>
        </w:trPr>
        <w:tc>
          <w:tcPr>
            <w:tcW w:w="9640" w:type="dxa"/>
            <w:gridSpan w:val="2"/>
            <w:vAlign w:val="center"/>
          </w:tcPr>
          <w:p w14:paraId="00763AF5" w14:textId="77777777" w:rsidR="0044624A" w:rsidRPr="00255240" w:rsidRDefault="0044624A" w:rsidP="006339FF">
            <w:pPr>
              <w:pStyle w:val="Cover2"/>
              <w:rPr>
                <w:rFonts w:ascii="方正兰亭黑简体" w:eastAsia="方正兰亭黑简体" w:hAnsi="Huawei Sans"/>
                <w:sz w:val="24"/>
                <w:szCs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8"/>
                <w:szCs w:val="24"/>
              </w:rPr>
              <w:t>华为技术有限公司</w:t>
            </w:r>
          </w:p>
        </w:tc>
      </w:tr>
      <w:tr w:rsidR="0044624A" w:rsidRPr="003F6921" w14:paraId="0AA8EB66" w14:textId="77777777" w:rsidTr="006339FF">
        <w:trPr>
          <w:trHeight w:val="371"/>
        </w:trPr>
        <w:tc>
          <w:tcPr>
            <w:tcW w:w="1675" w:type="dxa"/>
            <w:vAlign w:val="center"/>
          </w:tcPr>
          <w:p w14:paraId="3E2F23F3" w14:textId="77777777" w:rsidR="0044624A" w:rsidRPr="00255240" w:rsidRDefault="0044624A" w:rsidP="006339FF">
            <w:pPr>
              <w:pStyle w:val="CoverText"/>
              <w:rPr>
                <w:rFonts w:ascii="方正兰亭黑简体" w:eastAsia="方正兰亭黑简体" w:hAnsi="Huawei Sans"/>
                <w:sz w:val="24"/>
                <w:szCs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  <w:szCs w:val="24"/>
              </w:rPr>
              <w:t>地址：</w:t>
            </w:r>
          </w:p>
        </w:tc>
        <w:tc>
          <w:tcPr>
            <w:tcW w:w="7965" w:type="dxa"/>
            <w:vAlign w:val="center"/>
          </w:tcPr>
          <w:p w14:paraId="318306CE" w14:textId="77777777" w:rsidR="0044624A" w:rsidRPr="00255240" w:rsidRDefault="0044624A" w:rsidP="006339FF">
            <w:pPr>
              <w:pStyle w:val="CoverText"/>
              <w:rPr>
                <w:rFonts w:ascii="方正兰亭黑简体" w:eastAsia="方正兰亭黑简体" w:hAnsi="Huawei Sans"/>
                <w:sz w:val="24"/>
                <w:szCs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  <w:szCs w:val="24"/>
              </w:rPr>
              <w:t>深圳市龙岗区</w:t>
            </w:r>
            <w:proofErr w:type="gramStart"/>
            <w:r w:rsidRPr="00255240">
              <w:rPr>
                <w:rFonts w:ascii="方正兰亭黑简体" w:eastAsia="方正兰亭黑简体" w:hAnsi="Huawei Sans" w:hint="eastAsia"/>
                <w:sz w:val="24"/>
                <w:szCs w:val="24"/>
              </w:rPr>
              <w:t>坂</w:t>
            </w:r>
            <w:proofErr w:type="gramEnd"/>
            <w:r w:rsidRPr="00255240">
              <w:rPr>
                <w:rFonts w:ascii="方正兰亭黑简体" w:eastAsia="方正兰亭黑简体" w:hAnsi="Huawei Sans" w:hint="eastAsia"/>
                <w:sz w:val="24"/>
                <w:szCs w:val="24"/>
              </w:rPr>
              <w:t>田华为总部办公楼     邮编：518129</w:t>
            </w:r>
          </w:p>
        </w:tc>
      </w:tr>
      <w:tr w:rsidR="0044624A" w:rsidRPr="003F6921" w14:paraId="0C0FA1C2" w14:textId="77777777" w:rsidTr="006339FF">
        <w:trPr>
          <w:trHeight w:val="337"/>
        </w:trPr>
        <w:tc>
          <w:tcPr>
            <w:tcW w:w="1675" w:type="dxa"/>
            <w:vAlign w:val="center"/>
          </w:tcPr>
          <w:p w14:paraId="0D5B6460" w14:textId="77777777" w:rsidR="0044624A" w:rsidRPr="00255240" w:rsidRDefault="0044624A" w:rsidP="006339FF">
            <w:pPr>
              <w:pStyle w:val="CoverText"/>
              <w:rPr>
                <w:rFonts w:ascii="方正兰亭黑简体" w:eastAsia="方正兰亭黑简体" w:hAnsi="Huawei Sans"/>
                <w:sz w:val="24"/>
                <w:szCs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  <w:szCs w:val="24"/>
              </w:rPr>
              <w:t>网址：</w:t>
            </w:r>
          </w:p>
        </w:tc>
        <w:tc>
          <w:tcPr>
            <w:tcW w:w="7965" w:type="dxa"/>
            <w:vAlign w:val="center"/>
          </w:tcPr>
          <w:p w14:paraId="062672D2" w14:textId="474861B2" w:rsidR="0044624A" w:rsidRPr="008A1203" w:rsidRDefault="0044624A" w:rsidP="006339FF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http</w:t>
            </w:r>
            <w:r w:rsidR="002F352C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s</w:t>
            </w: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://</w:t>
            </w:r>
            <w:hyperlink r:id="rId14" w:history="1">
              <w:r w:rsidRPr="008A1203">
                <w:rPr>
                  <w:rStyle w:val="af"/>
                  <w:rFonts w:ascii="Huawei Sans" w:hAnsi="Huawei Sans"/>
                  <w:sz w:val="24"/>
                  <w:szCs w:val="24"/>
                  <w:lang w:val="pt-BR"/>
                </w:rPr>
                <w:t>e</w:t>
              </w:r>
            </w:hyperlink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.huawei.com</w:t>
            </w:r>
          </w:p>
        </w:tc>
      </w:tr>
    </w:tbl>
    <w:p w14:paraId="4C0703B4" w14:textId="77777777" w:rsidR="00033B54" w:rsidRPr="009D4127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</w:rPr>
        <w:sectPr w:rsidR="00033B54" w:rsidRPr="009D4127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9D4127">
        <w:rPr>
          <w:rFonts w:ascii="Huawei Sans" w:eastAsia="方正兰亭黑简体" w:hAnsi="Huawei Sans"/>
        </w:rPr>
        <w:br w:type="page"/>
      </w:r>
    </w:p>
    <w:bookmarkStart w:id="1" w:name="_Toc437504216" w:displacedByCustomXml="next"/>
    <w:bookmarkStart w:id="2" w:name="_Toc227138864" w:displacedByCustomXml="next"/>
    <w:bookmarkStart w:id="3" w:name="_Toc218425197" w:displacedByCustomXml="next"/>
    <w:bookmarkStart w:id="4" w:name="_Ref218423379" w:displacedByCustomXml="next"/>
    <w:bookmarkStart w:id="5" w:name="_Ref218422900" w:displacedByCustomXml="next"/>
    <w:bookmarkStart w:id="6" w:name="_Ref218422894" w:displacedByCustomXml="next"/>
    <w:bookmarkStart w:id="7" w:name="_Ref218072047" w:displacedByCustomXml="next"/>
    <w:bookmarkStart w:id="8" w:name="_Ref218071784" w:displacedByCustomXml="next"/>
    <w:bookmarkStart w:id="9" w:name="_Ref218071624" w:displacedByCustomXml="next"/>
    <w:bookmarkStart w:id="10" w:name="_Ref218071467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6EFCAD18" w14:textId="38204300" w:rsidR="002650ED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125995659" w:history="1">
            <w:r w:rsidR="002650ED" w:rsidRPr="007B6851">
              <w:rPr>
                <w:rStyle w:val="af"/>
                <w:rFonts w:cs="Huawei Sans"/>
                <w:noProof/>
              </w:rPr>
              <w:t xml:space="preserve">1 </w:t>
            </w:r>
            <w:r w:rsidR="002650ED" w:rsidRPr="007B6851">
              <w:rPr>
                <w:rStyle w:val="af"/>
                <w:rFonts w:cs="Huawei Sans"/>
                <w:noProof/>
              </w:rPr>
              <w:t>实验环境介绍</w:t>
            </w:r>
            <w:r w:rsidR="002650ED">
              <w:rPr>
                <w:noProof/>
                <w:webHidden/>
              </w:rPr>
              <w:tab/>
            </w:r>
            <w:r w:rsidR="002650ED">
              <w:rPr>
                <w:noProof/>
                <w:webHidden/>
              </w:rPr>
              <w:fldChar w:fldCharType="begin"/>
            </w:r>
            <w:r w:rsidR="002650ED">
              <w:rPr>
                <w:noProof/>
                <w:webHidden/>
              </w:rPr>
              <w:instrText xml:space="preserve"> PAGEREF _Toc125995659 \h </w:instrText>
            </w:r>
            <w:r w:rsidR="002650ED">
              <w:rPr>
                <w:noProof/>
                <w:webHidden/>
              </w:rPr>
            </w:r>
            <w:r w:rsidR="002650ED">
              <w:rPr>
                <w:noProof/>
                <w:webHidden/>
              </w:rPr>
              <w:fldChar w:fldCharType="separate"/>
            </w:r>
            <w:r w:rsidR="00A7452C">
              <w:rPr>
                <w:noProof/>
                <w:webHidden/>
              </w:rPr>
              <w:t>3</w:t>
            </w:r>
            <w:r w:rsidR="002650ED">
              <w:rPr>
                <w:noProof/>
                <w:webHidden/>
              </w:rPr>
              <w:fldChar w:fldCharType="end"/>
            </w:r>
          </w:hyperlink>
        </w:p>
        <w:p w14:paraId="6E895EBD" w14:textId="2250821D" w:rsidR="002650E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60" w:history="1">
            <w:r w:rsidR="002650ED" w:rsidRPr="007B6851">
              <w:rPr>
                <w:rStyle w:val="af"/>
                <w:rFonts w:cs="Huawei Sans"/>
                <w:snapToGrid w:val="0"/>
              </w:rPr>
              <w:t>1.1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实验介绍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_Toc125995660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3</w:t>
            </w:r>
            <w:r w:rsidR="002650ED">
              <w:rPr>
                <w:webHidden/>
              </w:rPr>
              <w:fldChar w:fldCharType="end"/>
            </w:r>
          </w:hyperlink>
        </w:p>
        <w:p w14:paraId="27045D97" w14:textId="350B2B44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61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1.1.1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关于本实验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_Toc125995661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3</w:t>
            </w:r>
            <w:r w:rsidR="002650ED">
              <w:rPr>
                <w:webHidden/>
              </w:rPr>
              <w:fldChar w:fldCharType="end"/>
            </w:r>
          </w:hyperlink>
        </w:p>
        <w:p w14:paraId="6D87371B" w14:textId="6EF0536F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62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1.1.2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读者知识背景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_Toc125995662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3</w:t>
            </w:r>
            <w:r w:rsidR="002650ED">
              <w:rPr>
                <w:webHidden/>
              </w:rPr>
              <w:fldChar w:fldCharType="end"/>
            </w:r>
          </w:hyperlink>
        </w:p>
        <w:p w14:paraId="7759EB0F" w14:textId="2503F333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63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1.1.3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实验设备介绍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_Toc125995663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3</w:t>
            </w:r>
            <w:r w:rsidR="002650ED">
              <w:rPr>
                <w:webHidden/>
              </w:rPr>
              <w:fldChar w:fldCharType="end"/>
            </w:r>
          </w:hyperlink>
        </w:p>
        <w:p w14:paraId="4F9BA026" w14:textId="45C6BFD4" w:rsidR="002650ED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25995664" w:history="1">
            <w:r w:rsidR="002650ED" w:rsidRPr="007B6851">
              <w:rPr>
                <w:rStyle w:val="af"/>
                <w:rFonts w:cs="Huawei Sans"/>
                <w:noProof/>
              </w:rPr>
              <w:t xml:space="preserve">2 </w:t>
            </w:r>
            <w:r w:rsidR="002650ED" w:rsidRPr="007B6851">
              <w:rPr>
                <w:rStyle w:val="af"/>
                <w:rFonts w:cs="Huawei Sans"/>
                <w:noProof/>
              </w:rPr>
              <w:t>安装</w:t>
            </w:r>
            <w:r w:rsidR="002650ED" w:rsidRPr="007B6851">
              <w:rPr>
                <w:rStyle w:val="af"/>
                <w:rFonts w:cs="Huawei Sans"/>
                <w:noProof/>
              </w:rPr>
              <w:t>Chameleon</w:t>
            </w:r>
            <w:r w:rsidR="002650ED" w:rsidRPr="007B6851">
              <w:rPr>
                <w:rStyle w:val="af"/>
                <w:rFonts w:cs="Huawei Sans"/>
                <w:noProof/>
              </w:rPr>
              <w:t>工具</w:t>
            </w:r>
            <w:r w:rsidR="002650ED">
              <w:rPr>
                <w:noProof/>
                <w:webHidden/>
              </w:rPr>
              <w:tab/>
            </w:r>
            <w:r w:rsidR="002650ED">
              <w:rPr>
                <w:noProof/>
                <w:webHidden/>
              </w:rPr>
              <w:fldChar w:fldCharType="begin"/>
            </w:r>
            <w:r w:rsidR="002650ED">
              <w:rPr>
                <w:noProof/>
                <w:webHidden/>
              </w:rPr>
              <w:instrText xml:space="preserve"> PAGEREF _Toc125995664 \h </w:instrText>
            </w:r>
            <w:r w:rsidR="002650ED">
              <w:rPr>
                <w:noProof/>
                <w:webHidden/>
              </w:rPr>
            </w:r>
            <w:r w:rsidR="002650ED">
              <w:rPr>
                <w:noProof/>
                <w:webHidden/>
              </w:rPr>
              <w:fldChar w:fldCharType="separate"/>
            </w:r>
            <w:r w:rsidR="00A7452C">
              <w:rPr>
                <w:noProof/>
                <w:webHidden/>
              </w:rPr>
              <w:t>4</w:t>
            </w:r>
            <w:r w:rsidR="002650ED">
              <w:rPr>
                <w:noProof/>
                <w:webHidden/>
              </w:rPr>
              <w:fldChar w:fldCharType="end"/>
            </w:r>
          </w:hyperlink>
        </w:p>
        <w:p w14:paraId="205BBBD5" w14:textId="1E2DB71B" w:rsidR="002650E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65" w:history="1">
            <w:r w:rsidR="002650ED" w:rsidRPr="007B6851">
              <w:rPr>
                <w:rStyle w:val="af"/>
                <w:rFonts w:cs="Huawei Sans"/>
                <w:snapToGrid w:val="0"/>
              </w:rPr>
              <w:t>2.1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实验介绍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_Toc125995665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4</w:t>
            </w:r>
            <w:r w:rsidR="002650ED">
              <w:rPr>
                <w:webHidden/>
              </w:rPr>
              <w:fldChar w:fldCharType="end"/>
            </w:r>
          </w:hyperlink>
        </w:p>
        <w:p w14:paraId="7A418EAD" w14:textId="074A7564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66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2.1.1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关于本实验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_Toc125995666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4</w:t>
            </w:r>
            <w:r w:rsidR="002650ED">
              <w:rPr>
                <w:webHidden/>
              </w:rPr>
              <w:fldChar w:fldCharType="end"/>
            </w:r>
          </w:hyperlink>
        </w:p>
        <w:p w14:paraId="400B7ACF" w14:textId="3046E77C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67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2.1.2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实验目的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_Toc125995667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4</w:t>
            </w:r>
            <w:r w:rsidR="002650ED">
              <w:rPr>
                <w:webHidden/>
              </w:rPr>
              <w:fldChar w:fldCharType="end"/>
            </w:r>
          </w:hyperlink>
        </w:p>
        <w:p w14:paraId="137329B3" w14:textId="1BEDF5D2" w:rsidR="002650E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68" w:history="1">
            <w:r w:rsidR="002650ED" w:rsidRPr="007B6851">
              <w:rPr>
                <w:rStyle w:val="af"/>
                <w:rFonts w:cs="Huawei Sans"/>
                <w:snapToGrid w:val="0"/>
              </w:rPr>
              <w:t>2.2</w:t>
            </w:r>
            <w:r w:rsidR="002650ED" w:rsidRPr="007B6851">
              <w:rPr>
                <w:rStyle w:val="af"/>
                <w:rFonts w:cs="Huawei Sans"/>
              </w:rPr>
              <w:t xml:space="preserve"> Chameleon</w:t>
            </w:r>
            <w:r w:rsidR="002650ED" w:rsidRPr="007B6851">
              <w:rPr>
                <w:rStyle w:val="af"/>
                <w:rFonts w:cs="Huawei Sans"/>
              </w:rPr>
              <w:t>工具安装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_Toc125995668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4</w:t>
            </w:r>
            <w:r w:rsidR="002650ED">
              <w:rPr>
                <w:webHidden/>
              </w:rPr>
              <w:fldChar w:fldCharType="end"/>
            </w:r>
          </w:hyperlink>
        </w:p>
        <w:p w14:paraId="44136AFB" w14:textId="23D54292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69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2.2.1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创建</w:t>
            </w:r>
            <w:r w:rsidR="002650ED" w:rsidRPr="007B6851">
              <w:rPr>
                <w:rStyle w:val="af"/>
                <w:rFonts w:cs="Huawei Sans"/>
              </w:rPr>
              <w:t xml:space="preserve"> chamlnoe</w:t>
            </w:r>
            <w:r w:rsidR="002650ED" w:rsidRPr="007B6851">
              <w:rPr>
                <w:rStyle w:val="af"/>
                <w:rFonts w:cs="Huawei Sans"/>
              </w:rPr>
              <w:t>用户</w:t>
            </w:r>
            <w:r w:rsidR="002650ED" w:rsidRPr="007B6851">
              <w:rPr>
                <w:rStyle w:val="af"/>
                <w:rFonts w:cs="Huawei Sans"/>
              </w:rPr>
              <w:t>omm</w:t>
            </w:r>
            <w:r w:rsidR="002650ED" w:rsidRPr="007B6851">
              <w:rPr>
                <w:rStyle w:val="af"/>
                <w:rFonts w:cs="Huawei Sans"/>
              </w:rPr>
              <w:t>及其属组</w:t>
            </w:r>
            <w:r w:rsidR="002650ED" w:rsidRPr="007B6851">
              <w:rPr>
                <w:rStyle w:val="af"/>
                <w:rFonts w:cs="Huawei Sans"/>
              </w:rPr>
              <w:t>chmt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_Toc125995669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4</w:t>
            </w:r>
            <w:r w:rsidR="002650ED">
              <w:rPr>
                <w:webHidden/>
              </w:rPr>
              <w:fldChar w:fldCharType="end"/>
            </w:r>
          </w:hyperlink>
        </w:p>
        <w:p w14:paraId="37FBE671" w14:textId="5CD49024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70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2.2.2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修改</w:t>
            </w:r>
            <w:r w:rsidR="002650ED" w:rsidRPr="007B6851">
              <w:rPr>
                <w:rStyle w:val="af"/>
                <w:rFonts w:cs="Huawei Sans"/>
              </w:rPr>
              <w:t>omm</w:t>
            </w:r>
            <w:r w:rsidR="002650ED" w:rsidRPr="007B6851">
              <w:rPr>
                <w:rStyle w:val="af"/>
                <w:rFonts w:cs="Huawei Sans"/>
              </w:rPr>
              <w:t>用户密码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_Toc125995670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4</w:t>
            </w:r>
            <w:r w:rsidR="002650ED">
              <w:rPr>
                <w:webHidden/>
              </w:rPr>
              <w:fldChar w:fldCharType="end"/>
            </w:r>
          </w:hyperlink>
        </w:p>
        <w:p w14:paraId="55C44CEC" w14:textId="65879A7F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71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2.2.3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创建</w:t>
            </w:r>
            <w:r w:rsidR="002650ED" w:rsidRPr="007B6851">
              <w:rPr>
                <w:rStyle w:val="af"/>
                <w:rFonts w:cs="Huawei Sans"/>
              </w:rPr>
              <w:t>openGauss</w:t>
            </w:r>
            <w:r w:rsidR="002650ED" w:rsidRPr="007B6851">
              <w:rPr>
                <w:rStyle w:val="af"/>
                <w:rFonts w:cs="Huawei Sans"/>
              </w:rPr>
              <w:t>源码存放及</w:t>
            </w:r>
            <w:r w:rsidR="002650ED" w:rsidRPr="007B6851">
              <w:rPr>
                <w:rStyle w:val="af"/>
                <w:rFonts w:cs="Huawei Sans"/>
              </w:rPr>
              <w:t>openGauss</w:t>
            </w:r>
            <w:r w:rsidR="002650ED" w:rsidRPr="007B6851">
              <w:rPr>
                <w:rStyle w:val="af"/>
                <w:rFonts w:cs="Huawei Sans"/>
              </w:rPr>
              <w:t>安装路径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_Toc125995671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4</w:t>
            </w:r>
            <w:r w:rsidR="002650ED">
              <w:rPr>
                <w:webHidden/>
              </w:rPr>
              <w:fldChar w:fldCharType="end"/>
            </w:r>
          </w:hyperlink>
        </w:p>
        <w:p w14:paraId="66C7EBB3" w14:textId="71B73917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72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2.2.4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使用</w:t>
            </w:r>
            <w:r w:rsidR="002650ED" w:rsidRPr="007B6851">
              <w:rPr>
                <w:rStyle w:val="af"/>
                <w:rFonts w:cs="Huawei Sans"/>
              </w:rPr>
              <w:t>yum</w:t>
            </w:r>
            <w:r w:rsidR="002650ED" w:rsidRPr="007B6851">
              <w:rPr>
                <w:rStyle w:val="af"/>
                <w:rFonts w:cs="Huawei Sans"/>
              </w:rPr>
              <w:t>安装依赖包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_Toc125995672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4</w:t>
            </w:r>
            <w:r w:rsidR="002650ED">
              <w:rPr>
                <w:webHidden/>
              </w:rPr>
              <w:fldChar w:fldCharType="end"/>
            </w:r>
          </w:hyperlink>
        </w:p>
        <w:p w14:paraId="1EAA166F" w14:textId="396B8419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73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2.2.5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修改</w:t>
            </w:r>
            <w:r w:rsidR="002650ED" w:rsidRPr="007B6851">
              <w:rPr>
                <w:rStyle w:val="af"/>
                <w:rFonts w:cs="Huawei Sans"/>
              </w:rPr>
              <w:t>/opt/software</w:t>
            </w:r>
            <w:r w:rsidR="002650ED" w:rsidRPr="007B6851">
              <w:rPr>
                <w:rStyle w:val="af"/>
                <w:rFonts w:cs="Huawei Sans"/>
              </w:rPr>
              <w:t>路径的用户所属组及权限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_Toc125995673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4</w:t>
            </w:r>
            <w:r w:rsidR="002650ED">
              <w:rPr>
                <w:webHidden/>
              </w:rPr>
              <w:fldChar w:fldCharType="end"/>
            </w:r>
          </w:hyperlink>
        </w:p>
        <w:p w14:paraId="7E2B6315" w14:textId="581C6311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74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2.2.6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切换</w:t>
            </w:r>
            <w:r w:rsidR="002650ED" w:rsidRPr="007B6851">
              <w:rPr>
                <w:rStyle w:val="af"/>
                <w:rFonts w:cs="Huawei Sans"/>
              </w:rPr>
              <w:t>omm</w:t>
            </w:r>
            <w:r w:rsidR="002650ED" w:rsidRPr="007B6851">
              <w:rPr>
                <w:rStyle w:val="af"/>
                <w:rFonts w:cs="Huawei Sans"/>
              </w:rPr>
              <w:t>用户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_Toc125995674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5</w:t>
            </w:r>
            <w:r w:rsidR="002650ED">
              <w:rPr>
                <w:webHidden/>
              </w:rPr>
              <w:fldChar w:fldCharType="end"/>
            </w:r>
          </w:hyperlink>
        </w:p>
        <w:p w14:paraId="618516C3" w14:textId="68E610CB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75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2.2.7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下载</w:t>
            </w:r>
            <w:r w:rsidR="002650ED" w:rsidRPr="007B6851">
              <w:rPr>
                <w:rStyle w:val="af"/>
                <w:rFonts w:cs="Huawei Sans"/>
              </w:rPr>
              <w:t>chameleon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_Toc125995675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5</w:t>
            </w:r>
            <w:r w:rsidR="002650ED">
              <w:rPr>
                <w:webHidden/>
              </w:rPr>
              <w:fldChar w:fldCharType="end"/>
            </w:r>
          </w:hyperlink>
        </w:p>
        <w:p w14:paraId="49C713AD" w14:textId="2FA765D0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76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2.2.8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执行初始虚拟环境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_Toc125995676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5</w:t>
            </w:r>
            <w:r w:rsidR="002650ED">
              <w:rPr>
                <w:webHidden/>
              </w:rPr>
              <w:fldChar w:fldCharType="end"/>
            </w:r>
          </w:hyperlink>
        </w:p>
        <w:p w14:paraId="754AAFB5" w14:textId="4380F158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77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2.2.9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安装</w:t>
            </w:r>
            <w:r w:rsidR="002650ED" w:rsidRPr="007B6851">
              <w:rPr>
                <w:rStyle w:val="af"/>
                <w:rFonts w:cs="Huawei Sans"/>
              </w:rPr>
              <w:t>chameleon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_Toc125995677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5</w:t>
            </w:r>
            <w:r w:rsidR="002650ED">
              <w:rPr>
                <w:webHidden/>
              </w:rPr>
              <w:fldChar w:fldCharType="end"/>
            </w:r>
          </w:hyperlink>
        </w:p>
        <w:p w14:paraId="4D43A71E" w14:textId="7B4C1093" w:rsidR="002650E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78" w:history="1">
            <w:r w:rsidR="002650ED" w:rsidRPr="007B6851">
              <w:rPr>
                <w:rStyle w:val="af"/>
                <w:rFonts w:cs="Huawei Sans"/>
                <w:snapToGrid w:val="0"/>
              </w:rPr>
              <w:t>2.3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思考题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_Toc125995678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6</w:t>
            </w:r>
            <w:r w:rsidR="002650ED">
              <w:rPr>
                <w:webHidden/>
              </w:rPr>
              <w:fldChar w:fldCharType="end"/>
            </w:r>
          </w:hyperlink>
        </w:p>
        <w:p w14:paraId="376F072F" w14:textId="0DAEB6EF" w:rsidR="002650ED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25995679" w:history="1">
            <w:r w:rsidR="002650ED" w:rsidRPr="007B6851">
              <w:rPr>
                <w:rStyle w:val="af"/>
                <w:rFonts w:cs="Huawei Sans"/>
                <w:smallCaps/>
                <w:noProof/>
                <w:spacing w:val="5"/>
              </w:rPr>
              <w:t xml:space="preserve">3 </w:t>
            </w:r>
            <w:r w:rsidR="002650ED" w:rsidRPr="007B6851">
              <w:rPr>
                <w:rStyle w:val="af"/>
                <w:rFonts w:cs="Huawei Sans"/>
                <w:smallCaps/>
                <w:noProof/>
                <w:spacing w:val="5"/>
              </w:rPr>
              <w:t>数据库迁移</w:t>
            </w:r>
            <w:r w:rsidR="002650ED">
              <w:rPr>
                <w:noProof/>
                <w:webHidden/>
              </w:rPr>
              <w:tab/>
            </w:r>
            <w:r w:rsidR="002650ED">
              <w:rPr>
                <w:noProof/>
                <w:webHidden/>
              </w:rPr>
              <w:fldChar w:fldCharType="begin"/>
            </w:r>
            <w:r w:rsidR="002650ED">
              <w:rPr>
                <w:noProof/>
                <w:webHidden/>
              </w:rPr>
              <w:instrText xml:space="preserve"> PAGEREF _Toc125995679 \h </w:instrText>
            </w:r>
            <w:r w:rsidR="002650ED">
              <w:rPr>
                <w:noProof/>
                <w:webHidden/>
              </w:rPr>
            </w:r>
            <w:r w:rsidR="002650ED">
              <w:rPr>
                <w:noProof/>
                <w:webHidden/>
              </w:rPr>
              <w:fldChar w:fldCharType="separate"/>
            </w:r>
            <w:r w:rsidR="00A7452C">
              <w:rPr>
                <w:noProof/>
                <w:webHidden/>
              </w:rPr>
              <w:t>7</w:t>
            </w:r>
            <w:r w:rsidR="002650ED">
              <w:rPr>
                <w:noProof/>
                <w:webHidden/>
              </w:rPr>
              <w:fldChar w:fldCharType="end"/>
            </w:r>
          </w:hyperlink>
        </w:p>
        <w:p w14:paraId="39737562" w14:textId="7152B00A" w:rsidR="002650E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80" w:history="1">
            <w:r w:rsidR="002650ED" w:rsidRPr="007B6851">
              <w:rPr>
                <w:rStyle w:val="af"/>
                <w:rFonts w:cs="Huawei Sans"/>
                <w:snapToGrid w:val="0"/>
              </w:rPr>
              <w:t>3.1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实验介绍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_Toc125995680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7</w:t>
            </w:r>
            <w:r w:rsidR="002650ED">
              <w:rPr>
                <w:webHidden/>
              </w:rPr>
              <w:fldChar w:fldCharType="end"/>
            </w:r>
          </w:hyperlink>
        </w:p>
        <w:p w14:paraId="1D6B0C3E" w14:textId="0C6E47A9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81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3.1.1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关于本实验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_Toc125995681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7</w:t>
            </w:r>
            <w:r w:rsidR="002650ED">
              <w:rPr>
                <w:webHidden/>
              </w:rPr>
              <w:fldChar w:fldCharType="end"/>
            </w:r>
          </w:hyperlink>
        </w:p>
        <w:p w14:paraId="2EC15F9F" w14:textId="535BC995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82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3.1.2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实验目的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_Toc125995682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7</w:t>
            </w:r>
            <w:r w:rsidR="002650ED">
              <w:rPr>
                <w:webHidden/>
              </w:rPr>
              <w:fldChar w:fldCharType="end"/>
            </w:r>
          </w:hyperlink>
        </w:p>
        <w:p w14:paraId="4B7E19F9" w14:textId="5A0C5099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83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3.1.3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配置</w:t>
            </w:r>
            <w:r w:rsidR="002650ED" w:rsidRPr="007B6851">
              <w:rPr>
                <w:rStyle w:val="af"/>
                <w:rFonts w:cs="Huawei Sans"/>
              </w:rPr>
              <w:t>openGauss</w:t>
            </w:r>
            <w:r w:rsidR="002650ED" w:rsidRPr="007B6851">
              <w:rPr>
                <w:rStyle w:val="af"/>
                <w:rFonts w:cs="Huawei Sans"/>
              </w:rPr>
              <w:t>迁移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_Toc125995683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7</w:t>
            </w:r>
            <w:r w:rsidR="002650ED">
              <w:rPr>
                <w:webHidden/>
              </w:rPr>
              <w:fldChar w:fldCharType="end"/>
            </w:r>
          </w:hyperlink>
        </w:p>
        <w:p w14:paraId="3FB73CAD" w14:textId="6B34EBA5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84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3.1.4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配置</w:t>
            </w:r>
            <w:r w:rsidR="002650ED" w:rsidRPr="007B6851">
              <w:rPr>
                <w:rStyle w:val="af"/>
                <w:rFonts w:cs="Huawei Sans"/>
              </w:rPr>
              <w:t>chameleon</w:t>
            </w:r>
            <w:r w:rsidR="002650ED" w:rsidRPr="007B6851">
              <w:rPr>
                <w:rStyle w:val="af"/>
                <w:rFonts w:cs="Huawei Sans"/>
              </w:rPr>
              <w:t>工具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_Toc125995684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7</w:t>
            </w:r>
            <w:r w:rsidR="002650ED">
              <w:rPr>
                <w:webHidden/>
              </w:rPr>
              <w:fldChar w:fldCharType="end"/>
            </w:r>
          </w:hyperlink>
        </w:p>
        <w:p w14:paraId="739F7CCE" w14:textId="2BB70981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85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3.1.5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使用</w:t>
            </w:r>
            <w:r w:rsidR="002650ED" w:rsidRPr="007B6851">
              <w:rPr>
                <w:rStyle w:val="af"/>
                <w:rFonts w:cs="Huawei Sans"/>
              </w:rPr>
              <w:t>Chameleon</w:t>
            </w:r>
            <w:r w:rsidR="002650ED" w:rsidRPr="007B6851">
              <w:rPr>
                <w:rStyle w:val="af"/>
                <w:rFonts w:cs="Huawei Sans"/>
              </w:rPr>
              <w:t>工具进行迁移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_Toc125995685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8</w:t>
            </w:r>
            <w:r w:rsidR="002650ED">
              <w:rPr>
                <w:webHidden/>
              </w:rPr>
              <w:fldChar w:fldCharType="end"/>
            </w:r>
          </w:hyperlink>
        </w:p>
        <w:p w14:paraId="4883E15F" w14:textId="719547D8" w:rsidR="002650E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86" w:history="1">
            <w:r w:rsidR="002650ED" w:rsidRPr="007B6851">
              <w:rPr>
                <w:rStyle w:val="af"/>
                <w:rFonts w:cs="Huawei Sans"/>
                <w:snapToGrid w:val="0"/>
              </w:rPr>
              <w:t>3.2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思考题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_Toc125995686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10</w:t>
            </w:r>
            <w:r w:rsidR="002650ED">
              <w:rPr>
                <w:webHidden/>
              </w:rPr>
              <w:fldChar w:fldCharType="end"/>
            </w:r>
          </w:hyperlink>
        </w:p>
        <w:p w14:paraId="0669E124" w14:textId="33B08691" w:rsidR="002650ED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25995687" w:history="1">
            <w:r w:rsidR="002650ED" w:rsidRPr="007B6851">
              <w:rPr>
                <w:rStyle w:val="af"/>
                <w:rFonts w:cs="Huawei Sans"/>
                <w:noProof/>
              </w:rPr>
              <w:t xml:space="preserve">4 </w:t>
            </w:r>
            <w:r w:rsidR="002650ED" w:rsidRPr="007B6851">
              <w:rPr>
                <w:rStyle w:val="af"/>
                <w:rFonts w:cs="Huawei Sans"/>
                <w:noProof/>
              </w:rPr>
              <w:t>学生选课管理系统验证</w:t>
            </w:r>
            <w:r w:rsidR="002650ED">
              <w:rPr>
                <w:noProof/>
                <w:webHidden/>
              </w:rPr>
              <w:tab/>
            </w:r>
            <w:r w:rsidR="002650ED">
              <w:rPr>
                <w:noProof/>
                <w:webHidden/>
              </w:rPr>
              <w:fldChar w:fldCharType="begin"/>
            </w:r>
            <w:r w:rsidR="002650ED">
              <w:rPr>
                <w:noProof/>
                <w:webHidden/>
              </w:rPr>
              <w:instrText xml:space="preserve"> PAGEREF _Toc125995687 \h </w:instrText>
            </w:r>
            <w:r w:rsidR="002650ED">
              <w:rPr>
                <w:noProof/>
                <w:webHidden/>
              </w:rPr>
            </w:r>
            <w:r w:rsidR="002650ED">
              <w:rPr>
                <w:noProof/>
                <w:webHidden/>
              </w:rPr>
              <w:fldChar w:fldCharType="separate"/>
            </w:r>
            <w:r w:rsidR="00A7452C">
              <w:rPr>
                <w:noProof/>
                <w:webHidden/>
              </w:rPr>
              <w:t>11</w:t>
            </w:r>
            <w:r w:rsidR="002650ED">
              <w:rPr>
                <w:noProof/>
                <w:webHidden/>
              </w:rPr>
              <w:fldChar w:fldCharType="end"/>
            </w:r>
          </w:hyperlink>
        </w:p>
        <w:p w14:paraId="26EEDD93" w14:textId="6C678860" w:rsidR="002650E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88" w:history="1">
            <w:r w:rsidR="002650ED" w:rsidRPr="007B6851">
              <w:rPr>
                <w:rStyle w:val="af"/>
                <w:rFonts w:cs="Huawei Sans"/>
                <w:snapToGrid w:val="0"/>
              </w:rPr>
              <w:t>4.1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实验介绍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_Toc125995688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11</w:t>
            </w:r>
            <w:r w:rsidR="002650ED">
              <w:rPr>
                <w:webHidden/>
              </w:rPr>
              <w:fldChar w:fldCharType="end"/>
            </w:r>
          </w:hyperlink>
        </w:p>
        <w:p w14:paraId="34B70C6C" w14:textId="1515F3B2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89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4.1.1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关于本实验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_Toc125995689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11</w:t>
            </w:r>
            <w:r w:rsidR="002650ED">
              <w:rPr>
                <w:webHidden/>
              </w:rPr>
              <w:fldChar w:fldCharType="end"/>
            </w:r>
          </w:hyperlink>
        </w:p>
        <w:p w14:paraId="6D6451AA" w14:textId="546D4FC9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90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4.1.2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实验目的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_Toc125995690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11</w:t>
            </w:r>
            <w:r w:rsidR="002650ED">
              <w:rPr>
                <w:webHidden/>
              </w:rPr>
              <w:fldChar w:fldCharType="end"/>
            </w:r>
          </w:hyperlink>
        </w:p>
        <w:p w14:paraId="3C9DDD12" w14:textId="2B605F44" w:rsidR="002650E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91" w:history="1">
            <w:r w:rsidR="002650ED" w:rsidRPr="007B6851">
              <w:rPr>
                <w:rStyle w:val="af"/>
                <w:rFonts w:cs="Huawei Sans"/>
                <w:snapToGrid w:val="0"/>
              </w:rPr>
              <w:t>4.2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连接配置的修改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_Toc125995691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11</w:t>
            </w:r>
            <w:r w:rsidR="002650ED">
              <w:rPr>
                <w:webHidden/>
              </w:rPr>
              <w:fldChar w:fldCharType="end"/>
            </w:r>
          </w:hyperlink>
        </w:p>
        <w:p w14:paraId="0F36CE30" w14:textId="7EEB5C10" w:rsidR="002650E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92" w:history="1">
            <w:r w:rsidR="002650ED" w:rsidRPr="007B6851">
              <w:rPr>
                <w:rStyle w:val="af"/>
                <w:rFonts w:cs="Huawei Sans"/>
                <w:snapToGrid w:val="0"/>
              </w:rPr>
              <w:t>4.3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重启学校选课系统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_Toc125995692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12</w:t>
            </w:r>
            <w:r w:rsidR="002650ED">
              <w:rPr>
                <w:webHidden/>
              </w:rPr>
              <w:fldChar w:fldCharType="end"/>
            </w:r>
          </w:hyperlink>
        </w:p>
        <w:p w14:paraId="4490C853" w14:textId="39BB29D0" w:rsidR="002650E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93" w:history="1">
            <w:r w:rsidR="002650ED" w:rsidRPr="007B6851">
              <w:rPr>
                <w:rStyle w:val="af"/>
                <w:rFonts w:cs="Huawei Sans"/>
                <w:snapToGrid w:val="0"/>
              </w:rPr>
              <w:t>4.4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登录学校选课系统验证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_Toc125995693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13</w:t>
            </w:r>
            <w:r w:rsidR="002650ED">
              <w:rPr>
                <w:webHidden/>
              </w:rPr>
              <w:fldChar w:fldCharType="end"/>
            </w:r>
          </w:hyperlink>
        </w:p>
        <w:p w14:paraId="0161FD89" w14:textId="42F06F33" w:rsidR="002650E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94" w:history="1">
            <w:r w:rsidR="002650ED" w:rsidRPr="007B6851">
              <w:rPr>
                <w:rStyle w:val="af"/>
                <w:rFonts w:cs="Huawei Sans"/>
                <w:snapToGrid w:val="0"/>
              </w:rPr>
              <w:t>4.5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思考题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_Toc125995694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13</w:t>
            </w:r>
            <w:r w:rsidR="002650ED">
              <w:rPr>
                <w:webHidden/>
              </w:rPr>
              <w:fldChar w:fldCharType="end"/>
            </w:r>
          </w:hyperlink>
        </w:p>
        <w:p w14:paraId="1A1B1C95" w14:textId="797DED11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557E9BC" w14:textId="5326E066" w:rsidR="002650ED" w:rsidRPr="007D37BF" w:rsidRDefault="00002614" w:rsidP="002650ED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lang w:val="zh-CN"/>
        </w:rPr>
      </w:pPr>
      <w:r w:rsidRPr="009D4127">
        <w:rPr>
          <w:rFonts w:ascii="Huawei Sans" w:eastAsia="方正兰亭黑简体" w:hAnsi="Huawei Sans"/>
          <w:lang w:val="zh-CN"/>
        </w:rPr>
        <w:br w:type="page"/>
      </w:r>
    </w:p>
    <w:p w14:paraId="68AE8106" w14:textId="77777777" w:rsidR="002650ED" w:rsidRPr="007D37BF" w:rsidRDefault="002650ED" w:rsidP="002650ED">
      <w:pPr>
        <w:pStyle w:val="1"/>
        <w:numPr>
          <w:ilvl w:val="0"/>
          <w:numId w:val="7"/>
        </w:numPr>
        <w:rPr>
          <w:rFonts w:cs="Huawei Sans"/>
        </w:rPr>
      </w:pPr>
      <w:bookmarkStart w:id="11" w:name="_Toc466755566"/>
      <w:bookmarkStart w:id="12" w:name="_Toc125962382"/>
      <w:bookmarkStart w:id="13" w:name="_Toc125995659"/>
      <w:bookmarkStart w:id="14" w:name="_Hlk124153665"/>
      <w:bookmarkStart w:id="15" w:name="_Toc466755571"/>
      <w:r w:rsidRPr="007D37BF">
        <w:rPr>
          <w:rFonts w:cs="Huawei Sans" w:hint="eastAsia"/>
        </w:rPr>
        <w:lastRenderedPageBreak/>
        <w:t>实验环境介绍</w:t>
      </w:r>
      <w:bookmarkEnd w:id="11"/>
      <w:bookmarkEnd w:id="12"/>
      <w:bookmarkEnd w:id="13"/>
    </w:p>
    <w:p w14:paraId="0998B812" w14:textId="77777777" w:rsidR="002650ED" w:rsidRPr="007D37BF" w:rsidRDefault="002650ED" w:rsidP="002650ED">
      <w:pPr>
        <w:pStyle w:val="2"/>
        <w:numPr>
          <w:ilvl w:val="1"/>
          <w:numId w:val="7"/>
        </w:numPr>
        <w:rPr>
          <w:rFonts w:cs="Huawei Sans"/>
        </w:rPr>
      </w:pPr>
      <w:bookmarkStart w:id="16" w:name="_Toc437504217"/>
      <w:bookmarkStart w:id="17" w:name="_Toc466755567"/>
      <w:bookmarkStart w:id="18" w:name="_Toc125962383"/>
      <w:bookmarkStart w:id="19" w:name="_Toc125995660"/>
      <w:bookmarkEnd w:id="14"/>
      <w:r w:rsidRPr="007D37BF">
        <w:rPr>
          <w:rFonts w:cs="Huawei Sans" w:hint="eastAsia"/>
        </w:rPr>
        <w:t>实验介绍</w:t>
      </w:r>
      <w:bookmarkEnd w:id="16"/>
      <w:bookmarkEnd w:id="17"/>
      <w:bookmarkEnd w:id="18"/>
      <w:bookmarkEnd w:id="19"/>
    </w:p>
    <w:p w14:paraId="42DA4BCD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  <w:bCs/>
          <w:i/>
          <w:iCs/>
          <w:color w:val="0000FF"/>
          <w:kern w:val="2"/>
          <w:sz w:val="21"/>
        </w:rPr>
      </w:pPr>
      <w:bookmarkStart w:id="20" w:name="_Toc437504218"/>
      <w:bookmarkStart w:id="21" w:name="_Toc466755568"/>
      <w:bookmarkStart w:id="22" w:name="_Toc125962384"/>
      <w:bookmarkStart w:id="23" w:name="_Toc125995661"/>
      <w:r w:rsidRPr="007D37BF">
        <w:rPr>
          <w:rFonts w:cs="Huawei Sans" w:hint="eastAsia"/>
        </w:rPr>
        <w:t>关于本实验</w:t>
      </w:r>
      <w:bookmarkEnd w:id="20"/>
      <w:bookmarkEnd w:id="21"/>
      <w:bookmarkEnd w:id="22"/>
      <w:bookmarkEnd w:id="23"/>
    </w:p>
    <w:p w14:paraId="4B9AD954" w14:textId="77777777" w:rsidR="002650ED" w:rsidRPr="007D37BF" w:rsidRDefault="002650ED" w:rsidP="002650ED">
      <w:pPr>
        <w:pStyle w:val="1e"/>
        <w:numPr>
          <w:ilvl w:val="0"/>
          <w:numId w:val="49"/>
        </w:numPr>
        <w:rPr>
          <w:rFonts w:cs="Huawei Sans"/>
        </w:rPr>
      </w:pPr>
      <w:bookmarkStart w:id="24" w:name="_Toc70254328"/>
      <w:bookmarkStart w:id="25" w:name="_Toc437504220"/>
      <w:bookmarkStart w:id="26" w:name="_Toc466755569"/>
      <w:r w:rsidRPr="007D37BF">
        <w:rPr>
          <w:rFonts w:cs="Huawei Sans" w:hint="eastAsia"/>
        </w:rPr>
        <w:t>openGauss</w:t>
      </w:r>
      <w:r w:rsidRPr="007D37BF">
        <w:rPr>
          <w:rFonts w:cs="Huawei Sans" w:hint="eastAsia"/>
        </w:rPr>
        <w:t>是关系型数据库，采用客户端</w:t>
      </w:r>
      <w:r w:rsidRPr="007D37BF">
        <w:rPr>
          <w:rFonts w:cs="Huawei Sans" w:hint="eastAsia"/>
        </w:rPr>
        <w:t>/</w:t>
      </w:r>
      <w:r w:rsidRPr="007D37BF">
        <w:rPr>
          <w:rFonts w:cs="Huawei Sans" w:hint="eastAsia"/>
        </w:rPr>
        <w:t>服务器，</w:t>
      </w:r>
      <w:proofErr w:type="gramStart"/>
      <w:r w:rsidRPr="007D37BF">
        <w:rPr>
          <w:rFonts w:cs="Huawei Sans" w:hint="eastAsia"/>
        </w:rPr>
        <w:t>单进程多</w:t>
      </w:r>
      <w:proofErr w:type="gramEnd"/>
      <w:r w:rsidRPr="007D37BF">
        <w:rPr>
          <w:rFonts w:cs="Huawei Sans" w:hint="eastAsia"/>
        </w:rPr>
        <w:t>线程架构，支持单机和一主多备部署方式，备机可读，支持双机高可用和读扩展。</w:t>
      </w:r>
    </w:p>
    <w:p w14:paraId="0E904DE6" w14:textId="77777777" w:rsidR="002650ED" w:rsidRPr="007D37BF" w:rsidRDefault="002650ED" w:rsidP="002650ED">
      <w:pPr>
        <w:pStyle w:val="1e"/>
        <w:numPr>
          <w:ilvl w:val="0"/>
          <w:numId w:val="49"/>
        </w:numPr>
        <w:rPr>
          <w:rFonts w:cs="Huawei Sans"/>
        </w:rPr>
      </w:pPr>
      <w:r w:rsidRPr="007D37BF">
        <w:rPr>
          <w:rFonts w:cs="Huawei Sans" w:hint="eastAsia"/>
        </w:rPr>
        <w:t>本实验主要内容为在</w:t>
      </w:r>
      <w:proofErr w:type="spellStart"/>
      <w:r w:rsidRPr="007D37BF">
        <w:rPr>
          <w:rFonts w:cs="Huawei Sans" w:hint="eastAsia"/>
        </w:rPr>
        <w:t>openEuler</w:t>
      </w:r>
      <w:proofErr w:type="spellEnd"/>
      <w:r w:rsidRPr="007D37BF">
        <w:rPr>
          <w:rFonts w:cs="Huawei Sans" w:hint="eastAsia"/>
        </w:rPr>
        <w:t>弹性</w:t>
      </w:r>
      <w:proofErr w:type="gramStart"/>
      <w:r w:rsidRPr="007D37BF">
        <w:rPr>
          <w:rFonts w:cs="Huawei Sans" w:hint="eastAsia"/>
        </w:rPr>
        <w:t>云服务</w:t>
      </w:r>
      <w:proofErr w:type="gramEnd"/>
      <w:r w:rsidRPr="007D37BF">
        <w:rPr>
          <w:rFonts w:cs="Huawei Sans" w:hint="eastAsia"/>
        </w:rPr>
        <w:t>上使用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工具进行</w:t>
      </w:r>
      <w:proofErr w:type="spellStart"/>
      <w:r w:rsidRPr="007D37BF">
        <w:rPr>
          <w:rFonts w:cs="Huawei Sans" w:hint="eastAsia"/>
        </w:rPr>
        <w:t>Mysql</w:t>
      </w:r>
      <w:proofErr w:type="spellEnd"/>
      <w:r w:rsidRPr="007D37BF">
        <w:rPr>
          <w:rFonts w:cs="Huawei Sans" w:hint="eastAsia"/>
        </w:rPr>
        <w:t>到</w:t>
      </w:r>
      <w:r w:rsidRPr="007D37BF">
        <w:rPr>
          <w:rFonts w:cs="Huawei Sans" w:hint="eastAsia"/>
        </w:rPr>
        <w:t>openGauss</w:t>
      </w:r>
      <w:r w:rsidRPr="007D37BF">
        <w:rPr>
          <w:rFonts w:cs="Huawei Sans" w:hint="eastAsia"/>
        </w:rPr>
        <w:t>数据的迁移（在第一天的实验里已经进行了</w:t>
      </w:r>
      <w:r w:rsidRPr="007D37BF">
        <w:rPr>
          <w:rFonts w:cs="Huawei Sans" w:hint="eastAsia"/>
        </w:rPr>
        <w:t>openGauss</w:t>
      </w:r>
      <w:r w:rsidRPr="007D37BF">
        <w:rPr>
          <w:rFonts w:cs="Huawei Sans" w:hint="eastAsia"/>
        </w:rPr>
        <w:t>的安装）。</w:t>
      </w:r>
    </w:p>
    <w:p w14:paraId="510936FD" w14:textId="5C31DA2C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  <w:bCs/>
          <w:i/>
          <w:iCs/>
          <w:color w:val="0000FF"/>
          <w:kern w:val="2"/>
          <w:sz w:val="21"/>
        </w:rPr>
      </w:pPr>
      <w:bookmarkStart w:id="27" w:name="_Toc125962385"/>
      <w:bookmarkStart w:id="28" w:name="_Toc125995662"/>
      <w:r w:rsidRPr="007D37BF">
        <w:rPr>
          <w:rFonts w:cs="Huawei Sans" w:hint="eastAsia"/>
        </w:rPr>
        <w:t>读者知识背景</w:t>
      </w:r>
      <w:bookmarkEnd w:id="24"/>
      <w:bookmarkEnd w:id="25"/>
      <w:bookmarkEnd w:id="26"/>
      <w:bookmarkEnd w:id="27"/>
      <w:bookmarkEnd w:id="28"/>
    </w:p>
    <w:p w14:paraId="698F57DB" w14:textId="77777777" w:rsidR="002650ED" w:rsidRPr="007D37BF" w:rsidRDefault="002650ED" w:rsidP="002650ED">
      <w:pPr>
        <w:pStyle w:val="1e"/>
        <w:numPr>
          <w:ilvl w:val="0"/>
          <w:numId w:val="49"/>
        </w:numPr>
        <w:rPr>
          <w:rFonts w:cs="Huawei Sans"/>
        </w:rPr>
      </w:pPr>
      <w:bookmarkStart w:id="29" w:name="_Hlk487190992"/>
      <w:r w:rsidRPr="007D37BF">
        <w:rPr>
          <w:rFonts w:cs="Huawei Sans" w:hint="eastAsia"/>
        </w:rPr>
        <w:t>本课程为创新实践课，为了更好地掌握本书内容，阅读本书的读者应首先具备以下基本条件：</w:t>
      </w:r>
    </w:p>
    <w:bookmarkEnd w:id="29"/>
    <w:p w14:paraId="3B2A657E" w14:textId="77777777" w:rsidR="002650ED" w:rsidRPr="007D37BF" w:rsidRDefault="002650ED" w:rsidP="002650ED">
      <w:pPr>
        <w:pStyle w:val="49"/>
        <w:numPr>
          <w:ilvl w:val="0"/>
          <w:numId w:val="48"/>
        </w:numPr>
        <w:tabs>
          <w:tab w:val="num" w:pos="2126"/>
        </w:tabs>
        <w:ind w:left="1446" w:hanging="425"/>
        <w:rPr>
          <w:rFonts w:cs="Huawei Sans"/>
        </w:rPr>
      </w:pPr>
      <w:r w:rsidRPr="007D37BF">
        <w:rPr>
          <w:rFonts w:cs="Huawei Sans" w:hint="eastAsia"/>
        </w:rPr>
        <w:t>具有基本的数据库知识背景，同时熟悉华为云界面，了解基本</w:t>
      </w:r>
      <w:r w:rsidRPr="007D37BF">
        <w:rPr>
          <w:rFonts w:cs="Huawei Sans" w:hint="eastAsia"/>
        </w:rPr>
        <w:t>Linux</w:t>
      </w:r>
      <w:r w:rsidRPr="007D37BF">
        <w:rPr>
          <w:rFonts w:cs="Huawei Sans" w:hint="eastAsia"/>
        </w:rPr>
        <w:t>知识。</w:t>
      </w:r>
    </w:p>
    <w:p w14:paraId="6484730E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30" w:name="_Toc466755570"/>
      <w:bookmarkStart w:id="31" w:name="_Toc125962386"/>
      <w:bookmarkStart w:id="32" w:name="_Toc125995663"/>
      <w:r w:rsidRPr="007D37BF">
        <w:rPr>
          <w:rFonts w:cs="Huawei Sans" w:hint="eastAsia"/>
        </w:rPr>
        <w:t>实验设备介绍</w:t>
      </w:r>
      <w:bookmarkEnd w:id="30"/>
      <w:bookmarkEnd w:id="31"/>
      <w:bookmarkEnd w:id="32"/>
    </w:p>
    <w:p w14:paraId="483EC996" w14:textId="77777777" w:rsidR="002650ED" w:rsidRPr="007D37BF" w:rsidRDefault="002650ED" w:rsidP="002650ED">
      <w:pPr>
        <w:pStyle w:val="49"/>
        <w:numPr>
          <w:ilvl w:val="0"/>
          <w:numId w:val="48"/>
        </w:numPr>
        <w:tabs>
          <w:tab w:val="num" w:pos="2126"/>
        </w:tabs>
        <w:ind w:left="1446" w:hanging="425"/>
        <w:rPr>
          <w:rFonts w:cs="Huawei Sans"/>
        </w:rPr>
      </w:pPr>
      <w:r w:rsidRPr="007D37BF">
        <w:rPr>
          <w:rFonts w:cs="Huawei Sans" w:hint="eastAsia"/>
        </w:rPr>
        <w:t>组网说明</w:t>
      </w:r>
    </w:p>
    <w:p w14:paraId="2BC84FBE" w14:textId="77777777" w:rsidR="002650ED" w:rsidRPr="007D37BF" w:rsidRDefault="002650ED" w:rsidP="002650ED">
      <w:pPr>
        <w:pStyle w:val="1e"/>
        <w:numPr>
          <w:ilvl w:val="0"/>
          <w:numId w:val="49"/>
        </w:numPr>
        <w:rPr>
          <w:rFonts w:cs="Huawei Sans"/>
        </w:rPr>
      </w:pPr>
      <w:r w:rsidRPr="007D37BF">
        <w:rPr>
          <w:rFonts w:cs="Huawei Sans" w:hint="eastAsia"/>
        </w:rPr>
        <w:t>本实验环境为华为云环境，需要购买</w:t>
      </w:r>
      <w:proofErr w:type="spellStart"/>
      <w:r w:rsidRPr="007D37BF">
        <w:rPr>
          <w:rFonts w:cs="Huawei Sans" w:hint="eastAsia"/>
        </w:rPr>
        <w:t>openEuler</w:t>
      </w:r>
      <w:proofErr w:type="spellEnd"/>
      <w:r w:rsidRPr="007D37BF">
        <w:rPr>
          <w:rFonts w:cs="Huawei Sans" w:hint="eastAsia"/>
        </w:rPr>
        <w:t>弹性云服务。</w:t>
      </w:r>
    </w:p>
    <w:p w14:paraId="3EA7F41B" w14:textId="77777777" w:rsidR="002650ED" w:rsidRPr="007D37BF" w:rsidRDefault="002650ED" w:rsidP="002650ED">
      <w:pPr>
        <w:pStyle w:val="49"/>
        <w:numPr>
          <w:ilvl w:val="0"/>
          <w:numId w:val="48"/>
        </w:numPr>
        <w:tabs>
          <w:tab w:val="num" w:pos="2126"/>
        </w:tabs>
        <w:ind w:left="1446" w:hanging="425"/>
        <w:rPr>
          <w:rFonts w:cs="Huawei Sans"/>
        </w:rPr>
      </w:pPr>
      <w:r w:rsidRPr="007D37BF">
        <w:rPr>
          <w:rFonts w:cs="Huawei Sans" w:hint="eastAsia"/>
        </w:rPr>
        <w:t>设备介绍</w:t>
      </w:r>
    </w:p>
    <w:p w14:paraId="4C4C7F9B" w14:textId="77777777" w:rsidR="002650ED" w:rsidRPr="007D37BF" w:rsidRDefault="002650ED" w:rsidP="002650ED">
      <w:pPr>
        <w:pStyle w:val="1e"/>
        <w:numPr>
          <w:ilvl w:val="0"/>
          <w:numId w:val="49"/>
        </w:numPr>
        <w:rPr>
          <w:rFonts w:cs="Huawei Sans"/>
        </w:rPr>
      </w:pPr>
      <w:r w:rsidRPr="007D37BF">
        <w:rPr>
          <w:rFonts w:cs="Huawei Sans" w:hint="eastAsia"/>
        </w:rPr>
        <w:t>为了满足</w:t>
      </w:r>
      <w:r w:rsidRPr="007D37BF">
        <w:rPr>
          <w:rFonts w:cs="Huawei Sans" w:hint="eastAsia"/>
        </w:rPr>
        <w:t>openGauss</w:t>
      </w:r>
      <w:r w:rsidRPr="007D37BF">
        <w:rPr>
          <w:rFonts w:cs="Huawei Sans" w:hint="eastAsia"/>
        </w:rPr>
        <w:t>安装部署实验需要，建议每套实验环境采用以下配置：</w:t>
      </w:r>
    </w:p>
    <w:p w14:paraId="2DC8484F" w14:textId="77777777" w:rsidR="002650ED" w:rsidRPr="007D37BF" w:rsidRDefault="002650ED" w:rsidP="002650ED">
      <w:pPr>
        <w:pStyle w:val="50"/>
        <w:rPr>
          <w:rFonts w:cs="Huawei Sans"/>
        </w:rPr>
      </w:pPr>
      <w:r w:rsidRPr="007D37BF">
        <w:rPr>
          <w:rFonts w:cs="Huawei Sans" w:hint="eastAsia"/>
        </w:rPr>
        <w:t>实验软件配套关系</w:t>
      </w:r>
    </w:p>
    <w:tbl>
      <w:tblPr>
        <w:tblStyle w:val="V30"/>
        <w:tblW w:w="7747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3291"/>
        <w:gridCol w:w="4456"/>
      </w:tblGrid>
      <w:tr w:rsidR="002650ED" w:rsidRPr="007D37BF" w14:paraId="55C1BDED" w14:textId="77777777" w:rsidTr="00633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</w:tcPr>
          <w:p w14:paraId="778AC0DC" w14:textId="77777777" w:rsidR="002650ED" w:rsidRPr="007D37BF" w:rsidRDefault="002650ED" w:rsidP="006339FF">
            <w:pPr>
              <w:pStyle w:val="59"/>
              <w:rPr>
                <w:rFonts w:cs="Huawei Sans"/>
              </w:rPr>
            </w:pPr>
            <w:r w:rsidRPr="007D37BF">
              <w:rPr>
                <w:rFonts w:cs="Huawei Sans" w:hint="eastAsia"/>
              </w:rPr>
              <w:t>软件名称</w:t>
            </w:r>
          </w:p>
        </w:tc>
        <w:tc>
          <w:tcPr>
            <w:tcW w:w="4456" w:type="dxa"/>
          </w:tcPr>
          <w:p w14:paraId="2115A0AD" w14:textId="77777777" w:rsidR="002650ED" w:rsidRPr="007D37BF" w:rsidRDefault="002650ED" w:rsidP="006339FF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7D37BF">
              <w:rPr>
                <w:rFonts w:cs="Huawei Sans" w:hint="eastAsia"/>
              </w:rPr>
              <w:t>软件版本</w:t>
            </w:r>
          </w:p>
        </w:tc>
      </w:tr>
      <w:tr w:rsidR="002650ED" w:rsidRPr="007D37BF" w14:paraId="6015CEBB" w14:textId="77777777" w:rsidTr="006339FF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top"/>
          </w:tcPr>
          <w:p w14:paraId="04A005F7" w14:textId="77777777" w:rsidR="002650ED" w:rsidRPr="007D37BF" w:rsidRDefault="002650ED" w:rsidP="006339FF">
            <w:pPr>
              <w:pStyle w:val="59"/>
              <w:rPr>
                <w:rFonts w:cs="Huawei Sans"/>
              </w:rPr>
            </w:pPr>
            <w:r w:rsidRPr="007D37BF">
              <w:rPr>
                <w:rFonts w:cs="Huawei Sans" w:hint="eastAsia"/>
              </w:rPr>
              <w:t>Linux</w:t>
            </w:r>
            <w:r w:rsidRPr="007D37BF">
              <w:rPr>
                <w:rFonts w:cs="Huawei Sans" w:hint="eastAsia"/>
              </w:rPr>
              <w:t>操作系统</w:t>
            </w:r>
          </w:p>
        </w:tc>
        <w:tc>
          <w:tcPr>
            <w:tcW w:w="4456" w:type="dxa"/>
            <w:vAlign w:val="top"/>
          </w:tcPr>
          <w:p w14:paraId="0A11988B" w14:textId="77777777" w:rsidR="002650ED" w:rsidRPr="007D37BF" w:rsidRDefault="002650ED" w:rsidP="006339FF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7D37BF">
              <w:rPr>
                <w:rFonts w:cs="Huawei Sans" w:hint="eastAsia"/>
              </w:rPr>
              <w:t xml:space="preserve">Huawei Cloud </w:t>
            </w:r>
            <w:proofErr w:type="spellStart"/>
            <w:r w:rsidRPr="007D37BF">
              <w:rPr>
                <w:rFonts w:cs="Huawei Sans" w:hint="eastAsia"/>
              </w:rPr>
              <w:t>EulerOS</w:t>
            </w:r>
            <w:proofErr w:type="spellEnd"/>
          </w:p>
        </w:tc>
      </w:tr>
      <w:tr w:rsidR="002650ED" w:rsidRPr="007D37BF" w14:paraId="24893B69" w14:textId="77777777" w:rsidTr="006339FF">
        <w:trPr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top"/>
          </w:tcPr>
          <w:p w14:paraId="3FA8CBA7" w14:textId="77777777" w:rsidR="002650ED" w:rsidRPr="007D37BF" w:rsidRDefault="002650ED" w:rsidP="006339FF">
            <w:pPr>
              <w:pStyle w:val="59"/>
              <w:rPr>
                <w:rFonts w:cs="Huawei Sans"/>
              </w:rPr>
            </w:pPr>
            <w:r w:rsidRPr="007D37BF">
              <w:rPr>
                <w:rFonts w:cs="Huawei Sans" w:hint="eastAsia"/>
              </w:rPr>
              <w:t>工具</w:t>
            </w:r>
          </w:p>
        </w:tc>
        <w:tc>
          <w:tcPr>
            <w:tcW w:w="4456" w:type="dxa"/>
            <w:vAlign w:val="top"/>
          </w:tcPr>
          <w:p w14:paraId="499998D7" w14:textId="77777777" w:rsidR="002650ED" w:rsidRPr="007D37BF" w:rsidRDefault="002650ED" w:rsidP="006339FF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7D37BF">
              <w:rPr>
                <w:rFonts w:cs="Huawei Sans" w:hint="eastAsia"/>
              </w:rPr>
              <w:t xml:space="preserve">Putty </w:t>
            </w:r>
          </w:p>
        </w:tc>
      </w:tr>
    </w:tbl>
    <w:p w14:paraId="3FB8F3AD" w14:textId="77777777" w:rsidR="002650ED" w:rsidRPr="007D37BF" w:rsidRDefault="002650ED" w:rsidP="002650ED">
      <w:pPr>
        <w:pStyle w:val="1"/>
        <w:numPr>
          <w:ilvl w:val="0"/>
          <w:numId w:val="7"/>
        </w:numPr>
        <w:rPr>
          <w:rFonts w:cs="Huawei Sans"/>
        </w:rPr>
      </w:pPr>
      <w:bookmarkStart w:id="33" w:name="_Toc125962387"/>
      <w:bookmarkStart w:id="34" w:name="_Toc125995664"/>
      <w:r w:rsidRPr="007D37BF">
        <w:rPr>
          <w:rFonts w:cs="Huawei Sans" w:hint="eastAsia"/>
        </w:rPr>
        <w:lastRenderedPageBreak/>
        <w:t>安装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</w:t>
      </w:r>
      <w:bookmarkEnd w:id="33"/>
      <w:bookmarkEnd w:id="34"/>
    </w:p>
    <w:p w14:paraId="35690718" w14:textId="77777777" w:rsidR="002650ED" w:rsidRPr="007D37BF" w:rsidRDefault="002650ED" w:rsidP="002650ED">
      <w:pPr>
        <w:pStyle w:val="2"/>
        <w:numPr>
          <w:ilvl w:val="1"/>
          <w:numId w:val="7"/>
        </w:numPr>
        <w:rPr>
          <w:rFonts w:cs="Huawei Sans"/>
        </w:rPr>
      </w:pPr>
      <w:bookmarkStart w:id="35" w:name="_Toc70254331"/>
      <w:bookmarkStart w:id="36" w:name="_Toc125962388"/>
      <w:bookmarkStart w:id="37" w:name="_Toc125995665"/>
      <w:r w:rsidRPr="007D37BF">
        <w:rPr>
          <w:rFonts w:cs="Huawei Sans" w:hint="eastAsia"/>
        </w:rPr>
        <w:t>实验介绍</w:t>
      </w:r>
      <w:bookmarkEnd w:id="35"/>
      <w:bookmarkEnd w:id="36"/>
      <w:bookmarkEnd w:id="37"/>
    </w:p>
    <w:p w14:paraId="1941F5FE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  <w:bCs/>
          <w:i/>
          <w:iCs/>
          <w:color w:val="0000FF"/>
          <w:kern w:val="2"/>
          <w:sz w:val="21"/>
        </w:rPr>
      </w:pPr>
      <w:bookmarkStart w:id="38" w:name="_Toc70254332"/>
      <w:bookmarkStart w:id="39" w:name="_Toc125962389"/>
      <w:bookmarkStart w:id="40" w:name="_Toc125995666"/>
      <w:r w:rsidRPr="007D37BF">
        <w:rPr>
          <w:rFonts w:cs="Huawei Sans" w:hint="eastAsia"/>
        </w:rPr>
        <w:t>关于本实验</w:t>
      </w:r>
      <w:bookmarkEnd w:id="38"/>
      <w:bookmarkEnd w:id="39"/>
      <w:bookmarkEnd w:id="40"/>
    </w:p>
    <w:p w14:paraId="1286D5B0" w14:textId="77777777" w:rsidR="002650ED" w:rsidRPr="007D37BF" w:rsidRDefault="002650ED" w:rsidP="002650ED">
      <w:pPr>
        <w:pStyle w:val="1e"/>
        <w:numPr>
          <w:ilvl w:val="0"/>
          <w:numId w:val="49"/>
        </w:numPr>
        <w:rPr>
          <w:rFonts w:cs="Huawei Sans"/>
        </w:rPr>
      </w:pPr>
      <w:r w:rsidRPr="007D37BF">
        <w:rPr>
          <w:rFonts w:cs="Huawei Sans" w:hint="eastAsia"/>
        </w:rPr>
        <w:t>本实验通过在华为云上购买弹性云服务器</w:t>
      </w:r>
      <w:r w:rsidRPr="007D37BF">
        <w:rPr>
          <w:rFonts w:cs="Huawei Sans" w:hint="eastAsia"/>
        </w:rPr>
        <w:t>ECS</w:t>
      </w:r>
      <w:r w:rsidRPr="007D37BF">
        <w:rPr>
          <w:rFonts w:cs="Huawei Sans" w:hint="eastAsia"/>
        </w:rPr>
        <w:t>，然后进行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工具的一个编译安装，安装完成后进行</w:t>
      </w:r>
      <w:proofErr w:type="spellStart"/>
      <w:r w:rsidRPr="007D37BF">
        <w:rPr>
          <w:rFonts w:cs="Huawei Sans" w:hint="eastAsia"/>
        </w:rPr>
        <w:t>Mysql</w:t>
      </w:r>
      <w:proofErr w:type="spellEnd"/>
      <w:r w:rsidRPr="007D37BF">
        <w:rPr>
          <w:rFonts w:cs="Huawei Sans" w:hint="eastAsia"/>
        </w:rPr>
        <w:t>信息的配置。</w:t>
      </w:r>
    </w:p>
    <w:p w14:paraId="59C06E31" w14:textId="1EB02CC6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41" w:name="_Toc70254333"/>
      <w:bookmarkStart w:id="42" w:name="_Toc125962390"/>
      <w:bookmarkStart w:id="43" w:name="_Toc125995667"/>
      <w:r w:rsidRPr="007D37BF">
        <w:rPr>
          <w:rFonts w:cs="Huawei Sans" w:hint="eastAsia"/>
        </w:rPr>
        <w:t>实验目的</w:t>
      </w:r>
      <w:bookmarkEnd w:id="41"/>
      <w:bookmarkEnd w:id="42"/>
      <w:bookmarkEnd w:id="43"/>
    </w:p>
    <w:p w14:paraId="465042EA" w14:textId="77777777" w:rsidR="002650ED" w:rsidRPr="007D37BF" w:rsidRDefault="002650ED" w:rsidP="002650ED">
      <w:pPr>
        <w:pStyle w:val="49"/>
        <w:numPr>
          <w:ilvl w:val="0"/>
          <w:numId w:val="48"/>
        </w:numPr>
        <w:tabs>
          <w:tab w:val="num" w:pos="2126"/>
        </w:tabs>
        <w:ind w:left="1446" w:hanging="425"/>
        <w:rPr>
          <w:rFonts w:cs="Huawei Sans"/>
        </w:rPr>
      </w:pPr>
      <w:r w:rsidRPr="007D37BF">
        <w:rPr>
          <w:rFonts w:cs="Huawei Sans" w:hint="eastAsia"/>
        </w:rPr>
        <w:t>掌握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工具的下载安装流程；</w:t>
      </w:r>
    </w:p>
    <w:p w14:paraId="1023E12E" w14:textId="77777777" w:rsidR="002650ED" w:rsidRPr="007D37BF" w:rsidRDefault="002650ED" w:rsidP="002650ED">
      <w:pPr>
        <w:pStyle w:val="49"/>
        <w:numPr>
          <w:ilvl w:val="0"/>
          <w:numId w:val="48"/>
        </w:numPr>
        <w:tabs>
          <w:tab w:val="num" w:pos="2126"/>
        </w:tabs>
        <w:ind w:left="1446" w:hanging="425"/>
        <w:rPr>
          <w:rFonts w:cs="Huawei Sans"/>
        </w:rPr>
      </w:pPr>
      <w:r w:rsidRPr="007D37BF">
        <w:rPr>
          <w:rFonts w:cs="Huawei Sans" w:hint="eastAsia"/>
        </w:rPr>
        <w:t>掌握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工具的相关配置参数。</w:t>
      </w:r>
    </w:p>
    <w:p w14:paraId="4B8250D7" w14:textId="77777777" w:rsidR="002650ED" w:rsidRPr="007D37BF" w:rsidRDefault="002650ED" w:rsidP="002650ED">
      <w:pPr>
        <w:pStyle w:val="2"/>
        <w:numPr>
          <w:ilvl w:val="1"/>
          <w:numId w:val="7"/>
        </w:numPr>
        <w:rPr>
          <w:rFonts w:cs="Huawei Sans"/>
        </w:rPr>
      </w:pPr>
      <w:bookmarkStart w:id="44" w:name="_Toc125962391"/>
      <w:bookmarkStart w:id="45" w:name="_Toc125995668"/>
      <w:bookmarkStart w:id="46" w:name="_Toc20325156"/>
      <w:bookmarkStart w:id="47" w:name="_Toc22637971"/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工具安装</w:t>
      </w:r>
      <w:bookmarkEnd w:id="44"/>
      <w:bookmarkEnd w:id="45"/>
    </w:p>
    <w:p w14:paraId="61642B9C" w14:textId="79EC865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48" w:name="_Toc125962392"/>
      <w:bookmarkStart w:id="49" w:name="_Toc125995669"/>
      <w:r w:rsidRPr="007D37BF">
        <w:rPr>
          <w:rFonts w:cs="Huawei Sans" w:hint="eastAsia"/>
        </w:rPr>
        <w:t>创建</w:t>
      </w:r>
      <w:r w:rsidRPr="007D37BF">
        <w:rPr>
          <w:rFonts w:cs="Huawei Sans" w:hint="eastAsia"/>
        </w:rPr>
        <w:t xml:space="preserve"> chamlnoe</w:t>
      </w:r>
      <w:r w:rsidRPr="007D37BF">
        <w:rPr>
          <w:rFonts w:cs="Huawei Sans" w:hint="eastAsia"/>
        </w:rPr>
        <w:t>用户</w:t>
      </w:r>
      <w:r w:rsidR="00B81A65">
        <w:rPr>
          <w:rFonts w:cs="Huawei Sans"/>
        </w:rPr>
        <w:t>chtools</w:t>
      </w:r>
      <w:r w:rsidRPr="007D37BF">
        <w:rPr>
          <w:rFonts w:cs="Huawei Sans" w:hint="eastAsia"/>
        </w:rPr>
        <w:t>及其属组</w:t>
      </w:r>
      <w:r w:rsidRPr="007D37BF">
        <w:rPr>
          <w:rFonts w:cs="Huawei Sans" w:hint="eastAsia"/>
        </w:rPr>
        <w:t>chmt</w:t>
      </w:r>
      <w:bookmarkEnd w:id="48"/>
      <w:bookmarkEnd w:id="49"/>
    </w:p>
    <w:p w14:paraId="5AE9E1E7" w14:textId="3968B293" w:rsidR="002650ED" w:rsidRPr="007D37BF" w:rsidRDefault="002650ED" w:rsidP="007A4914">
      <w:pPr>
        <w:pStyle w:val="afffff2"/>
      </w:pPr>
      <w:r w:rsidRPr="007D37BF">
        <w:rPr>
          <w:rFonts w:hint="eastAsia"/>
        </w:rPr>
        <w:t>[root@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~]# groupadd -g 1002 chmt</w:t>
      </w:r>
    </w:p>
    <w:p w14:paraId="598C39C7" w14:textId="4E1979F9" w:rsidR="002650ED" w:rsidRPr="007D37BF" w:rsidRDefault="002650ED" w:rsidP="007A4914">
      <w:pPr>
        <w:pStyle w:val="afffff2"/>
      </w:pPr>
      <w:r w:rsidRPr="007D37BF">
        <w:rPr>
          <w:rFonts w:hint="eastAsia"/>
        </w:rPr>
        <w:t>[root@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~]# useradd -g chmt -u 1002 -d /home/chtools  chtools</w:t>
      </w:r>
    </w:p>
    <w:p w14:paraId="73915F7B" w14:textId="6C4000C1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50" w:name="_Toc125962393"/>
      <w:bookmarkStart w:id="51" w:name="_Toc125995670"/>
      <w:r w:rsidRPr="007D37BF">
        <w:rPr>
          <w:rFonts w:cs="Huawei Sans" w:hint="eastAsia"/>
        </w:rPr>
        <w:t>修改</w:t>
      </w:r>
      <w:r w:rsidR="00B81A65">
        <w:rPr>
          <w:rFonts w:cs="Huawei Sans"/>
        </w:rPr>
        <w:t>chtools</w:t>
      </w:r>
      <w:r w:rsidRPr="007D37BF">
        <w:rPr>
          <w:rFonts w:cs="Huawei Sans" w:hint="eastAsia"/>
        </w:rPr>
        <w:t>用户密码</w:t>
      </w:r>
      <w:bookmarkEnd w:id="50"/>
      <w:bookmarkEnd w:id="51"/>
    </w:p>
    <w:p w14:paraId="2B08E9DF" w14:textId="5912DF04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[root@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~]# passwd chtools</w:t>
      </w:r>
    </w:p>
    <w:p w14:paraId="1000D0FA" w14:textId="77C45BCC" w:rsidR="002650ED" w:rsidRPr="007D37BF" w:rsidRDefault="002650ED" w:rsidP="002650ED">
      <w:pPr>
        <w:pStyle w:val="1e"/>
        <w:numPr>
          <w:ilvl w:val="0"/>
          <w:numId w:val="49"/>
        </w:numPr>
        <w:rPr>
          <w:rFonts w:cs="Huawei Sans"/>
        </w:rPr>
      </w:pPr>
      <w:r w:rsidRPr="007D37BF">
        <w:rPr>
          <w:rFonts w:cs="Huawei Sans" w:hint="eastAsia"/>
        </w:rPr>
        <w:t>输入修改的</w:t>
      </w:r>
      <w:r w:rsidR="00B81A65">
        <w:rPr>
          <w:rFonts w:cs="Huawei Sans"/>
        </w:rPr>
        <w:t xml:space="preserve"> </w:t>
      </w:r>
      <w:proofErr w:type="spellStart"/>
      <w:r w:rsidR="00B81A65">
        <w:rPr>
          <w:rFonts w:cs="Huawei Sans"/>
        </w:rPr>
        <w:t>chtools</w:t>
      </w:r>
      <w:proofErr w:type="spellEnd"/>
      <w:r w:rsidRPr="007D37BF">
        <w:rPr>
          <w:rFonts w:cs="Huawei Sans" w:hint="eastAsia"/>
        </w:rPr>
        <w:t>用户密码，建议设置成复杂密码。</w:t>
      </w:r>
    </w:p>
    <w:p w14:paraId="0A5DCCCF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52" w:name="_Toc125962394"/>
      <w:bookmarkStart w:id="53" w:name="_Toc125995671"/>
      <w:r w:rsidRPr="007D37BF">
        <w:rPr>
          <w:rFonts w:cs="Huawei Sans" w:hint="eastAsia"/>
        </w:rPr>
        <w:t>创建</w:t>
      </w:r>
      <w:r w:rsidRPr="007D37BF">
        <w:rPr>
          <w:rFonts w:cs="Huawei Sans" w:hint="eastAsia"/>
        </w:rPr>
        <w:t>openGauss</w:t>
      </w:r>
      <w:r w:rsidRPr="007D37BF">
        <w:rPr>
          <w:rFonts w:cs="Huawei Sans" w:hint="eastAsia"/>
        </w:rPr>
        <w:t>源码存放及</w:t>
      </w:r>
      <w:r w:rsidRPr="007D37BF">
        <w:rPr>
          <w:rFonts w:cs="Huawei Sans" w:hint="eastAsia"/>
        </w:rPr>
        <w:t>openGauss</w:t>
      </w:r>
      <w:r w:rsidRPr="007D37BF">
        <w:rPr>
          <w:rFonts w:cs="Huawei Sans" w:hint="eastAsia"/>
        </w:rPr>
        <w:t>安装路径</w:t>
      </w:r>
      <w:bookmarkEnd w:id="52"/>
      <w:bookmarkEnd w:id="53"/>
    </w:p>
    <w:p w14:paraId="4B86C756" w14:textId="2F107AF1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</w:t>
      </w:r>
      <w:bookmarkStart w:id="54" w:name="_Hlk124242019"/>
      <w:r w:rsidRPr="007D37BF">
        <w:rPr>
          <w:rFonts w:hint="eastAsia"/>
        </w:rPr>
        <w:t>[root@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~]# mkdir -p /opt/chtools</w:t>
      </w:r>
      <w:bookmarkEnd w:id="54"/>
    </w:p>
    <w:p w14:paraId="0C9A198B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55" w:name="_Hlk124242051"/>
      <w:bookmarkStart w:id="56" w:name="_Toc125962395"/>
      <w:bookmarkStart w:id="57" w:name="_Toc125995672"/>
      <w:r w:rsidRPr="007D37BF">
        <w:rPr>
          <w:rFonts w:cs="Huawei Sans" w:hint="eastAsia"/>
        </w:rPr>
        <w:t>使用</w:t>
      </w:r>
      <w:r w:rsidRPr="007D37BF">
        <w:rPr>
          <w:rFonts w:cs="Huawei Sans" w:hint="eastAsia"/>
        </w:rPr>
        <w:t>yum</w:t>
      </w:r>
      <w:r w:rsidRPr="007D37BF">
        <w:rPr>
          <w:rFonts w:cs="Huawei Sans" w:hint="eastAsia"/>
        </w:rPr>
        <w:t>安装依赖包</w:t>
      </w:r>
      <w:bookmarkEnd w:id="55"/>
      <w:bookmarkEnd w:id="56"/>
      <w:bookmarkEnd w:id="57"/>
    </w:p>
    <w:p w14:paraId="0ED2A12C" w14:textId="1AA7EADF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[root@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src]# yum -y install mariadb-connector-c-devel-3.0.6-6.oe1.aarch64 --nogpgcheck</w:t>
      </w:r>
    </w:p>
    <w:p w14:paraId="417DC6E3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58" w:name="_Hlk124242072"/>
      <w:bookmarkStart w:id="59" w:name="_Toc125962396"/>
      <w:bookmarkStart w:id="60" w:name="_Toc125995673"/>
      <w:r w:rsidRPr="007D37BF">
        <w:rPr>
          <w:rFonts w:cs="Huawei Sans" w:hint="eastAsia"/>
        </w:rPr>
        <w:lastRenderedPageBreak/>
        <w:t>修改</w:t>
      </w:r>
      <w:r w:rsidRPr="007D37BF">
        <w:rPr>
          <w:rFonts w:cs="Huawei Sans" w:hint="eastAsia"/>
        </w:rPr>
        <w:t>/opt/software</w:t>
      </w:r>
      <w:r w:rsidRPr="007D37BF">
        <w:rPr>
          <w:rFonts w:cs="Huawei Sans" w:hint="eastAsia"/>
        </w:rPr>
        <w:t>路径的用户所属组及权限</w:t>
      </w:r>
      <w:bookmarkEnd w:id="58"/>
      <w:bookmarkEnd w:id="59"/>
      <w:bookmarkEnd w:id="60"/>
    </w:p>
    <w:p w14:paraId="1143CB42" w14:textId="525FA561" w:rsidR="002650ED" w:rsidRPr="007D37BF" w:rsidRDefault="002650ED" w:rsidP="007A4914">
      <w:pPr>
        <w:pStyle w:val="afffff2"/>
      </w:pPr>
      <w:bookmarkStart w:id="61" w:name="_Hlk124242080"/>
      <w:r w:rsidRPr="007D37BF">
        <w:rPr>
          <w:rFonts w:hint="eastAsia"/>
        </w:rPr>
        <w:t>[root@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bin]# chown chtools:chmt -R /opt/chtools </w:t>
      </w:r>
    </w:p>
    <w:p w14:paraId="70D95FD1" w14:textId="69ACB44A" w:rsidR="002650ED" w:rsidRPr="007D37BF" w:rsidRDefault="002650ED" w:rsidP="007A4914">
      <w:pPr>
        <w:pStyle w:val="afffff2"/>
      </w:pPr>
      <w:r w:rsidRPr="007D37BF">
        <w:rPr>
          <w:rFonts w:hint="eastAsia"/>
        </w:rPr>
        <w:t>[root@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bin]# chmod 755 -R /opt/chtools</w:t>
      </w:r>
      <w:bookmarkEnd w:id="61"/>
    </w:p>
    <w:p w14:paraId="5E3DC1A5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62" w:name="_Hlk124242089"/>
      <w:bookmarkStart w:id="63" w:name="_Toc125962397"/>
      <w:bookmarkStart w:id="64" w:name="_Toc125995674"/>
      <w:r w:rsidRPr="007D37BF">
        <w:rPr>
          <w:rFonts w:cs="Huawei Sans" w:hint="eastAsia"/>
        </w:rPr>
        <w:t>切换</w:t>
      </w:r>
      <w:r w:rsidRPr="007D37BF">
        <w:rPr>
          <w:rFonts w:cs="Huawei Sans" w:hint="eastAsia"/>
        </w:rPr>
        <w:t>omm</w:t>
      </w:r>
      <w:r w:rsidRPr="007D37BF">
        <w:rPr>
          <w:rFonts w:cs="Huawei Sans" w:hint="eastAsia"/>
        </w:rPr>
        <w:t>用户</w:t>
      </w:r>
      <w:bookmarkEnd w:id="62"/>
      <w:bookmarkEnd w:id="63"/>
      <w:bookmarkEnd w:id="64"/>
    </w:p>
    <w:p w14:paraId="023AC65D" w14:textId="1A6F9FAA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</w:t>
      </w:r>
      <w:bookmarkStart w:id="65" w:name="_Hlk124242097"/>
      <w:r w:rsidRPr="007D37BF">
        <w:rPr>
          <w:rFonts w:hint="eastAsia"/>
        </w:rPr>
        <w:t>[root@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bin]# su - chtools</w:t>
      </w:r>
      <w:bookmarkEnd w:id="65"/>
    </w:p>
    <w:p w14:paraId="23D89516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66" w:name="_Toc125962398"/>
      <w:bookmarkStart w:id="67" w:name="_Toc125995675"/>
      <w:bookmarkStart w:id="68" w:name="_Hlk124242109"/>
      <w:r w:rsidRPr="007D37BF">
        <w:rPr>
          <w:rFonts w:cs="Huawei Sans" w:hint="eastAsia"/>
        </w:rPr>
        <w:t>下载</w:t>
      </w:r>
      <w:hyperlink r:id="rId15" w:tooltip="openGauss-tools-chameleon" w:history="1">
        <w:r w:rsidRPr="007D37BF">
          <w:rPr>
            <w:rFonts w:cs="Huawei Sans" w:hint="eastAsia"/>
          </w:rPr>
          <w:t>chameleon</w:t>
        </w:r>
        <w:bookmarkEnd w:id="66"/>
        <w:bookmarkEnd w:id="67"/>
      </w:hyperlink>
      <w:bookmarkEnd w:id="68"/>
    </w:p>
    <w:p w14:paraId="46DC226B" w14:textId="318D0EF5" w:rsidR="002650ED" w:rsidRPr="007D37BF" w:rsidRDefault="002650ED" w:rsidP="007A4914">
      <w:pPr>
        <w:pStyle w:val="afffff2"/>
      </w:pPr>
      <w:bookmarkStart w:id="69" w:name="_Hlk124242175"/>
      <w:r w:rsidRPr="007D37BF">
        <w:rPr>
          <w:rFonts w:hint="eastAsia"/>
        </w:rPr>
        <w:t>[chtools@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chtools]$cd /opt/chtools</w:t>
      </w:r>
      <w:r w:rsidRPr="007D37BF">
        <w:rPr>
          <w:rFonts w:hint="eastAsia"/>
        </w:rPr>
        <w:tab/>
        <w:t>#</w:t>
      </w:r>
      <w:r w:rsidRPr="007D37BF">
        <w:rPr>
          <w:rFonts w:hint="eastAsia"/>
        </w:rPr>
        <w:t>进入对应的目录</w:t>
      </w:r>
    </w:p>
    <w:p w14:paraId="062140E9" w14:textId="43002BF3" w:rsidR="002650ED" w:rsidRPr="006837E1" w:rsidRDefault="002650ED" w:rsidP="00B64614">
      <w:pPr>
        <w:pStyle w:val="afffff2"/>
        <w:rPr>
          <w:color w:val="C00000"/>
        </w:rPr>
      </w:pPr>
      <w:r w:rsidRPr="007D37BF">
        <w:rPr>
          <w:rFonts w:hint="eastAsia"/>
        </w:rPr>
        <w:t>[chtools@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chtools]$</w:t>
      </w:r>
      <w:r w:rsidRPr="00B64614">
        <w:rPr>
          <w:rFonts w:hint="eastAsia"/>
          <w:color w:val="000000" w:themeColor="text1"/>
        </w:rPr>
        <w:t xml:space="preserve"> </w:t>
      </w:r>
      <w:bookmarkEnd w:id="69"/>
      <w:r w:rsidR="00B64614" w:rsidRPr="006837E1">
        <w:rPr>
          <w:color w:val="C00000"/>
        </w:rPr>
        <w:fldChar w:fldCharType="begin"/>
      </w:r>
      <w:r w:rsidR="00B64614" w:rsidRPr="006837E1">
        <w:rPr>
          <w:color w:val="C00000"/>
        </w:rPr>
        <w:instrText xml:space="preserve"> HYPERLINK "https://opengauss.obs.cn-south-1.myhuaweicloud.com/latest/chameleon/chameleon-5.0.0-py3-none-any.whl" </w:instrText>
      </w:r>
      <w:r w:rsidR="00B64614" w:rsidRPr="006837E1">
        <w:rPr>
          <w:color w:val="C00000"/>
        </w:rPr>
      </w:r>
      <w:r w:rsidR="00B64614" w:rsidRPr="006837E1">
        <w:rPr>
          <w:color w:val="C00000"/>
        </w:rPr>
        <w:fldChar w:fldCharType="separate"/>
      </w:r>
      <w:r w:rsidR="00B64614" w:rsidRPr="006837E1">
        <w:rPr>
          <w:rStyle w:val="af"/>
          <w:color w:val="C00000"/>
        </w:rPr>
        <w:t>https://opengauss.obs.cn-south-1.myhuaweicloud.com/latest/chameleon/chameleon-5.0.0-py3-none-any.whl</w:t>
      </w:r>
      <w:r w:rsidR="00B64614" w:rsidRPr="006837E1">
        <w:rPr>
          <w:color w:val="C00000"/>
        </w:rPr>
        <w:fldChar w:fldCharType="end"/>
      </w:r>
    </w:p>
    <w:p w14:paraId="28F0BFA7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70" w:name="_Toc125962399"/>
      <w:bookmarkStart w:id="71" w:name="_Toc125995676"/>
      <w:r w:rsidRPr="007D37BF">
        <w:rPr>
          <w:rFonts w:cs="Huawei Sans" w:hint="eastAsia"/>
        </w:rPr>
        <w:t>执行</w:t>
      </w:r>
      <w:bookmarkStart w:id="72" w:name="_Hlk124242195"/>
      <w:r w:rsidRPr="007D37BF">
        <w:rPr>
          <w:rFonts w:cs="Huawei Sans" w:hint="eastAsia"/>
        </w:rPr>
        <w:t>初始虚拟环境</w:t>
      </w:r>
      <w:bookmarkEnd w:id="70"/>
      <w:bookmarkEnd w:id="71"/>
      <w:bookmarkEnd w:id="72"/>
    </w:p>
    <w:p w14:paraId="36F52683" w14:textId="15CDA044" w:rsidR="002650ED" w:rsidRPr="007D37BF" w:rsidRDefault="002650ED" w:rsidP="007A4914">
      <w:pPr>
        <w:pStyle w:val="afffff2"/>
      </w:pPr>
      <w:bookmarkStart w:id="73" w:name="_Hlk124242209"/>
      <w:r w:rsidRPr="007D37BF">
        <w:rPr>
          <w:rFonts w:hint="eastAsia"/>
        </w:rPr>
        <w:t>[chtools@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chtools]$ python3 -m venv venv</w:t>
      </w:r>
    </w:p>
    <w:bookmarkEnd w:id="73"/>
    <w:p w14:paraId="75D335F2" w14:textId="29E57B4F" w:rsidR="002650ED" w:rsidRPr="007D37BF" w:rsidRDefault="002650ED" w:rsidP="007A4914">
      <w:pPr>
        <w:pStyle w:val="afffff2"/>
      </w:pPr>
      <w:r w:rsidRPr="007D37BF">
        <w:rPr>
          <w:rFonts w:hint="eastAsia"/>
        </w:rPr>
        <w:t>[chtools@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chtools]$ source venv/bin/activate</w:t>
      </w:r>
    </w:p>
    <w:p w14:paraId="42C97442" w14:textId="55707E02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74" w:name="_Toc125962400"/>
      <w:bookmarkStart w:id="75" w:name="_Toc125995677"/>
      <w:bookmarkEnd w:id="46"/>
      <w:bookmarkEnd w:id="47"/>
      <w:r w:rsidRPr="007D37BF">
        <w:rPr>
          <w:rFonts w:cs="Huawei Sans" w:hint="eastAsia"/>
        </w:rPr>
        <w:t>安装</w:t>
      </w:r>
      <w:r w:rsidRPr="007D37BF">
        <w:rPr>
          <w:rFonts w:cs="Huawei Sans" w:hint="eastAsia"/>
        </w:rPr>
        <w:t>chameleon</w:t>
      </w:r>
      <w:bookmarkEnd w:id="74"/>
      <w:bookmarkEnd w:id="75"/>
    </w:p>
    <w:p w14:paraId="457DDED2" w14:textId="77777777" w:rsidR="002650ED" w:rsidRPr="007D37BF" w:rsidRDefault="002650ED" w:rsidP="002650ED">
      <w:pPr>
        <w:pStyle w:val="4"/>
        <w:numPr>
          <w:ilvl w:val="0"/>
          <w:numId w:val="0"/>
        </w:numPr>
        <w:rPr>
          <w:rFonts w:cs="Huawei Sans" w:hint="default"/>
        </w:rPr>
      </w:pPr>
      <w:r w:rsidRPr="007D37BF">
        <w:rPr>
          <w:rFonts w:cs="Huawei Sans"/>
        </w:rPr>
        <w:t>步骤</w:t>
      </w:r>
      <w:r w:rsidRPr="007D37BF">
        <w:rPr>
          <w:rFonts w:cs="Huawei Sans"/>
        </w:rPr>
        <w:t xml:space="preserve">1 </w:t>
      </w:r>
      <w:r w:rsidRPr="007D37BF">
        <w:rPr>
          <w:rFonts w:cs="Huawei Sans"/>
        </w:rPr>
        <w:t>软件安装</w:t>
      </w:r>
    </w:p>
    <w:p w14:paraId="08D9E5C6" w14:textId="35C77370" w:rsidR="002650ED" w:rsidRPr="007D37BF" w:rsidRDefault="002650ED" w:rsidP="007A4914">
      <w:pPr>
        <w:pStyle w:val="afffff2"/>
        <w:rPr>
          <w:sz w:val="24"/>
          <w:szCs w:val="24"/>
        </w:rPr>
      </w:pPr>
      <w:bookmarkStart w:id="76" w:name="_Hlk124242389"/>
      <w:r w:rsidRPr="007D37BF">
        <w:rPr>
          <w:rStyle w:val="afff2"/>
          <w:rFonts w:hint="eastAsia"/>
          <w:b w:val="0"/>
        </w:rPr>
        <w:t>(venv) [chtools@</w:t>
      </w:r>
      <w:r w:rsidR="005551F7">
        <w:rPr>
          <w:rStyle w:val="afff2"/>
          <w:rFonts w:hint="eastAsia"/>
          <w:b w:val="0"/>
        </w:rPr>
        <w:t>opengauss01</w:t>
      </w:r>
      <w:r w:rsidRPr="007D37BF">
        <w:rPr>
          <w:rStyle w:val="afff2"/>
          <w:rFonts w:hint="eastAsia"/>
          <w:b w:val="0"/>
        </w:rPr>
        <w:t xml:space="preserve"> chtools]$</w:t>
      </w:r>
      <w:r w:rsidR="006837E1" w:rsidRPr="006837E1">
        <w:t xml:space="preserve"> </w:t>
      </w:r>
      <w:r w:rsidR="006837E1" w:rsidRPr="001C1FA9">
        <w:rPr>
          <w:bCs/>
        </w:rPr>
        <w:t>pip3 install ./chameleon-5.0.0-py3-none-any.whl</w:t>
      </w:r>
      <w:r w:rsidRPr="001C1FA9">
        <w:rPr>
          <w:rStyle w:val="afff2"/>
          <w:rFonts w:hint="eastAsia"/>
        </w:rPr>
        <w:tab/>
      </w:r>
    </w:p>
    <w:bookmarkEnd w:id="76"/>
    <w:p w14:paraId="33731A91" w14:textId="224E6D65" w:rsidR="002650ED" w:rsidRPr="007D37BF" w:rsidRDefault="00FE77FD" w:rsidP="005551F7">
      <w:pPr>
        <w:pStyle w:val="afffff2"/>
      </w:pPr>
      <w:r w:rsidRPr="007D37BF">
        <w:rPr>
          <w:rStyle w:val="afff2"/>
          <w:rFonts w:hint="eastAsia"/>
          <w:b w:val="0"/>
        </w:rPr>
        <w:t xml:space="preserve">(venv) </w:t>
      </w:r>
      <w:r w:rsidR="002650ED" w:rsidRPr="007D37BF">
        <w:rPr>
          <w:rStyle w:val="afff2"/>
          <w:rFonts w:hint="eastAsia"/>
          <w:b w:val="0"/>
        </w:rPr>
        <w:t>[chtools@</w:t>
      </w:r>
      <w:r w:rsidR="005551F7">
        <w:rPr>
          <w:rStyle w:val="afff2"/>
          <w:rFonts w:hint="eastAsia"/>
          <w:b w:val="0"/>
        </w:rPr>
        <w:t xml:space="preserve">opengauss01 chtools]$ </w:t>
      </w:r>
      <w:bookmarkStart w:id="77" w:name="_Hlk124242492"/>
      <w:r w:rsidR="002650ED" w:rsidRPr="007D37BF">
        <w:rPr>
          <w:rFonts w:hint="eastAsia"/>
        </w:rPr>
        <w:t>chameleon  --version</w:t>
      </w:r>
      <w:bookmarkEnd w:id="77"/>
      <w:r w:rsidR="002650ED" w:rsidRPr="007D37BF">
        <w:rPr>
          <w:rFonts w:hint="eastAsia"/>
        </w:rPr>
        <w:tab/>
        <w:t>#</w:t>
      </w:r>
      <w:r w:rsidR="002650ED" w:rsidRPr="007D37BF">
        <w:rPr>
          <w:rFonts w:hint="eastAsia"/>
        </w:rPr>
        <w:t>查看安装完成版本</w:t>
      </w:r>
    </w:p>
    <w:p w14:paraId="61CF0B4F" w14:textId="77777777" w:rsidR="002650ED" w:rsidRPr="007D37BF" w:rsidRDefault="002650ED" w:rsidP="002650ED">
      <w:pPr>
        <w:pStyle w:val="1e"/>
        <w:ind w:left="1441" w:hanging="420"/>
        <w:rPr>
          <w:rFonts w:cs="Huawei Sans"/>
        </w:rPr>
      </w:pPr>
      <w:r w:rsidRPr="007D37BF">
        <w:rPr>
          <w:rFonts w:cs="Huawei Sans" w:hint="eastAsia"/>
          <w:noProof/>
        </w:rPr>
        <w:drawing>
          <wp:inline distT="0" distB="0" distL="0" distR="0" wp14:anchorId="3CB9E134" wp14:editId="42015392">
            <wp:extent cx="5454000" cy="2418593"/>
            <wp:effectExtent l="19050" t="19050" r="13970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418593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F1BF59" w14:textId="77777777" w:rsidR="002650ED" w:rsidRPr="007D37BF" w:rsidRDefault="002650ED" w:rsidP="002650ED">
      <w:pPr>
        <w:pStyle w:val="1e"/>
        <w:ind w:left="1441" w:hanging="420"/>
        <w:rPr>
          <w:rFonts w:cs="Huawei Sans"/>
        </w:rPr>
      </w:pPr>
    </w:p>
    <w:p w14:paraId="7B469783" w14:textId="77777777" w:rsidR="002650ED" w:rsidRPr="007D37BF" w:rsidRDefault="002650ED" w:rsidP="002650ED">
      <w:pPr>
        <w:pStyle w:val="4"/>
        <w:numPr>
          <w:ilvl w:val="0"/>
          <w:numId w:val="0"/>
        </w:numPr>
        <w:rPr>
          <w:rFonts w:cs="Huawei Sans" w:hint="default"/>
        </w:rPr>
      </w:pPr>
      <w:r w:rsidRPr="007D37BF">
        <w:rPr>
          <w:rFonts w:cs="Huawei Sans"/>
        </w:rPr>
        <w:t>步骤</w:t>
      </w:r>
      <w:r w:rsidRPr="007D37BF">
        <w:rPr>
          <w:rFonts w:cs="Huawei Sans"/>
        </w:rPr>
        <w:t xml:space="preserve">2 </w:t>
      </w:r>
      <w:r w:rsidRPr="007D37BF">
        <w:rPr>
          <w:rFonts w:cs="Huawei Sans"/>
        </w:rPr>
        <w:t>创建配置文件</w:t>
      </w:r>
    </w:p>
    <w:p w14:paraId="5E2F8927" w14:textId="4AFE6C30" w:rsidR="002650ED" w:rsidRPr="007D37BF" w:rsidRDefault="002650ED" w:rsidP="007A4914">
      <w:pPr>
        <w:pStyle w:val="afffff2"/>
      </w:pPr>
      <w:r w:rsidRPr="007D37BF">
        <w:rPr>
          <w:rFonts w:hint="eastAsia"/>
        </w:rPr>
        <w:t>(venv) [chtools@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openGauss-tools-chameleon]$ chameleon set_configuration_files</w:t>
      </w:r>
    </w:p>
    <w:p w14:paraId="60AD9414" w14:textId="3486573A" w:rsidR="002650ED" w:rsidRPr="007D37BF" w:rsidRDefault="002650ED" w:rsidP="007A4914">
      <w:pPr>
        <w:pStyle w:val="afffff2"/>
      </w:pPr>
      <w:r w:rsidRPr="007D37BF">
        <w:rPr>
          <w:rFonts w:hint="eastAsia"/>
        </w:rPr>
        <w:t>(venv) [chtools@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openGauss-tools-chameleon]$ cd  /home/chtools/.pg_chameleon/configuration</w:t>
      </w:r>
    </w:p>
    <w:p w14:paraId="0D6D7BBC" w14:textId="7898F44C" w:rsidR="006339FF" w:rsidRPr="007D37BF" w:rsidRDefault="002650ED" w:rsidP="00347326">
      <w:pPr>
        <w:pStyle w:val="afffff2"/>
      </w:pPr>
      <w:r w:rsidRPr="007D37BF">
        <w:rPr>
          <w:rFonts w:hint="eastAsia"/>
        </w:rPr>
        <w:t>(venv) [chtools@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configuration]$ cp config-example.yml default.yml</w:t>
      </w:r>
    </w:p>
    <w:p w14:paraId="4619F505" w14:textId="77777777" w:rsidR="002650ED" w:rsidRPr="007D37BF" w:rsidRDefault="002650ED" w:rsidP="002650ED">
      <w:pPr>
        <w:pStyle w:val="4"/>
        <w:numPr>
          <w:ilvl w:val="0"/>
          <w:numId w:val="0"/>
        </w:numPr>
        <w:rPr>
          <w:rFonts w:cs="Huawei Sans" w:hint="default"/>
        </w:rPr>
      </w:pPr>
      <w:r w:rsidRPr="007D37BF">
        <w:rPr>
          <w:rFonts w:cs="Huawei Sans"/>
        </w:rPr>
        <w:lastRenderedPageBreak/>
        <w:t>步骤</w:t>
      </w:r>
      <w:r w:rsidRPr="007D37BF">
        <w:rPr>
          <w:rFonts w:cs="Huawei Sans"/>
        </w:rPr>
        <w:t xml:space="preserve">3 </w:t>
      </w:r>
      <w:r w:rsidRPr="007D37BF">
        <w:rPr>
          <w:rFonts w:cs="Huawei Sans"/>
        </w:rPr>
        <w:t>配置</w:t>
      </w:r>
      <w:r w:rsidRPr="007D37BF">
        <w:rPr>
          <w:rFonts w:cs="Huawei Sans"/>
        </w:rPr>
        <w:t>Mysql</w:t>
      </w:r>
      <w:r w:rsidRPr="007D37BF">
        <w:rPr>
          <w:rFonts w:cs="Huawei Sans"/>
        </w:rPr>
        <w:t>信息</w:t>
      </w:r>
    </w:p>
    <w:p w14:paraId="1C2D0396" w14:textId="5EFEBE90" w:rsidR="00441ED0" w:rsidRDefault="00441ED0" w:rsidP="007A4914">
      <w:pPr>
        <w:pStyle w:val="afffff2"/>
      </w:pPr>
      <w:r>
        <w:rPr>
          <w:rFonts w:hint="eastAsia"/>
        </w:rPr>
        <w:t>切换到</w:t>
      </w:r>
      <w:r>
        <w:rPr>
          <w:rFonts w:hint="eastAsia"/>
        </w:rPr>
        <w:t>mysql</w:t>
      </w:r>
      <w:r>
        <w:t xml:space="preserve"> </w:t>
      </w:r>
      <w:r>
        <w:t>配置信息</w:t>
      </w:r>
    </w:p>
    <w:p w14:paraId="6CD9AD63" w14:textId="48F28D8C" w:rsidR="002650ED" w:rsidRPr="007D37BF" w:rsidRDefault="00016F0A" w:rsidP="007A4914">
      <w:pPr>
        <w:pStyle w:val="afffff2"/>
      </w:pPr>
      <w:r>
        <w:rPr>
          <w:rFonts w:hint="eastAsia"/>
        </w:rPr>
        <w:t>[root</w:t>
      </w:r>
      <w:r w:rsidR="002650ED" w:rsidRPr="007D37BF">
        <w:rPr>
          <w:rFonts w:hint="eastAsia"/>
        </w:rPr>
        <w:t>@</w:t>
      </w:r>
      <w:r w:rsidR="005551F7">
        <w:rPr>
          <w:rFonts w:hint="eastAsia"/>
        </w:rPr>
        <w:t>opengauss01</w:t>
      </w:r>
      <w:r w:rsidR="00441ED0">
        <w:rPr>
          <w:rFonts w:hint="eastAsia"/>
        </w:rPr>
        <w:t xml:space="preserve"> </w:t>
      </w:r>
      <w:r w:rsidR="00441ED0">
        <w:t>~</w:t>
      </w:r>
      <w:r w:rsidR="002650ED" w:rsidRPr="007D37BF">
        <w:rPr>
          <w:rFonts w:hint="eastAsia"/>
        </w:rPr>
        <w:t xml:space="preserve">]$ </w:t>
      </w:r>
      <w:r w:rsidR="00D852EF">
        <w:rPr>
          <w:rFonts w:hint="eastAsia"/>
        </w:rPr>
        <w:t>mysql -uroot -p</w:t>
      </w:r>
      <w:r w:rsidR="002650ED" w:rsidRPr="007D37BF">
        <w:rPr>
          <w:rFonts w:hint="eastAsia"/>
        </w:rPr>
        <w:tab/>
        <w:t>#</w:t>
      </w:r>
      <w:r w:rsidR="002650ED" w:rsidRPr="007D37BF">
        <w:rPr>
          <w:rFonts w:hint="eastAsia"/>
        </w:rPr>
        <w:t>登录</w:t>
      </w:r>
      <w:r w:rsidR="002650ED" w:rsidRPr="007D37BF">
        <w:rPr>
          <w:rFonts w:hint="eastAsia"/>
        </w:rPr>
        <w:t>mysql</w:t>
      </w:r>
    </w:p>
    <w:p w14:paraId="75DD905E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mysql&gt; grant all privileges on *.* to 'root'@'%' with grant option; </w:t>
      </w:r>
    </w:p>
    <w:p w14:paraId="4FF86B72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Query OK, 0 rows affected (0.00 sec)</w:t>
      </w:r>
    </w:p>
    <w:p w14:paraId="083ED3A7" w14:textId="77777777" w:rsidR="002650ED" w:rsidRPr="007D37BF" w:rsidRDefault="002650ED" w:rsidP="007A4914">
      <w:pPr>
        <w:pStyle w:val="afffff2"/>
      </w:pPr>
    </w:p>
    <w:p w14:paraId="6D4A5BF9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mysql&gt; grant reload on *.* to root;</w:t>
      </w:r>
    </w:p>
    <w:p w14:paraId="58B74309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Query OK, 0 rows affected (0.01 sec)</w:t>
      </w:r>
    </w:p>
    <w:p w14:paraId="0993998C" w14:textId="77777777" w:rsidR="002650ED" w:rsidRPr="007D37BF" w:rsidRDefault="002650ED" w:rsidP="007A4914">
      <w:pPr>
        <w:pStyle w:val="afffff2"/>
      </w:pPr>
    </w:p>
    <w:p w14:paraId="7E764B33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mysql&gt; grant replication client on *.* to root;</w:t>
      </w:r>
    </w:p>
    <w:p w14:paraId="1B2FDE56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Query OK, 0 rows affected (0.01 sec)</w:t>
      </w:r>
    </w:p>
    <w:p w14:paraId="167157FF" w14:textId="77777777" w:rsidR="002650ED" w:rsidRPr="007D37BF" w:rsidRDefault="002650ED" w:rsidP="007A4914">
      <w:pPr>
        <w:pStyle w:val="afffff2"/>
      </w:pPr>
    </w:p>
    <w:p w14:paraId="15498172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mysql&gt; grant replication slave on *.* to root;</w:t>
      </w:r>
    </w:p>
    <w:p w14:paraId="3FF7A18B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Query OK, 0 rows affected (0.00 sec)</w:t>
      </w:r>
    </w:p>
    <w:p w14:paraId="19FD3501" w14:textId="77777777" w:rsidR="002650ED" w:rsidRPr="007D37BF" w:rsidRDefault="002650ED" w:rsidP="007A4914">
      <w:pPr>
        <w:pStyle w:val="afffff2"/>
      </w:pPr>
    </w:p>
    <w:p w14:paraId="21E7233C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mysql&gt; flush privileges;</w:t>
      </w:r>
    </w:p>
    <w:p w14:paraId="3B3F6D4B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Query OK, 0 rows affected (0.00 sec)</w:t>
      </w:r>
    </w:p>
    <w:p w14:paraId="0B50AE71" w14:textId="77777777" w:rsidR="002650ED" w:rsidRPr="007D37BF" w:rsidRDefault="002650ED" w:rsidP="002650ED">
      <w:pPr>
        <w:pStyle w:val="4"/>
        <w:numPr>
          <w:ilvl w:val="0"/>
          <w:numId w:val="0"/>
        </w:numPr>
        <w:rPr>
          <w:rFonts w:cs="Huawei Sans" w:hint="default"/>
        </w:rPr>
      </w:pPr>
      <w:r w:rsidRPr="007D37BF">
        <w:rPr>
          <w:rFonts w:cs="Huawei Sans"/>
        </w:rPr>
        <w:t>步骤</w:t>
      </w:r>
      <w:r w:rsidRPr="007D37BF">
        <w:rPr>
          <w:rFonts w:cs="Huawei Sans"/>
        </w:rPr>
        <w:t xml:space="preserve">4 </w:t>
      </w:r>
      <w:r w:rsidRPr="007D37BF">
        <w:rPr>
          <w:rFonts w:cs="Huawei Sans"/>
        </w:rPr>
        <w:t>修改</w:t>
      </w:r>
      <w:r w:rsidRPr="007D37BF">
        <w:rPr>
          <w:rFonts w:cs="Huawei Sans"/>
        </w:rPr>
        <w:t>Mysql</w:t>
      </w:r>
      <w:r w:rsidRPr="007D37BF">
        <w:rPr>
          <w:rFonts w:cs="Huawei Sans"/>
        </w:rPr>
        <w:t>配置文件</w:t>
      </w:r>
    </w:p>
    <w:p w14:paraId="3140D083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vi /etc/my.cnf</w:t>
      </w:r>
    </w:p>
    <w:p w14:paraId="1E8BF28E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[Mysqld]</w:t>
      </w:r>
    </w:p>
    <w:p w14:paraId="79E4F791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binlog_format= ROW</w:t>
      </w:r>
    </w:p>
    <w:p w14:paraId="5FFA688A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log_bin = mysql-bin</w:t>
      </w:r>
    </w:p>
    <w:p w14:paraId="24896182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server_id = 1</w:t>
      </w:r>
    </w:p>
    <w:p w14:paraId="456E76DE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binlog_row_image=FULL </w:t>
      </w:r>
    </w:p>
    <w:p w14:paraId="39D2F6CB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enforce_gtid_consistency=on</w:t>
      </w:r>
    </w:p>
    <w:p w14:paraId="6D52A2E9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gtid_mode = ON</w:t>
      </w:r>
    </w:p>
    <w:p w14:paraId="55BA7F8A" w14:textId="2E6B1AEB" w:rsidR="004E7AAD" w:rsidRDefault="004E7AAD">
      <w:pPr>
        <w:pStyle w:val="2"/>
        <w:rPr>
          <w:lang w:eastAsia="zh-CN"/>
        </w:rPr>
      </w:pPr>
      <w:bookmarkStart w:id="78" w:name="_Toc466755591"/>
      <w:bookmarkStart w:id="79" w:name="_Toc125962401"/>
      <w:bookmarkStart w:id="80" w:name="_Toc125995678"/>
      <w:r>
        <w:rPr>
          <w:rFonts w:hint="eastAsia"/>
          <w:lang w:eastAsia="zh-CN"/>
        </w:rPr>
        <w:t>关卡验证</w:t>
      </w:r>
    </w:p>
    <w:p w14:paraId="64FEDEDE" w14:textId="230A4275" w:rsidR="004E7AAD" w:rsidRDefault="004E7AAD" w:rsidP="004E7AAD">
      <w:pPr>
        <w:pStyle w:val="30"/>
      </w:pPr>
      <w:r>
        <w:rPr>
          <w:rFonts w:hint="eastAsia"/>
        </w:rPr>
        <w:t xml:space="preserve"> </w:t>
      </w:r>
      <w:r>
        <w:t xml:space="preserve"> </w:t>
      </w:r>
      <w:bookmarkStart w:id="81" w:name="_Hlk126342936"/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</w:t>
      </w:r>
      <w:r>
        <w:t>首先</w:t>
      </w:r>
      <w:r>
        <w:rPr>
          <w:rFonts w:hint="eastAsia"/>
        </w:rPr>
        <w:t>是否安装完成工具</w:t>
      </w:r>
      <w:r>
        <w:rPr>
          <w:rFonts w:hint="eastAsia"/>
        </w:rPr>
        <w:t>Chameleon</w:t>
      </w:r>
      <w:r>
        <w:rPr>
          <w:rFonts w:hint="eastAsia"/>
        </w:rPr>
        <w:t>进行</w:t>
      </w:r>
      <w:r>
        <w:t>验证</w:t>
      </w:r>
      <w:r>
        <w:rPr>
          <w:rFonts w:hint="eastAsia"/>
        </w:rPr>
        <w:t>。</w:t>
      </w:r>
    </w:p>
    <w:bookmarkEnd w:id="81"/>
    <w:p w14:paraId="5DF47400" w14:textId="6778F4C2" w:rsidR="004E7AAD" w:rsidRDefault="00B874E0" w:rsidP="004E7AAD">
      <w:pPr>
        <w:pStyle w:val="afffff2"/>
      </w:pPr>
      <w:r w:rsidRPr="007D37BF">
        <w:rPr>
          <w:rFonts w:hint="eastAsia"/>
        </w:rPr>
        <w:t>(venv) [chtools@</w:t>
      </w:r>
      <w:r>
        <w:rPr>
          <w:rFonts w:hint="eastAsia"/>
        </w:rPr>
        <w:t>opengauss01</w:t>
      </w:r>
      <w:r w:rsidRPr="007D37BF">
        <w:rPr>
          <w:rFonts w:hint="eastAsia"/>
        </w:rPr>
        <w:t>]$</w:t>
      </w:r>
      <w:r w:rsidR="004E7AAD" w:rsidRPr="004E7AAD">
        <w:rPr>
          <w:rFonts w:hint="eastAsia"/>
        </w:rPr>
        <w:t xml:space="preserve"> </w:t>
      </w:r>
      <w:r w:rsidR="004E7AAD" w:rsidRPr="007D37BF">
        <w:rPr>
          <w:rFonts w:hint="eastAsia"/>
        </w:rPr>
        <w:t>chameleon  --version</w:t>
      </w:r>
      <w:r w:rsidR="004E7AAD" w:rsidRPr="007D37BF">
        <w:rPr>
          <w:rFonts w:hint="eastAsia"/>
        </w:rPr>
        <w:tab/>
        <w:t>#</w:t>
      </w:r>
      <w:r w:rsidR="004E7AAD" w:rsidRPr="007D37BF">
        <w:rPr>
          <w:rFonts w:hint="eastAsia"/>
        </w:rPr>
        <w:t>查看安装完成版本</w:t>
      </w:r>
    </w:p>
    <w:p w14:paraId="31CE7405" w14:textId="33EEEA3D" w:rsidR="00A1539C" w:rsidRPr="004E7AAD" w:rsidRDefault="00A1539C" w:rsidP="004E7AAD">
      <w:pPr>
        <w:pStyle w:val="afffff2"/>
      </w:pPr>
      <w:r w:rsidRPr="00A1539C">
        <w:drawing>
          <wp:anchor distT="0" distB="0" distL="114300" distR="114300" simplePos="0" relativeHeight="251661312" behindDoc="0" locked="0" layoutInCell="1" allowOverlap="1" wp14:anchorId="6F9CE4DF" wp14:editId="66A7DE84">
            <wp:simplePos x="0" y="0"/>
            <wp:positionH relativeFrom="column">
              <wp:posOffset>510540</wp:posOffset>
            </wp:positionH>
            <wp:positionV relativeFrom="paragraph">
              <wp:posOffset>189865</wp:posOffset>
            </wp:positionV>
            <wp:extent cx="4823878" cy="731583"/>
            <wp:effectExtent l="0" t="0" r="0" b="0"/>
            <wp:wrapTopAndBottom/>
            <wp:docPr id="1982887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871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0A455" w14:textId="77562311" w:rsidR="002650ED" w:rsidRPr="007D37BF" w:rsidRDefault="004E7AAD" w:rsidP="002650ED">
      <w:pPr>
        <w:pStyle w:val="2"/>
        <w:numPr>
          <w:ilvl w:val="1"/>
          <w:numId w:val="7"/>
        </w:numPr>
        <w:rPr>
          <w:rFonts w:cs="Huawei Sans"/>
          <w:i/>
          <w:iCs/>
          <w:color w:val="0000FF"/>
        </w:rPr>
      </w:pPr>
      <w:r w:rsidRPr="007D37BF">
        <w:rPr>
          <w:rFonts w:cs="Huawei Sans" w:hint="eastAsia"/>
        </w:rPr>
        <w:t>思考题</w:t>
      </w:r>
      <w:bookmarkEnd w:id="78"/>
      <w:bookmarkEnd w:id="79"/>
      <w:bookmarkEnd w:id="80"/>
    </w:p>
    <w:p w14:paraId="48ED02B5" w14:textId="77777777" w:rsidR="002650ED" w:rsidRPr="007D37BF" w:rsidRDefault="002650ED" w:rsidP="002650ED">
      <w:pPr>
        <w:pStyle w:val="1e"/>
        <w:rPr>
          <w:rFonts w:cs="Huawei Sans"/>
        </w:rPr>
      </w:pPr>
      <w:r w:rsidRPr="007D37BF">
        <w:rPr>
          <w:rFonts w:cs="Huawei Sans" w:hint="eastAsia"/>
        </w:rPr>
        <w:t>如果我们在安装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工具之前发现主机上已安装了版本较低的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，我们该如何处理，执行覆盖还是卸载等操作，请思考：</w:t>
      </w:r>
    </w:p>
    <w:p w14:paraId="478DAB93" w14:textId="77777777" w:rsidR="002650ED" w:rsidRPr="007D37BF" w:rsidRDefault="002650ED" w:rsidP="002650ED">
      <w:pPr>
        <w:pStyle w:val="1e"/>
        <w:rPr>
          <w:rFonts w:cs="Huawei Sans"/>
        </w:rPr>
      </w:pPr>
      <w:r w:rsidRPr="007D37BF">
        <w:rPr>
          <w:rFonts w:cs="Huawei Sans" w:hint="eastAsia"/>
        </w:rPr>
        <w:lastRenderedPageBreak/>
        <w:t>参考答案：如果在主机上安装了版本较早的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工具需要进行预先卸载命令：</w:t>
      </w:r>
      <w:r w:rsidRPr="007D37BF">
        <w:rPr>
          <w:rFonts w:cs="Huawei Sans" w:hint="eastAsia"/>
        </w:rPr>
        <w:t>pip3 uninstall chameleon</w:t>
      </w:r>
    </w:p>
    <w:p w14:paraId="20FC0DBB" w14:textId="0088B86D" w:rsidR="002650ED" w:rsidRPr="007D37BF" w:rsidRDefault="002650ED" w:rsidP="002650ED">
      <w:pPr>
        <w:pStyle w:val="1"/>
        <w:numPr>
          <w:ilvl w:val="0"/>
          <w:numId w:val="7"/>
        </w:numPr>
        <w:rPr>
          <w:rStyle w:val="afffff0"/>
          <w:rFonts w:ascii="Huawei Sans" w:eastAsia="方正兰亭黑简体" w:hAnsi="Huawei Sans" w:cs="Huawei Sans"/>
          <w:color w:val="000000" w:themeColor="text1"/>
        </w:rPr>
      </w:pPr>
      <w:bookmarkStart w:id="82" w:name="_Toc125962402"/>
      <w:bookmarkStart w:id="83" w:name="_Toc125995679"/>
      <w:r w:rsidRPr="007D37BF">
        <w:rPr>
          <w:rFonts w:cs="Huawei Sans" w:hint="eastAsia"/>
          <w:b w:val="0"/>
          <w:bCs w:val="0"/>
          <w:smallCaps/>
          <w:color w:val="000000" w:themeColor="text1"/>
          <w:spacing w:val="5"/>
        </w:rPr>
        <w:t>数据库迁移</w:t>
      </w:r>
      <w:bookmarkEnd w:id="82"/>
      <w:bookmarkEnd w:id="83"/>
    </w:p>
    <w:p w14:paraId="00A784EC" w14:textId="77777777" w:rsidR="002650ED" w:rsidRPr="007D37BF" w:rsidRDefault="002650ED" w:rsidP="002650ED">
      <w:pPr>
        <w:pStyle w:val="2"/>
        <w:numPr>
          <w:ilvl w:val="1"/>
          <w:numId w:val="7"/>
        </w:numPr>
        <w:rPr>
          <w:rFonts w:cs="Huawei Sans"/>
        </w:rPr>
      </w:pPr>
      <w:bookmarkStart w:id="84" w:name="_Toc70254338"/>
      <w:bookmarkStart w:id="85" w:name="_Toc125962403"/>
      <w:bookmarkStart w:id="86" w:name="_Toc125995680"/>
      <w:r w:rsidRPr="007D37BF">
        <w:rPr>
          <w:rFonts w:cs="Huawei Sans" w:hint="eastAsia"/>
        </w:rPr>
        <w:t>实验介绍</w:t>
      </w:r>
      <w:bookmarkEnd w:id="84"/>
      <w:bookmarkEnd w:id="85"/>
      <w:bookmarkEnd w:id="86"/>
    </w:p>
    <w:p w14:paraId="35A2F7E0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87" w:name="_Toc70254339"/>
      <w:bookmarkStart w:id="88" w:name="_Toc125962404"/>
      <w:bookmarkStart w:id="89" w:name="_Toc125995681"/>
      <w:r w:rsidRPr="007D37BF">
        <w:rPr>
          <w:rFonts w:cs="Huawei Sans" w:hint="eastAsia"/>
        </w:rPr>
        <w:t>关于本实验</w:t>
      </w:r>
      <w:bookmarkEnd w:id="87"/>
      <w:bookmarkEnd w:id="88"/>
      <w:bookmarkEnd w:id="89"/>
    </w:p>
    <w:p w14:paraId="480C114F" w14:textId="77777777" w:rsidR="002650ED" w:rsidRPr="007D37BF" w:rsidRDefault="002650ED" w:rsidP="002650ED">
      <w:pPr>
        <w:pStyle w:val="1e"/>
        <w:numPr>
          <w:ilvl w:val="0"/>
          <w:numId w:val="49"/>
        </w:numPr>
        <w:rPr>
          <w:rFonts w:cs="Huawei Sans"/>
        </w:rPr>
      </w:pPr>
      <w:r w:rsidRPr="007D37BF">
        <w:rPr>
          <w:rFonts w:cs="Huawei Sans" w:hint="eastAsia"/>
        </w:rPr>
        <w:t>本实验承接上一步，在安装完成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工具之后，使用该工具进行</w:t>
      </w:r>
      <w:proofErr w:type="spellStart"/>
      <w:r w:rsidRPr="007D37BF">
        <w:rPr>
          <w:rFonts w:cs="Huawei Sans" w:hint="eastAsia"/>
        </w:rPr>
        <w:t>Mysql</w:t>
      </w:r>
      <w:proofErr w:type="spellEnd"/>
      <w:r w:rsidRPr="007D37BF">
        <w:rPr>
          <w:rFonts w:cs="Huawei Sans" w:hint="eastAsia"/>
        </w:rPr>
        <w:t>到</w:t>
      </w:r>
      <w:r w:rsidRPr="007D37BF">
        <w:rPr>
          <w:rFonts w:cs="Huawei Sans" w:hint="eastAsia"/>
        </w:rPr>
        <w:t>openGauss</w:t>
      </w:r>
      <w:r w:rsidRPr="007D37BF">
        <w:rPr>
          <w:rFonts w:cs="Huawei Sans" w:hint="eastAsia"/>
        </w:rPr>
        <w:t>的配置以及迁移。</w:t>
      </w:r>
    </w:p>
    <w:p w14:paraId="1200ED34" w14:textId="698E1656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90" w:name="_Toc70254340"/>
      <w:bookmarkStart w:id="91" w:name="_Toc125962405"/>
      <w:bookmarkStart w:id="92" w:name="_Toc125995682"/>
      <w:r w:rsidRPr="007D37BF">
        <w:rPr>
          <w:rFonts w:cs="Huawei Sans" w:hint="eastAsia"/>
        </w:rPr>
        <w:t>实验目的</w:t>
      </w:r>
      <w:bookmarkEnd w:id="90"/>
      <w:bookmarkEnd w:id="91"/>
      <w:bookmarkEnd w:id="92"/>
    </w:p>
    <w:p w14:paraId="48988DC6" w14:textId="77777777" w:rsidR="002650ED" w:rsidRPr="007D37BF" w:rsidRDefault="002650ED" w:rsidP="002650ED">
      <w:pPr>
        <w:pStyle w:val="49"/>
        <w:numPr>
          <w:ilvl w:val="0"/>
          <w:numId w:val="48"/>
        </w:numPr>
        <w:tabs>
          <w:tab w:val="num" w:pos="2126"/>
        </w:tabs>
        <w:ind w:left="1446" w:hanging="425"/>
        <w:rPr>
          <w:rFonts w:cs="Huawei Sans"/>
        </w:rPr>
      </w:pPr>
      <w:r w:rsidRPr="007D37BF">
        <w:rPr>
          <w:rFonts w:cs="Huawei Sans" w:hint="eastAsia"/>
        </w:rPr>
        <w:t>掌握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工具迁移中的相关配置；</w:t>
      </w:r>
    </w:p>
    <w:p w14:paraId="1F83D360" w14:textId="77777777" w:rsidR="002650ED" w:rsidRDefault="002650ED" w:rsidP="002650ED">
      <w:pPr>
        <w:pStyle w:val="49"/>
        <w:numPr>
          <w:ilvl w:val="0"/>
          <w:numId w:val="48"/>
        </w:numPr>
        <w:tabs>
          <w:tab w:val="num" w:pos="2126"/>
        </w:tabs>
        <w:ind w:left="1446" w:hanging="425"/>
        <w:rPr>
          <w:rFonts w:cs="Huawei Sans"/>
        </w:rPr>
      </w:pPr>
      <w:r w:rsidRPr="007D37BF">
        <w:rPr>
          <w:rFonts w:cs="Huawei Sans" w:hint="eastAsia"/>
        </w:rPr>
        <w:t>了解具体的迁移流程。</w:t>
      </w:r>
    </w:p>
    <w:p w14:paraId="20CA041D" w14:textId="77423A07" w:rsidR="002E4713" w:rsidRPr="007D37BF" w:rsidRDefault="002E4713" w:rsidP="002E4713">
      <w:pPr>
        <w:pStyle w:val="1e"/>
      </w:pPr>
      <w:r>
        <w:rPr>
          <w:rFonts w:hint="eastAsia"/>
        </w:rPr>
        <w:t>参考指南</w:t>
      </w:r>
      <w:r>
        <w:rPr>
          <w:rFonts w:hint="eastAsia"/>
        </w:rPr>
        <w:t xml:space="preserve"> </w:t>
      </w:r>
      <w:r w:rsidRPr="002E4713">
        <w:t>https://gitee.com/opengauss/openGauss-tools-chameleon/blob/5.0.0/chameleon%E4%BD%BF%E7%94%A8%E6%8C%87%E5%8D%97.md</w:t>
      </w:r>
    </w:p>
    <w:p w14:paraId="1F50D9AD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93" w:name="_Toc125962406"/>
      <w:bookmarkStart w:id="94" w:name="_Toc125995683"/>
      <w:r w:rsidRPr="007D37BF">
        <w:rPr>
          <w:rFonts w:cs="Huawei Sans" w:hint="eastAsia"/>
        </w:rPr>
        <w:t>配置</w:t>
      </w:r>
      <w:r w:rsidRPr="007D37BF">
        <w:rPr>
          <w:rFonts w:cs="Huawei Sans" w:hint="eastAsia"/>
        </w:rPr>
        <w:t>openGauss</w:t>
      </w:r>
      <w:r w:rsidRPr="007D37BF">
        <w:rPr>
          <w:rFonts w:cs="Huawei Sans" w:hint="eastAsia"/>
        </w:rPr>
        <w:t>迁移</w:t>
      </w:r>
      <w:bookmarkEnd w:id="93"/>
      <w:bookmarkEnd w:id="94"/>
    </w:p>
    <w:p w14:paraId="7BBB867B" w14:textId="77777777" w:rsidR="002650ED" w:rsidRPr="007D37BF" w:rsidRDefault="002650ED" w:rsidP="002650ED">
      <w:pPr>
        <w:pStyle w:val="30"/>
        <w:tabs>
          <w:tab w:val="left" w:pos="1418"/>
          <w:tab w:val="num" w:pos="2427"/>
        </w:tabs>
        <w:rPr>
          <w:rFonts w:cs="Huawei Sans"/>
        </w:rPr>
      </w:pPr>
      <w:r w:rsidRPr="007D37BF">
        <w:rPr>
          <w:rFonts w:cs="Huawei Sans" w:hint="eastAsia"/>
        </w:rPr>
        <w:t>进入</w:t>
      </w:r>
      <w:r w:rsidRPr="007D37BF">
        <w:rPr>
          <w:rFonts w:cs="Huawei Sans" w:hint="eastAsia"/>
        </w:rPr>
        <w:t>openGauss(</w:t>
      </w:r>
      <w:r w:rsidRPr="007D37BF">
        <w:rPr>
          <w:rFonts w:cs="Huawei Sans" w:hint="eastAsia"/>
        </w:rPr>
        <w:t>在第一天进行了</w:t>
      </w:r>
      <w:r w:rsidRPr="007D37BF">
        <w:rPr>
          <w:rFonts w:cs="Huawei Sans" w:hint="eastAsia"/>
        </w:rPr>
        <w:t xml:space="preserve">openGauss </w:t>
      </w:r>
      <w:r w:rsidRPr="007D37BF">
        <w:rPr>
          <w:rFonts w:cs="Huawei Sans" w:hint="eastAsia"/>
        </w:rPr>
        <w:t>的安装，请确认相应的端口和登录数据库</w:t>
      </w:r>
      <w:r w:rsidRPr="007D37BF">
        <w:rPr>
          <w:rFonts w:cs="Huawei Sans" w:hint="eastAsia"/>
        </w:rPr>
        <w:t>)</w:t>
      </w:r>
      <w:r w:rsidRPr="007D37BF">
        <w:rPr>
          <w:rFonts w:cs="Huawei Sans" w:hint="eastAsia"/>
        </w:rPr>
        <w:t>，创建需要使用的数据库（和手工迁移中的产生差异）</w:t>
      </w:r>
    </w:p>
    <w:p w14:paraId="64230535" w14:textId="793176A7" w:rsidR="002650ED" w:rsidRPr="007D37BF" w:rsidRDefault="002650ED" w:rsidP="007A4914">
      <w:pPr>
        <w:pStyle w:val="afffff2"/>
      </w:pPr>
      <w:bookmarkStart w:id="95" w:name="_Hlk124251143"/>
      <w:r w:rsidRPr="007D37BF">
        <w:rPr>
          <w:rFonts w:hint="eastAsia"/>
        </w:rPr>
        <w:t>[root@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~]# su - omm</w:t>
      </w:r>
    </w:p>
    <w:p w14:paraId="2E8BAB14" w14:textId="44BC3ADF" w:rsidR="002650ED" w:rsidRPr="007D37BF" w:rsidRDefault="002650ED" w:rsidP="007A4914">
      <w:pPr>
        <w:pStyle w:val="afffff2"/>
      </w:pPr>
      <w:r w:rsidRPr="007D37BF">
        <w:rPr>
          <w:rFonts w:hint="eastAsia"/>
        </w:rPr>
        <w:t>[omm@</w:t>
      </w:r>
      <w:r w:rsidR="005551F7">
        <w:rPr>
          <w:rFonts w:hint="eastAsia"/>
        </w:rPr>
        <w:t>opengauss01</w:t>
      </w:r>
      <w:r w:rsidR="00A7452C">
        <w:rPr>
          <w:rFonts w:hint="eastAsia"/>
        </w:rPr>
        <w:t xml:space="preserve"> ~]$ gsql -d postgres -p </w:t>
      </w:r>
      <w:r w:rsidR="00A7452C">
        <w:t>5432</w:t>
      </w:r>
      <w:r w:rsidRPr="007D37BF">
        <w:rPr>
          <w:rFonts w:hint="eastAsia"/>
        </w:rPr>
        <w:t xml:space="preserve"> -r</w:t>
      </w:r>
    </w:p>
    <w:p w14:paraId="3F2EFC87" w14:textId="7882F50C" w:rsidR="002650ED" w:rsidRPr="007D37BF" w:rsidRDefault="00B419AC" w:rsidP="007A4914">
      <w:pPr>
        <w:pStyle w:val="afffff2"/>
      </w:pPr>
      <w:r w:rsidRPr="007D37BF">
        <w:rPr>
          <w:rFonts w:eastAsia="方正兰亭黑简体" w:hint="eastAsia"/>
        </w:rPr>
        <w:t>openGauss=#</w:t>
      </w:r>
      <w:r>
        <w:rPr>
          <w:rFonts w:eastAsia="方正兰亭黑简体"/>
        </w:rPr>
        <w:t xml:space="preserve"> </w:t>
      </w:r>
      <w:r w:rsidR="002650ED" w:rsidRPr="007D37BF">
        <w:rPr>
          <w:rFonts w:hint="eastAsia"/>
        </w:rPr>
        <w:t>create database graduation_design with owner dboper dbcompatibility='B';</w:t>
      </w:r>
    </w:p>
    <w:p w14:paraId="089A8DDB" w14:textId="770B8CE2" w:rsidR="002650ED" w:rsidRPr="007D37BF" w:rsidRDefault="00A15DD0" w:rsidP="007A4914">
      <w:pPr>
        <w:pStyle w:val="afffff2"/>
      </w:pPr>
      <w:r w:rsidRPr="007D37BF">
        <w:rPr>
          <w:rFonts w:eastAsia="方正兰亭黑简体" w:hint="eastAsia"/>
        </w:rPr>
        <w:t>openGauss=#</w:t>
      </w:r>
      <w:r>
        <w:rPr>
          <w:rFonts w:eastAsia="方正兰亭黑简体"/>
        </w:rPr>
        <w:t xml:space="preserve"> </w:t>
      </w:r>
      <w:r w:rsidR="002650ED" w:rsidRPr="007D37BF">
        <w:rPr>
          <w:rFonts w:hint="eastAsia"/>
        </w:rPr>
        <w:t xml:space="preserve">grant all privileges to dboper; </w:t>
      </w:r>
    </w:p>
    <w:bookmarkEnd w:id="95"/>
    <w:p w14:paraId="48C4A817" w14:textId="77777777" w:rsidR="002650ED" w:rsidRPr="007D37BF" w:rsidRDefault="002650ED" w:rsidP="000E5A01">
      <w:pPr>
        <w:pStyle w:val="1e"/>
        <w:ind w:left="0"/>
        <w:rPr>
          <w:rFonts w:cs="Huawei Sans"/>
        </w:rPr>
      </w:pPr>
    </w:p>
    <w:p w14:paraId="3B715C83" w14:textId="77777777" w:rsidR="002650ED" w:rsidRPr="007D37BF" w:rsidRDefault="002650ED" w:rsidP="002650ED">
      <w:pPr>
        <w:pStyle w:val="30"/>
        <w:tabs>
          <w:tab w:val="num" w:pos="2427"/>
        </w:tabs>
        <w:rPr>
          <w:rFonts w:cs="Huawei Sans"/>
        </w:rPr>
      </w:pPr>
      <w:r w:rsidRPr="007D37BF">
        <w:rPr>
          <w:rFonts w:cs="Huawei Sans" w:hint="eastAsia"/>
        </w:rPr>
        <w:t>创建＂</w:t>
      </w:r>
      <w:proofErr w:type="spellStart"/>
      <w:r w:rsidRPr="007D37BF">
        <w:rPr>
          <w:rFonts w:cs="Huawei Sans" w:hint="eastAsia"/>
        </w:rPr>
        <w:t>dboper</w:t>
      </w:r>
      <w:proofErr w:type="spellEnd"/>
      <w:r w:rsidRPr="007D37BF">
        <w:rPr>
          <w:rFonts w:cs="Huawei Sans" w:hint="eastAsia"/>
        </w:rPr>
        <w:t>＂用户，密码为＂</w:t>
      </w:r>
      <w:r w:rsidRPr="007D37BF">
        <w:rPr>
          <w:rFonts w:cs="Huawei Sans" w:hint="eastAsia"/>
          <w:b/>
          <w:color w:val="C7000B"/>
          <w:lang w:eastAsia="en-US"/>
        </w:rPr>
        <w:t>dboper@123</w:t>
      </w:r>
      <w:r w:rsidRPr="007D37BF">
        <w:rPr>
          <w:rFonts w:cs="Huawei Sans" w:hint="eastAsia"/>
        </w:rPr>
        <w:t>＂（密码可自定义），同时进行授权</w:t>
      </w:r>
    </w:p>
    <w:p w14:paraId="06F6E57C" w14:textId="77777777" w:rsidR="002650ED" w:rsidRPr="007D37BF" w:rsidRDefault="002650ED" w:rsidP="002650ED">
      <w:pPr>
        <w:pStyle w:val="afffff2"/>
        <w:rPr>
          <w:rFonts w:eastAsia="方正兰亭黑简体"/>
        </w:rPr>
      </w:pPr>
      <w:r w:rsidRPr="007D37BF">
        <w:rPr>
          <w:rFonts w:eastAsia="方正兰亭黑简体" w:hint="eastAsia"/>
        </w:rPr>
        <w:t>openGauss=# CREATE USER dboper IDENTIFIED BY 'dboper@123';</w:t>
      </w:r>
    </w:p>
    <w:p w14:paraId="48CE7BFF" w14:textId="77777777" w:rsidR="002650ED" w:rsidRPr="007D37BF" w:rsidRDefault="002650ED" w:rsidP="002650ED">
      <w:pPr>
        <w:pStyle w:val="afffff2"/>
        <w:rPr>
          <w:rFonts w:eastAsia="方正兰亭黑简体"/>
        </w:rPr>
      </w:pPr>
      <w:r w:rsidRPr="007D37BF">
        <w:rPr>
          <w:rFonts w:eastAsia="方正兰亭黑简体" w:hint="eastAsia"/>
        </w:rPr>
        <w:t xml:space="preserve">CREATE ROLE </w:t>
      </w:r>
    </w:p>
    <w:p w14:paraId="3477B716" w14:textId="77777777" w:rsidR="002650ED" w:rsidRPr="007D37BF" w:rsidRDefault="002650ED" w:rsidP="002650ED">
      <w:pPr>
        <w:pStyle w:val="afffff2"/>
        <w:rPr>
          <w:rFonts w:eastAsia="方正兰亭黑简体"/>
        </w:rPr>
      </w:pPr>
      <w:r w:rsidRPr="007D37BF">
        <w:rPr>
          <w:rFonts w:eastAsia="方正兰亭黑简体" w:hint="eastAsia"/>
        </w:rPr>
        <w:t>openGauss=# alter user dboper sysadmin;</w:t>
      </w:r>
    </w:p>
    <w:p w14:paraId="6FB78B79" w14:textId="77777777" w:rsidR="002650ED" w:rsidRPr="007D37BF" w:rsidRDefault="002650ED" w:rsidP="002650ED">
      <w:pPr>
        <w:pStyle w:val="afffff2"/>
        <w:rPr>
          <w:rFonts w:eastAsia="方正兰亭黑简体"/>
        </w:rPr>
      </w:pPr>
      <w:r w:rsidRPr="007D37BF">
        <w:rPr>
          <w:rFonts w:eastAsia="方正兰亭黑简体" w:hint="eastAsia"/>
        </w:rPr>
        <w:t>ALTER ROLE</w:t>
      </w:r>
    </w:p>
    <w:p w14:paraId="6F6EA1E8" w14:textId="77777777" w:rsidR="002650ED" w:rsidRPr="007D37BF" w:rsidRDefault="002650ED" w:rsidP="002650ED">
      <w:pPr>
        <w:pStyle w:val="afffff2"/>
        <w:rPr>
          <w:rFonts w:eastAsia="方正兰亭黑简体"/>
        </w:rPr>
      </w:pPr>
      <w:r w:rsidRPr="007D37BF">
        <w:rPr>
          <w:rFonts w:eastAsia="方正兰亭黑简体" w:hint="eastAsia"/>
        </w:rPr>
        <w:t>openGauss=# \q</w:t>
      </w:r>
    </w:p>
    <w:p w14:paraId="0246325A" w14:textId="158B7184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96" w:name="_Toc125962407"/>
      <w:bookmarkStart w:id="97" w:name="_Toc125995684"/>
      <w:r w:rsidRPr="007D37BF">
        <w:rPr>
          <w:rFonts w:cs="Huawei Sans" w:hint="eastAsia"/>
        </w:rPr>
        <w:lastRenderedPageBreak/>
        <w:t>配置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</w:t>
      </w:r>
      <w:bookmarkEnd w:id="96"/>
      <w:bookmarkEnd w:id="97"/>
    </w:p>
    <w:p w14:paraId="5A065DEB" w14:textId="77777777" w:rsidR="002650ED" w:rsidRPr="007D37BF" w:rsidRDefault="002650ED" w:rsidP="002650ED">
      <w:pPr>
        <w:pStyle w:val="30"/>
        <w:tabs>
          <w:tab w:val="left" w:pos="1418"/>
          <w:tab w:val="num" w:pos="2427"/>
        </w:tabs>
        <w:rPr>
          <w:rFonts w:cs="Huawei Sans"/>
        </w:rPr>
      </w:pPr>
      <w:r w:rsidRPr="007D37BF">
        <w:rPr>
          <w:rFonts w:cs="Huawei Sans" w:hint="eastAsia"/>
        </w:rPr>
        <w:t>进入工具中对应的路径。</w:t>
      </w:r>
    </w:p>
    <w:p w14:paraId="414DD531" w14:textId="5B8197E5" w:rsidR="002650ED" w:rsidRPr="007D37BF" w:rsidRDefault="002650ED" w:rsidP="007A4914">
      <w:pPr>
        <w:pStyle w:val="afffff2"/>
      </w:pPr>
      <w:r w:rsidRPr="007D37BF">
        <w:rPr>
          <w:rFonts w:hint="eastAsia"/>
        </w:rPr>
        <w:t>[root@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~]# su - chtools</w:t>
      </w:r>
      <w:r w:rsidRPr="007D37BF">
        <w:rPr>
          <w:rFonts w:hint="eastAsia"/>
        </w:rPr>
        <w:tab/>
        <w:t>#</w:t>
      </w:r>
      <w:r w:rsidRPr="007D37BF">
        <w:rPr>
          <w:rFonts w:hint="eastAsia"/>
        </w:rPr>
        <w:t>切换用户</w:t>
      </w:r>
    </w:p>
    <w:p w14:paraId="61F89AF5" w14:textId="29D8B210" w:rsidR="002650ED" w:rsidRPr="007D37BF" w:rsidRDefault="002650ED" w:rsidP="007A4914">
      <w:pPr>
        <w:pStyle w:val="afffff2"/>
      </w:pPr>
      <w:r w:rsidRPr="007D37BF">
        <w:rPr>
          <w:rFonts w:hint="eastAsia"/>
        </w:rPr>
        <w:t>[chtools@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~]$ cd /home/chtools/.pg_chameleon/configuration</w:t>
      </w:r>
    </w:p>
    <w:p w14:paraId="3326AD81" w14:textId="77777777" w:rsidR="002650ED" w:rsidRDefault="002650ED" w:rsidP="002650ED">
      <w:pPr>
        <w:pStyle w:val="30"/>
        <w:tabs>
          <w:tab w:val="num" w:pos="2427"/>
        </w:tabs>
        <w:rPr>
          <w:rFonts w:cs="Huawei Sans"/>
        </w:rPr>
      </w:pPr>
      <w:bookmarkStart w:id="98" w:name="_Toc57618214"/>
      <w:r w:rsidRPr="007D37BF">
        <w:rPr>
          <w:rFonts w:cs="Huawei Sans" w:hint="eastAsia"/>
        </w:rPr>
        <w:t>进行具体的源数据库和目标数据库的配置</w:t>
      </w:r>
    </w:p>
    <w:p w14:paraId="54875245" w14:textId="122F06C6" w:rsidR="001C1FA9" w:rsidRPr="007D37BF" w:rsidRDefault="001C1FA9" w:rsidP="001C1FA9">
      <w:pPr>
        <w:pStyle w:val="1e"/>
      </w:pPr>
      <w:r>
        <w:t>配置文件设置为</w:t>
      </w:r>
      <w:proofErr w:type="spellStart"/>
      <w:r w:rsidRPr="001C1FA9">
        <w:t>column_case_sensitive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No</w:t>
      </w:r>
    </w:p>
    <w:p w14:paraId="6DDAFF4F" w14:textId="42017609" w:rsidR="002650ED" w:rsidRPr="007D37BF" w:rsidRDefault="002650ED" w:rsidP="007A4914">
      <w:pPr>
        <w:pStyle w:val="afffff2"/>
      </w:pPr>
      <w:r w:rsidRPr="007D37BF">
        <w:rPr>
          <w:rFonts w:hint="eastAsia"/>
        </w:rPr>
        <w:t>[chtools@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configuration]$ vim default.yml</w:t>
      </w:r>
      <w:r w:rsidRPr="007D37BF">
        <w:rPr>
          <w:rFonts w:hint="eastAsia"/>
        </w:rPr>
        <w:tab/>
        <w:t>#</w:t>
      </w:r>
      <w:r w:rsidRPr="007D37BF">
        <w:rPr>
          <w:rFonts w:hint="eastAsia"/>
        </w:rPr>
        <w:t>使用</w:t>
      </w:r>
      <w:r w:rsidRPr="007D37BF">
        <w:rPr>
          <w:rFonts w:hint="eastAsia"/>
        </w:rPr>
        <w:t>vi</w:t>
      </w:r>
      <w:r w:rsidRPr="007D37BF">
        <w:rPr>
          <w:rFonts w:hint="eastAsia"/>
        </w:rPr>
        <w:t>工具修改</w:t>
      </w:r>
    </w:p>
    <w:p w14:paraId="0581648D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内容如下，只粘贴需要修改部份</w:t>
      </w:r>
    </w:p>
    <w:p w14:paraId="4FFB2999" w14:textId="77777777" w:rsidR="002650ED" w:rsidRPr="007D37BF" w:rsidRDefault="002650ED" w:rsidP="007A4914">
      <w:pPr>
        <w:pStyle w:val="afffff2"/>
        <w:rPr>
          <w:color w:val="BF00BF"/>
        </w:rPr>
      </w:pPr>
      <w:r w:rsidRPr="007D37BF">
        <w:rPr>
          <w:rFonts w:hint="eastAsia"/>
        </w:rPr>
        <w:t>pg_conn</w:t>
      </w:r>
      <w:r w:rsidRPr="007D37BF">
        <w:rPr>
          <w:rFonts w:hint="eastAsia"/>
          <w:color w:val="FF0000"/>
        </w:rPr>
        <w:t xml:space="preserve">: </w:t>
      </w:r>
      <w:r w:rsidRPr="007D37BF">
        <w:rPr>
          <w:rFonts w:hint="eastAsia"/>
        </w:rPr>
        <w:t>-openGuass</w:t>
      </w:r>
      <w:r w:rsidRPr="007D37BF">
        <w:rPr>
          <w:rFonts w:hint="eastAsia"/>
        </w:rPr>
        <w:t>配置</w:t>
      </w:r>
    </w:p>
    <w:p w14:paraId="7177AB25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 host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"192.168.1.187"-hostname</w:t>
      </w:r>
    </w:p>
    <w:p w14:paraId="16ED9F1C" w14:textId="0A33ED76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 port</w:t>
      </w:r>
      <w:r w:rsidRPr="007D37BF">
        <w:rPr>
          <w:rFonts w:hint="eastAsia"/>
          <w:color w:val="BF00BF"/>
        </w:rPr>
        <w:t>:</w:t>
      </w:r>
      <w:r w:rsidR="009F3A0E">
        <w:rPr>
          <w:rFonts w:hint="eastAsia"/>
        </w:rPr>
        <w:t xml:space="preserve"> "</w:t>
      </w:r>
      <w:r w:rsidR="009F3A0E">
        <w:t>5432</w:t>
      </w:r>
      <w:r w:rsidRPr="007D37BF">
        <w:rPr>
          <w:rFonts w:hint="eastAsia"/>
        </w:rPr>
        <w:t xml:space="preserve">" </w:t>
      </w:r>
      <w:r w:rsidRPr="007D37BF">
        <w:rPr>
          <w:rFonts w:ascii="宋体" w:eastAsia="宋体" w:hAnsi="宋体" w:cs="宋体" w:hint="eastAsia"/>
        </w:rPr>
        <w:t>–</w:t>
      </w:r>
      <w:r w:rsidRPr="007D37BF">
        <w:rPr>
          <w:rFonts w:hint="eastAsia"/>
        </w:rPr>
        <w:t>端口</w:t>
      </w:r>
    </w:p>
    <w:p w14:paraId="34FDA19B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 user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"dboper" </w:t>
      </w:r>
      <w:r w:rsidRPr="007D37BF">
        <w:rPr>
          <w:rFonts w:ascii="宋体" w:eastAsia="宋体" w:hAnsi="宋体" w:cs="宋体" w:hint="eastAsia"/>
        </w:rPr>
        <w:t>–</w:t>
      </w:r>
      <w:r w:rsidRPr="007D37BF">
        <w:rPr>
          <w:rFonts w:hint="eastAsia"/>
        </w:rPr>
        <w:t>数据库用户</w:t>
      </w:r>
    </w:p>
    <w:p w14:paraId="012D8623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 password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"dboper@123"</w:t>
      </w:r>
      <w:r w:rsidRPr="007D37BF">
        <w:rPr>
          <w:rFonts w:ascii="宋体" w:eastAsia="宋体" w:hAnsi="宋体" w:cs="宋体" w:hint="eastAsia"/>
        </w:rPr>
        <w:t>–</w:t>
      </w:r>
      <w:r w:rsidRPr="007D37BF">
        <w:rPr>
          <w:rFonts w:hint="eastAsia"/>
        </w:rPr>
        <w:t>数据库密码</w:t>
      </w:r>
    </w:p>
    <w:p w14:paraId="4A7FA37D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 database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"graduation_design"-</w:t>
      </w:r>
      <w:r w:rsidRPr="007D37BF">
        <w:rPr>
          <w:rFonts w:hint="eastAsia"/>
        </w:rPr>
        <w:t>使用的库</w:t>
      </w:r>
      <w:r w:rsidRPr="007D37BF">
        <w:rPr>
          <w:rFonts w:hint="eastAsia"/>
        </w:rPr>
        <w:t xml:space="preserve"> </w:t>
      </w:r>
    </w:p>
    <w:p w14:paraId="1DAFC3C9" w14:textId="77777777" w:rsidR="002650ED" w:rsidRPr="007D37BF" w:rsidRDefault="002650ED" w:rsidP="007A4914">
      <w:pPr>
        <w:pStyle w:val="afffff2"/>
        <w:rPr>
          <w:color w:val="BF0000"/>
        </w:rPr>
      </w:pPr>
      <w:r w:rsidRPr="007D37BF">
        <w:rPr>
          <w:rFonts w:hint="eastAsia"/>
        </w:rPr>
        <w:t xml:space="preserve">  charset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</w:t>
      </w:r>
      <w:r w:rsidRPr="007D37BF">
        <w:rPr>
          <w:rFonts w:hint="eastAsia"/>
          <w:color w:val="BF0000"/>
        </w:rPr>
        <w:t>"utf8"</w:t>
      </w:r>
    </w:p>
    <w:p w14:paraId="7AF6BEFF" w14:textId="77777777" w:rsidR="002650ED" w:rsidRPr="007D37BF" w:rsidRDefault="002650ED" w:rsidP="007A4914">
      <w:pPr>
        <w:pStyle w:val="afffff2"/>
      </w:pPr>
    </w:p>
    <w:p w14:paraId="670A39B1" w14:textId="77777777" w:rsidR="002650ED" w:rsidRPr="007D37BF" w:rsidRDefault="002650ED" w:rsidP="007A4914">
      <w:pPr>
        <w:pStyle w:val="afffff2"/>
        <w:rPr>
          <w:color w:val="BF00BF"/>
        </w:rPr>
      </w:pPr>
      <w:r w:rsidRPr="007D37BF">
        <w:rPr>
          <w:rFonts w:hint="eastAsia"/>
        </w:rPr>
        <w:t>sources</w:t>
      </w:r>
      <w:r w:rsidRPr="007D37BF">
        <w:rPr>
          <w:rFonts w:hint="eastAsia"/>
          <w:color w:val="BF00BF"/>
        </w:rPr>
        <w:t>:</w:t>
      </w:r>
    </w:p>
    <w:p w14:paraId="0E541B4A" w14:textId="77777777" w:rsidR="002650ED" w:rsidRPr="007D37BF" w:rsidRDefault="002650ED" w:rsidP="007A4914">
      <w:pPr>
        <w:pStyle w:val="afffff2"/>
        <w:rPr>
          <w:color w:val="BF00BF"/>
        </w:rPr>
      </w:pPr>
      <w:r w:rsidRPr="007D37BF">
        <w:rPr>
          <w:rFonts w:hint="eastAsia"/>
        </w:rPr>
        <w:t xml:space="preserve">  Mysql</w:t>
      </w:r>
      <w:r w:rsidRPr="007D37BF">
        <w:rPr>
          <w:rFonts w:hint="eastAsia"/>
          <w:color w:val="BF00BF"/>
        </w:rPr>
        <w:t>:</w:t>
      </w:r>
    </w:p>
    <w:p w14:paraId="4BA78D25" w14:textId="77777777" w:rsidR="002650ED" w:rsidRPr="007D37BF" w:rsidRDefault="002650ED" w:rsidP="007A4914">
      <w:pPr>
        <w:pStyle w:val="afffff2"/>
        <w:rPr>
          <w:color w:val="BF0000"/>
        </w:rPr>
      </w:pPr>
      <w:r w:rsidRPr="007D37BF">
        <w:rPr>
          <w:rFonts w:hint="eastAsia"/>
        </w:rPr>
        <w:t xml:space="preserve">    readers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</w:t>
      </w:r>
      <w:r w:rsidRPr="007D37BF">
        <w:rPr>
          <w:rFonts w:hint="eastAsia"/>
          <w:color w:val="BF0000"/>
        </w:rPr>
        <w:t>4</w:t>
      </w:r>
    </w:p>
    <w:p w14:paraId="75DEA52C" w14:textId="77777777" w:rsidR="002650ED" w:rsidRPr="007D37BF" w:rsidRDefault="002650ED" w:rsidP="007A4914">
      <w:pPr>
        <w:pStyle w:val="afffff2"/>
        <w:rPr>
          <w:color w:val="BF0000"/>
        </w:rPr>
      </w:pPr>
      <w:r w:rsidRPr="007D37BF">
        <w:rPr>
          <w:rFonts w:hint="eastAsia"/>
        </w:rPr>
        <w:t xml:space="preserve">    writers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</w:t>
      </w:r>
      <w:r w:rsidRPr="007D37BF">
        <w:rPr>
          <w:rFonts w:hint="eastAsia"/>
          <w:color w:val="BF0000"/>
        </w:rPr>
        <w:t>4</w:t>
      </w:r>
    </w:p>
    <w:p w14:paraId="797375ED" w14:textId="77777777" w:rsidR="002650ED" w:rsidRPr="007D37BF" w:rsidRDefault="002650ED" w:rsidP="007A4914">
      <w:pPr>
        <w:pStyle w:val="afffff2"/>
        <w:rPr>
          <w:color w:val="BF00BF"/>
        </w:rPr>
      </w:pPr>
      <w:r w:rsidRPr="007D37BF">
        <w:rPr>
          <w:rFonts w:hint="eastAsia"/>
        </w:rPr>
        <w:t xml:space="preserve">    db_conn</w:t>
      </w:r>
      <w:r w:rsidRPr="007D37BF">
        <w:rPr>
          <w:rFonts w:hint="eastAsia"/>
          <w:color w:val="BF00BF"/>
        </w:rPr>
        <w:t>:</w:t>
      </w:r>
    </w:p>
    <w:p w14:paraId="5D80097F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     host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"192.168.1.187"</w:t>
      </w:r>
    </w:p>
    <w:p w14:paraId="13F9257B" w14:textId="77777777" w:rsidR="002650ED" w:rsidRPr="007D37BF" w:rsidRDefault="002650ED" w:rsidP="007A4914">
      <w:pPr>
        <w:pStyle w:val="afffff2"/>
        <w:rPr>
          <w:color w:val="BF0000"/>
        </w:rPr>
      </w:pPr>
      <w:r w:rsidRPr="007D37BF">
        <w:rPr>
          <w:rFonts w:hint="eastAsia"/>
        </w:rPr>
        <w:t xml:space="preserve">      port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</w:t>
      </w:r>
      <w:r w:rsidRPr="007D37BF">
        <w:rPr>
          <w:rFonts w:hint="eastAsia"/>
          <w:color w:val="BF0000"/>
        </w:rPr>
        <w:t>"3306"</w:t>
      </w:r>
    </w:p>
    <w:p w14:paraId="581F9914" w14:textId="77777777" w:rsidR="002650ED" w:rsidRPr="007D37BF" w:rsidRDefault="002650ED" w:rsidP="007A4914">
      <w:pPr>
        <w:pStyle w:val="afffff2"/>
        <w:rPr>
          <w:color w:val="BF0000"/>
        </w:rPr>
      </w:pPr>
      <w:r w:rsidRPr="007D37BF">
        <w:rPr>
          <w:rFonts w:hint="eastAsia"/>
        </w:rPr>
        <w:t xml:space="preserve">      user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</w:t>
      </w:r>
      <w:r w:rsidRPr="007D37BF">
        <w:rPr>
          <w:rFonts w:hint="eastAsia"/>
          <w:color w:val="BF0000"/>
        </w:rPr>
        <w:t>"root"</w:t>
      </w:r>
    </w:p>
    <w:p w14:paraId="4F407359" w14:textId="77777777" w:rsidR="002650ED" w:rsidRPr="007D37BF" w:rsidRDefault="002650ED" w:rsidP="007A4914">
      <w:pPr>
        <w:pStyle w:val="afffff2"/>
        <w:rPr>
          <w:color w:val="BF0000"/>
        </w:rPr>
      </w:pPr>
      <w:r w:rsidRPr="007D37BF">
        <w:rPr>
          <w:rFonts w:hint="eastAsia"/>
        </w:rPr>
        <w:t xml:space="preserve">      password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</w:t>
      </w:r>
      <w:r w:rsidRPr="007D37BF">
        <w:rPr>
          <w:rFonts w:hint="eastAsia"/>
          <w:color w:val="BF0000"/>
        </w:rPr>
        <w:t>"mypassword"</w:t>
      </w:r>
    </w:p>
    <w:p w14:paraId="76960A6D" w14:textId="77777777" w:rsidR="002650ED" w:rsidRPr="007D37BF" w:rsidRDefault="002650ED" w:rsidP="007A4914">
      <w:pPr>
        <w:pStyle w:val="afffff2"/>
        <w:rPr>
          <w:color w:val="BF0000"/>
        </w:rPr>
      </w:pPr>
      <w:r w:rsidRPr="007D37BF">
        <w:rPr>
          <w:rFonts w:hint="eastAsia"/>
        </w:rPr>
        <w:t xml:space="preserve">      charset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</w:t>
      </w:r>
      <w:r w:rsidRPr="007D37BF">
        <w:rPr>
          <w:rFonts w:hint="eastAsia"/>
          <w:color w:val="BF0000"/>
        </w:rPr>
        <w:t>'utf8'</w:t>
      </w:r>
    </w:p>
    <w:p w14:paraId="751AE36B" w14:textId="77777777" w:rsidR="002650ED" w:rsidRPr="007D37BF" w:rsidRDefault="002650ED" w:rsidP="007A4914">
      <w:pPr>
        <w:pStyle w:val="afffff2"/>
        <w:rPr>
          <w:color w:val="BF0000"/>
        </w:rPr>
      </w:pPr>
      <w:r w:rsidRPr="007D37BF">
        <w:rPr>
          <w:rFonts w:hint="eastAsia"/>
        </w:rPr>
        <w:t xml:space="preserve">      connect_timeout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</w:t>
      </w:r>
      <w:r w:rsidRPr="007D37BF">
        <w:rPr>
          <w:rFonts w:hint="eastAsia"/>
          <w:color w:val="BF0000"/>
        </w:rPr>
        <w:t>10</w:t>
      </w:r>
    </w:p>
    <w:p w14:paraId="23936866" w14:textId="77777777" w:rsidR="002650ED" w:rsidRPr="007D37BF" w:rsidRDefault="002650ED" w:rsidP="007A4914">
      <w:pPr>
        <w:pStyle w:val="afffff2"/>
        <w:rPr>
          <w:color w:val="BF00BF"/>
        </w:rPr>
      </w:pPr>
      <w:r w:rsidRPr="007D37BF">
        <w:rPr>
          <w:rFonts w:hint="eastAsia"/>
        </w:rPr>
        <w:t xml:space="preserve">    schema_mappings</w:t>
      </w:r>
      <w:r w:rsidRPr="007D37BF">
        <w:rPr>
          <w:rFonts w:hint="eastAsia"/>
          <w:color w:val="BF00BF"/>
        </w:rPr>
        <w:t>:</w:t>
      </w:r>
    </w:p>
    <w:p w14:paraId="6918D384" w14:textId="41CB0C46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    </w:t>
      </w:r>
      <w:r w:rsidRPr="00A15DD0">
        <w:rPr>
          <w:b/>
        </w:rPr>
        <w:t xml:space="preserve">  </w:t>
      </w:r>
      <w:r w:rsidR="00A15DD0" w:rsidRPr="00A15DD0">
        <w:rPr>
          <w:rFonts w:eastAsia="宋体"/>
        </w:rPr>
        <w:t>graduation_design</w:t>
      </w:r>
      <w:r w:rsidR="00A15DD0" w:rsidRPr="007D37BF">
        <w:rPr>
          <w:rFonts w:hint="eastAsia"/>
        </w:rPr>
        <w:t xml:space="preserve"> </w:t>
      </w:r>
      <w:r w:rsidRPr="007D37BF">
        <w:rPr>
          <w:rFonts w:hint="eastAsia"/>
        </w:rPr>
        <w:t>(Mysql</w:t>
      </w:r>
      <w:r w:rsidRPr="007D37BF">
        <w:rPr>
          <w:rFonts w:hint="eastAsia"/>
        </w:rPr>
        <w:t>中</w:t>
      </w:r>
      <w:r w:rsidR="00D43A30">
        <w:rPr>
          <w:rFonts w:hint="eastAsia"/>
        </w:rPr>
        <w:t>自己建</w:t>
      </w:r>
      <w:r w:rsidRPr="007D37BF">
        <w:rPr>
          <w:rFonts w:hint="eastAsia"/>
        </w:rPr>
        <w:t>的库</w:t>
      </w:r>
      <w:r w:rsidR="00A15DD0">
        <w:rPr>
          <w:rFonts w:hint="eastAsia"/>
        </w:rPr>
        <w:t xml:space="preserve">):  </w:t>
      </w:r>
      <w:r w:rsidR="00A15DD0" w:rsidRPr="00A15DD0">
        <w:rPr>
          <w:rFonts w:eastAsia="宋体"/>
        </w:rPr>
        <w:t>graduation_design</w:t>
      </w:r>
      <w:r w:rsidRPr="00A15DD0">
        <w:t xml:space="preserve"> </w:t>
      </w:r>
      <w:r w:rsidRPr="007D37BF">
        <w:rPr>
          <w:rFonts w:hint="eastAsia"/>
        </w:rPr>
        <w:t>（可使用</w:t>
      </w:r>
      <w:r w:rsidRPr="007D37BF">
        <w:rPr>
          <w:rFonts w:hint="eastAsia"/>
        </w:rPr>
        <w:t>openGauss</w:t>
      </w:r>
      <w:r w:rsidRPr="007D37BF">
        <w:rPr>
          <w:rFonts w:hint="eastAsia"/>
        </w:rPr>
        <w:t>建立的如果没有建立会默认生成</w:t>
      </w:r>
      <w:r w:rsidRPr="007D37BF">
        <w:rPr>
          <w:rFonts w:hint="eastAsia"/>
        </w:rPr>
        <w:t>schame</w:t>
      </w:r>
      <w:r w:rsidRPr="007D37BF">
        <w:rPr>
          <w:rFonts w:hint="eastAsia"/>
        </w:rPr>
        <w:t>）</w:t>
      </w:r>
    </w:p>
    <w:p w14:paraId="78774D36" w14:textId="77777777" w:rsidR="002650ED" w:rsidRPr="007D37BF" w:rsidRDefault="002650ED" w:rsidP="002650ED">
      <w:pPr>
        <w:pStyle w:val="1e"/>
        <w:ind w:left="1441"/>
        <w:rPr>
          <w:rFonts w:cs="Huawei Sans"/>
        </w:rPr>
      </w:pPr>
    </w:p>
    <w:p w14:paraId="13D9FDCA" w14:textId="77777777" w:rsidR="002650ED" w:rsidRPr="007D37BF" w:rsidRDefault="002650ED" w:rsidP="002650ED">
      <w:pPr>
        <w:pStyle w:val="1e"/>
        <w:ind w:left="1441"/>
        <w:rPr>
          <w:rFonts w:cs="Huawei Sans"/>
        </w:rPr>
      </w:pPr>
    </w:p>
    <w:p w14:paraId="2CE9FAE3" w14:textId="1AAB5259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99" w:name="_Toc125962408"/>
      <w:bookmarkStart w:id="100" w:name="_Toc125995685"/>
      <w:bookmarkEnd w:id="98"/>
      <w:r w:rsidRPr="007D37BF">
        <w:rPr>
          <w:rFonts w:cs="Huawei Sans" w:hint="eastAsia"/>
        </w:rPr>
        <w:t>使用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工具进行迁移</w:t>
      </w:r>
      <w:bookmarkEnd w:id="99"/>
      <w:bookmarkEnd w:id="100"/>
    </w:p>
    <w:p w14:paraId="274A9B67" w14:textId="18223F56" w:rsidR="002650ED" w:rsidRPr="007D37BF" w:rsidRDefault="002650ED" w:rsidP="002650ED">
      <w:pPr>
        <w:pStyle w:val="30"/>
        <w:tabs>
          <w:tab w:val="left" w:pos="1418"/>
          <w:tab w:val="num" w:pos="2427"/>
        </w:tabs>
        <w:rPr>
          <w:rFonts w:cs="Huawei Sans"/>
        </w:rPr>
      </w:pPr>
      <w:r w:rsidRPr="007D37BF">
        <w:rPr>
          <w:rFonts w:cs="Huawei Sans" w:hint="eastAsia"/>
        </w:rPr>
        <w:t>每次配置文件修改后会执行下命令（</w:t>
      </w:r>
      <w:r w:rsidRPr="006C0BB6">
        <w:rPr>
          <w:rFonts w:cs="Huawei Sans" w:hint="eastAsia"/>
          <w:color w:val="C00000"/>
        </w:rPr>
        <w:t>如果第一次则不执行</w:t>
      </w:r>
      <w:r w:rsidRPr="007D37BF">
        <w:rPr>
          <w:rFonts w:cs="Huawei Sans" w:hint="eastAsia"/>
        </w:rPr>
        <w:t>）</w:t>
      </w:r>
      <w:r w:rsidR="007F5718">
        <w:rPr>
          <w:rFonts w:cs="Huawei Sans" w:hint="eastAsia"/>
        </w:rPr>
        <w:t>进入到</w:t>
      </w:r>
      <w:proofErr w:type="spellStart"/>
      <w:r w:rsidR="007F5718">
        <w:rPr>
          <w:rFonts w:cs="Huawei Sans" w:hint="eastAsia"/>
        </w:rPr>
        <w:t>v</w:t>
      </w:r>
      <w:r w:rsidR="007F5718">
        <w:rPr>
          <w:rFonts w:cs="Huawei Sans"/>
        </w:rPr>
        <w:t>env</w:t>
      </w:r>
      <w:proofErr w:type="spellEnd"/>
      <w:r w:rsidR="007F5718">
        <w:rPr>
          <w:rFonts w:cs="Huawei Sans"/>
        </w:rPr>
        <w:t>环境下</w:t>
      </w:r>
    </w:p>
    <w:p w14:paraId="002CBDA6" w14:textId="22BBC2AF" w:rsidR="005F2733" w:rsidRDefault="005F2733" w:rsidP="007A4914">
      <w:pPr>
        <w:pStyle w:val="afffff2"/>
      </w:pPr>
      <w:r w:rsidRPr="007D37BF">
        <w:rPr>
          <w:rFonts w:hint="eastAsia"/>
        </w:rPr>
        <w:t>[chtools@</w:t>
      </w:r>
      <w:r>
        <w:rPr>
          <w:rFonts w:hint="eastAsia"/>
        </w:rPr>
        <w:t>opengauss01</w:t>
      </w:r>
      <w:r w:rsidRPr="007D37BF">
        <w:rPr>
          <w:rFonts w:hint="eastAsia"/>
        </w:rPr>
        <w:t>]$</w:t>
      </w:r>
      <w:r>
        <w:t xml:space="preserve"> cd /op/chtools</w:t>
      </w:r>
    </w:p>
    <w:p w14:paraId="27E5BC16" w14:textId="77777777" w:rsidR="00DA30E2" w:rsidRDefault="00A1376E" w:rsidP="007A4914">
      <w:pPr>
        <w:pStyle w:val="afffff2"/>
      </w:pPr>
      <w:r w:rsidRPr="007D37BF">
        <w:rPr>
          <w:rFonts w:hint="eastAsia"/>
        </w:rPr>
        <w:t>[chtools@</w:t>
      </w:r>
      <w:r>
        <w:rPr>
          <w:rFonts w:hint="eastAsia"/>
        </w:rPr>
        <w:t>opengauss01</w:t>
      </w:r>
      <w:r>
        <w:t xml:space="preserve"> chtools</w:t>
      </w:r>
      <w:r w:rsidRPr="007D37BF">
        <w:rPr>
          <w:rFonts w:hint="eastAsia"/>
        </w:rPr>
        <w:t>]$</w:t>
      </w:r>
      <w:r>
        <w:t xml:space="preserve"> </w:t>
      </w:r>
      <w:r w:rsidR="00DA30E2" w:rsidRPr="007D37BF">
        <w:rPr>
          <w:rFonts w:hint="eastAsia"/>
        </w:rPr>
        <w:t>source venv/bin/activate</w:t>
      </w:r>
    </w:p>
    <w:p w14:paraId="74387616" w14:textId="627DF004" w:rsidR="002650ED" w:rsidRPr="007D37BF" w:rsidRDefault="007F5718" w:rsidP="007A4914">
      <w:pPr>
        <w:pStyle w:val="afffff2"/>
        <w:rPr>
          <w:rStyle w:val="af"/>
        </w:rPr>
      </w:pPr>
      <w:r w:rsidRPr="007D37BF">
        <w:rPr>
          <w:rFonts w:hint="eastAsia"/>
        </w:rPr>
        <w:t>(venv) [chtools@</w:t>
      </w:r>
      <w:r>
        <w:rPr>
          <w:rFonts w:hint="eastAsia"/>
        </w:rPr>
        <w:t>opengauss01</w:t>
      </w:r>
      <w:r w:rsidR="00DA30E2">
        <w:t xml:space="preserve"> chtools</w:t>
      </w:r>
      <w:r w:rsidRPr="007D37BF">
        <w:rPr>
          <w:rFonts w:hint="eastAsia"/>
        </w:rPr>
        <w:t xml:space="preserve">]$ </w:t>
      </w:r>
      <w:r w:rsidR="002650ED" w:rsidRPr="007D37BF">
        <w:rPr>
          <w:rFonts w:hint="eastAsia"/>
        </w:rPr>
        <w:t>chameleon drop_replica_schema --config default --source mysql --debug</w:t>
      </w:r>
    </w:p>
    <w:p w14:paraId="3517289F" w14:textId="77777777" w:rsidR="002650ED" w:rsidRPr="007D37BF" w:rsidRDefault="002650ED" w:rsidP="002650ED">
      <w:pPr>
        <w:pStyle w:val="30"/>
        <w:tabs>
          <w:tab w:val="left" w:pos="1418"/>
          <w:tab w:val="num" w:pos="2427"/>
        </w:tabs>
        <w:rPr>
          <w:rFonts w:cs="Huawei Sans"/>
        </w:rPr>
      </w:pPr>
      <w:r w:rsidRPr="007D37BF">
        <w:rPr>
          <w:rFonts w:cs="Huawei Sans" w:hint="eastAsia"/>
        </w:rPr>
        <w:lastRenderedPageBreak/>
        <w:t>初始化副本，使用该命令通过</w:t>
      </w:r>
      <w:proofErr w:type="spellStart"/>
      <w:r w:rsidRPr="007D37BF">
        <w:rPr>
          <w:rFonts w:cs="Huawei Sans" w:hint="eastAsia"/>
        </w:rPr>
        <w:t>default.yml</w:t>
      </w:r>
      <w:proofErr w:type="spellEnd"/>
      <w:r w:rsidRPr="007D37BF">
        <w:rPr>
          <w:rFonts w:cs="Huawei Sans" w:hint="eastAsia"/>
        </w:rPr>
        <w:t>文件中指定</w:t>
      </w:r>
      <w:proofErr w:type="spellStart"/>
      <w:r w:rsidRPr="007D37BF">
        <w:rPr>
          <w:rFonts w:cs="Huawei Sans" w:hint="eastAsia"/>
        </w:rPr>
        <w:t>openGauss</w:t>
      </w:r>
      <w:proofErr w:type="spellEnd"/>
      <w:r w:rsidRPr="007D37BF">
        <w:rPr>
          <w:rFonts w:cs="Huawei Sans" w:hint="eastAsia"/>
        </w:rPr>
        <w:t>数据库中创建模式和表来管理从源到目标的复制。（首次执行创建</w:t>
      </w:r>
      <w:proofErr w:type="spellStart"/>
      <w:r w:rsidRPr="007D37BF">
        <w:rPr>
          <w:rFonts w:cs="Huawei Sans" w:hint="eastAsia"/>
        </w:rPr>
        <w:t>shcame</w:t>
      </w:r>
      <w:proofErr w:type="spellEnd"/>
      <w:r w:rsidRPr="007D37BF">
        <w:rPr>
          <w:rFonts w:cs="Huawei Sans" w:hint="eastAsia"/>
        </w:rPr>
        <w:t>，修改文件后都需要重新执行）</w:t>
      </w:r>
    </w:p>
    <w:p w14:paraId="547E34B3" w14:textId="3E63C088" w:rsidR="002650ED" w:rsidRPr="007D37BF" w:rsidRDefault="00DA30E2" w:rsidP="007A4914">
      <w:pPr>
        <w:pStyle w:val="afffff2"/>
      </w:pPr>
      <w:r w:rsidRPr="007D37BF">
        <w:rPr>
          <w:rFonts w:hint="eastAsia"/>
        </w:rPr>
        <w:t>(venv) [chtools@</w:t>
      </w:r>
      <w:r>
        <w:rPr>
          <w:rFonts w:hint="eastAsia"/>
        </w:rPr>
        <w:t>opengauss01</w:t>
      </w:r>
      <w:r>
        <w:t xml:space="preserve"> chtools</w:t>
      </w:r>
      <w:r w:rsidRPr="007D37BF">
        <w:rPr>
          <w:rFonts w:hint="eastAsia"/>
        </w:rPr>
        <w:t xml:space="preserve">]$ </w:t>
      </w:r>
      <w:r w:rsidR="002650ED" w:rsidRPr="007D37BF">
        <w:rPr>
          <w:rFonts w:hint="eastAsia"/>
        </w:rPr>
        <w:t>chameleon create_replica_schema --config default --debug</w:t>
      </w:r>
    </w:p>
    <w:p w14:paraId="08B8A82C" w14:textId="77777777" w:rsidR="002650ED" w:rsidRPr="007D37BF" w:rsidRDefault="002650ED" w:rsidP="002650ED">
      <w:pPr>
        <w:pStyle w:val="30"/>
        <w:tabs>
          <w:tab w:val="left" w:pos="1418"/>
          <w:tab w:val="num" w:pos="2427"/>
        </w:tabs>
        <w:rPr>
          <w:rFonts w:cs="Huawei Sans"/>
        </w:rPr>
      </w:pPr>
      <w:r w:rsidRPr="007D37BF">
        <w:rPr>
          <w:rFonts w:cs="Huawei Sans" w:hint="eastAsia"/>
        </w:rPr>
        <w:t>使用以下命令将源详细信息添加到</w:t>
      </w:r>
      <w:proofErr w:type="spellStart"/>
      <w:r w:rsidRPr="007D37BF">
        <w:rPr>
          <w:rFonts w:cs="Huawei Sans" w:hint="eastAsia"/>
        </w:rPr>
        <w:t>pg_chameleon</w:t>
      </w:r>
      <w:proofErr w:type="spellEnd"/>
      <w:r w:rsidRPr="007D37BF">
        <w:rPr>
          <w:rFonts w:cs="Huawei Sans" w:hint="eastAsia"/>
        </w:rPr>
        <w:t>.</w:t>
      </w:r>
      <w:r w:rsidRPr="007D37BF">
        <w:rPr>
          <w:rFonts w:cs="Huawei Sans" w:hint="eastAsia"/>
        </w:rPr>
        <w:t>提供配置文件中指定的源名称</w:t>
      </w:r>
      <w:r w:rsidRPr="007D37BF">
        <w:rPr>
          <w:rFonts w:cs="Huawei Sans" w:hint="eastAsia"/>
        </w:rPr>
        <w:t>.</w:t>
      </w:r>
      <w:r w:rsidRPr="007D37BF">
        <w:rPr>
          <w:rFonts w:cs="Huawei Sans" w:hint="eastAsia"/>
        </w:rPr>
        <w:t>在此示例中</w:t>
      </w:r>
      <w:r w:rsidRPr="007D37BF">
        <w:rPr>
          <w:rFonts w:cs="Huawei Sans" w:hint="eastAsia"/>
        </w:rPr>
        <w:t>,</w:t>
      </w:r>
      <w:r w:rsidRPr="007D37BF">
        <w:rPr>
          <w:rFonts w:cs="Huawei Sans" w:hint="eastAsia"/>
        </w:rPr>
        <w:t>源名称为</w:t>
      </w:r>
      <w:proofErr w:type="spellStart"/>
      <w:r w:rsidRPr="007D37BF">
        <w:rPr>
          <w:rFonts w:cs="Huawei Sans" w:hint="eastAsia"/>
        </w:rPr>
        <w:t>Mysql</w:t>
      </w:r>
      <w:proofErr w:type="spellEnd"/>
      <w:r w:rsidRPr="007D37BF">
        <w:rPr>
          <w:rFonts w:cs="Huawei Sans" w:hint="eastAsia"/>
        </w:rPr>
        <w:t>,</w:t>
      </w:r>
      <w:r w:rsidRPr="007D37BF">
        <w:rPr>
          <w:rFonts w:cs="Huawei Sans" w:hint="eastAsia"/>
        </w:rPr>
        <w:t>目标是在</w:t>
      </w:r>
      <w:proofErr w:type="spellStart"/>
      <w:r w:rsidRPr="007D37BF">
        <w:rPr>
          <w:rFonts w:cs="Huawei Sans" w:hint="eastAsia"/>
        </w:rPr>
        <w:t>pg_conn</w:t>
      </w:r>
      <w:proofErr w:type="spellEnd"/>
      <w:r w:rsidRPr="007D37BF">
        <w:rPr>
          <w:rFonts w:cs="Huawei Sans" w:hint="eastAsia"/>
        </w:rPr>
        <w:t>下定义的</w:t>
      </w:r>
      <w:proofErr w:type="spellStart"/>
      <w:r w:rsidRPr="007D37BF">
        <w:rPr>
          <w:rFonts w:cs="Huawei Sans" w:hint="eastAsia"/>
        </w:rPr>
        <w:t>openguass</w:t>
      </w:r>
      <w:proofErr w:type="spellEnd"/>
      <w:r w:rsidRPr="007D37BF">
        <w:rPr>
          <w:rFonts w:cs="Huawei Sans" w:hint="eastAsia"/>
        </w:rPr>
        <w:t>数据库。</w:t>
      </w:r>
    </w:p>
    <w:p w14:paraId="2F185E1A" w14:textId="13DDE931" w:rsidR="002650ED" w:rsidRPr="007D37BF" w:rsidRDefault="00DA30E2" w:rsidP="007A4914">
      <w:pPr>
        <w:pStyle w:val="afffff2"/>
      </w:pPr>
      <w:r w:rsidRPr="007D37BF">
        <w:rPr>
          <w:rFonts w:hint="eastAsia"/>
        </w:rPr>
        <w:t>(venv) [chtools@</w:t>
      </w:r>
      <w:r>
        <w:rPr>
          <w:rFonts w:hint="eastAsia"/>
        </w:rPr>
        <w:t>opengauss01</w:t>
      </w:r>
      <w:r>
        <w:t xml:space="preserve"> chtools</w:t>
      </w:r>
      <w:r w:rsidRPr="007D37BF">
        <w:rPr>
          <w:rFonts w:hint="eastAsia"/>
        </w:rPr>
        <w:t xml:space="preserve">]$ </w:t>
      </w:r>
      <w:r w:rsidR="002650ED" w:rsidRPr="007D37BF">
        <w:rPr>
          <w:rFonts w:hint="eastAsia"/>
        </w:rPr>
        <w:t>chameleon add_source --config default --source mysql --debug</w:t>
      </w:r>
    </w:p>
    <w:p w14:paraId="54DED52C" w14:textId="77777777" w:rsidR="002650ED" w:rsidRPr="007D37BF" w:rsidRDefault="002650ED" w:rsidP="002650ED">
      <w:pPr>
        <w:pStyle w:val="30"/>
        <w:tabs>
          <w:tab w:val="num" w:pos="2427"/>
        </w:tabs>
        <w:rPr>
          <w:rFonts w:cs="Huawei Sans"/>
        </w:rPr>
      </w:pPr>
      <w:bookmarkStart w:id="101" w:name="_Toc57618215"/>
      <w:bookmarkStart w:id="102" w:name="_Toc40962437"/>
      <w:r w:rsidRPr="007D37BF">
        <w:rPr>
          <w:rFonts w:cs="Huawei Sans" w:hint="eastAsia"/>
        </w:rPr>
        <w:t>下面的命令会自动在</w:t>
      </w:r>
      <w:proofErr w:type="spellStart"/>
      <w:r w:rsidRPr="007D37BF">
        <w:rPr>
          <w:rFonts w:cs="Huawei Sans" w:hint="eastAsia"/>
        </w:rPr>
        <w:t>postgres</w:t>
      </w:r>
      <w:proofErr w:type="spellEnd"/>
      <w:r w:rsidRPr="007D37BF">
        <w:rPr>
          <w:rFonts w:cs="Huawei Sans" w:hint="eastAsia"/>
        </w:rPr>
        <w:t>数据库中创建目标模式</w:t>
      </w:r>
    </w:p>
    <w:p w14:paraId="03A4EF00" w14:textId="155DE4E2" w:rsidR="002650ED" w:rsidRPr="007D37BF" w:rsidRDefault="0041318C" w:rsidP="007A4914">
      <w:pPr>
        <w:pStyle w:val="afffff2"/>
      </w:pPr>
      <w:r w:rsidRPr="007D37BF">
        <w:rPr>
          <w:rFonts w:hint="eastAsia"/>
        </w:rPr>
        <w:t>(venv) [chtools@</w:t>
      </w:r>
      <w:r>
        <w:rPr>
          <w:rFonts w:hint="eastAsia"/>
        </w:rPr>
        <w:t>opengauss01</w:t>
      </w:r>
      <w:r>
        <w:t xml:space="preserve"> chtools</w:t>
      </w:r>
      <w:r w:rsidRPr="007D37BF">
        <w:rPr>
          <w:rFonts w:hint="eastAsia"/>
        </w:rPr>
        <w:t xml:space="preserve">]$ </w:t>
      </w:r>
      <w:r w:rsidR="002650ED" w:rsidRPr="007D37BF">
        <w:rPr>
          <w:rFonts w:hint="eastAsia"/>
        </w:rPr>
        <w:t>chameleon init_replica --config default --source mysql --debug</w:t>
      </w:r>
    </w:p>
    <w:p w14:paraId="697189B2" w14:textId="73828E5E" w:rsidR="002650ED" w:rsidRPr="007D37BF" w:rsidRDefault="002650ED" w:rsidP="002650ED">
      <w:pPr>
        <w:pStyle w:val="49"/>
        <w:numPr>
          <w:ilvl w:val="0"/>
          <w:numId w:val="48"/>
        </w:numPr>
        <w:tabs>
          <w:tab w:val="left" w:pos="2126"/>
        </w:tabs>
        <w:ind w:left="1441" w:hanging="425"/>
        <w:jc w:val="both"/>
        <w:rPr>
          <w:rFonts w:cs="Huawei Sans"/>
        </w:rPr>
      </w:pPr>
      <w:bookmarkStart w:id="103" w:name="_Hlk124251741"/>
      <w:r w:rsidRPr="007D37BF">
        <w:rPr>
          <w:rFonts w:cs="Huawei Sans" w:hint="eastAsia"/>
        </w:rPr>
        <w:t>在</w:t>
      </w:r>
      <w:proofErr w:type="spellStart"/>
      <w:r w:rsidRPr="007D37BF">
        <w:rPr>
          <w:rFonts w:cs="Huawei Sans" w:hint="eastAsia"/>
        </w:rPr>
        <w:t>default.yml</w:t>
      </w:r>
      <w:proofErr w:type="spellEnd"/>
      <w:r w:rsidRPr="007D37BF">
        <w:rPr>
          <w:rFonts w:cs="Huawei Sans" w:hint="eastAsia"/>
        </w:rPr>
        <w:t>文件中</w:t>
      </w:r>
      <w:r w:rsidRPr="007D37BF">
        <w:rPr>
          <w:rFonts w:cs="Huawei Sans" w:hint="eastAsia"/>
        </w:rPr>
        <w:t>,</w:t>
      </w:r>
      <w:r w:rsidRPr="007D37BF">
        <w:rPr>
          <w:rFonts w:cs="Huawei Sans" w:hint="eastAsia"/>
        </w:rPr>
        <w:t>我们查看到有一个</w:t>
      </w:r>
      <w:proofErr w:type="spellStart"/>
      <w:r w:rsidRPr="007D37BF">
        <w:rPr>
          <w:rFonts w:cs="Huawei Sans" w:hint="eastAsia"/>
        </w:rPr>
        <w:t>schema_mappings</w:t>
      </w:r>
      <w:proofErr w:type="spellEnd"/>
      <w:r w:rsidRPr="007D37BF">
        <w:rPr>
          <w:rFonts w:cs="Huawei Sans" w:hint="eastAsia"/>
        </w:rPr>
        <w:t>的参数，该参数的意义为在目标数据库中创建新的模式</w:t>
      </w:r>
      <w:r w:rsidR="00270F05">
        <w:rPr>
          <w:rFonts w:cs="Huawei Sans" w:hint="eastAsia"/>
        </w:rPr>
        <w:t>“</w:t>
      </w:r>
      <w:r w:rsidR="00270F05">
        <w:rPr>
          <w:rFonts w:cs="Huawei Sans" w:hint="eastAsia"/>
        </w:rPr>
        <w:t>xxx</w:t>
      </w:r>
      <w:r w:rsidR="00270F05">
        <w:rPr>
          <w:rFonts w:cs="Huawei Sans" w:hint="eastAsia"/>
        </w:rPr>
        <w:t>”</w:t>
      </w:r>
    </w:p>
    <w:p w14:paraId="43BC626E" w14:textId="550576F4" w:rsidR="002650ED" w:rsidRPr="007D37BF" w:rsidRDefault="0096287F" w:rsidP="002650ED">
      <w:pPr>
        <w:pStyle w:val="49"/>
        <w:numPr>
          <w:ilvl w:val="0"/>
          <w:numId w:val="0"/>
        </w:numPr>
        <w:tabs>
          <w:tab w:val="left" w:pos="2126"/>
        </w:tabs>
        <w:ind w:left="1016"/>
        <w:jc w:val="both"/>
        <w:rPr>
          <w:rFonts w:cs="Huawei Sans"/>
        </w:rPr>
      </w:pPr>
      <w:r>
        <w:rPr>
          <w:noProof/>
        </w:rPr>
        <w:drawing>
          <wp:inline distT="0" distB="0" distL="0" distR="0" wp14:anchorId="4DB150B9" wp14:editId="640E672B">
            <wp:extent cx="4052454" cy="4548839"/>
            <wp:effectExtent l="0" t="0" r="571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4841" cy="455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A4B4" w14:textId="60148C11" w:rsidR="002650ED" w:rsidRPr="002313F2" w:rsidRDefault="002650ED" w:rsidP="002313F2">
      <w:pPr>
        <w:pStyle w:val="49"/>
        <w:numPr>
          <w:ilvl w:val="0"/>
          <w:numId w:val="0"/>
        </w:numPr>
        <w:tabs>
          <w:tab w:val="left" w:pos="2126"/>
        </w:tabs>
        <w:ind w:left="1016"/>
        <w:jc w:val="both"/>
        <w:rPr>
          <w:rFonts w:cs="Huawei Sans"/>
        </w:rPr>
      </w:pPr>
      <w:r w:rsidRPr="007D37BF">
        <w:rPr>
          <w:rFonts w:cs="Huawei Sans" w:hint="eastAsia"/>
          <w:noProof/>
        </w:rPr>
        <w:lastRenderedPageBreak/>
        <w:drawing>
          <wp:inline distT="0" distB="0" distL="0" distR="0" wp14:anchorId="165805EF" wp14:editId="49E854A0">
            <wp:extent cx="5454000" cy="1829506"/>
            <wp:effectExtent l="19050" t="19050" r="1397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829506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bookmarkEnd w:id="103"/>
    <w:p w14:paraId="7C625B2A" w14:textId="1C334149" w:rsidR="002650ED" w:rsidRPr="007D37BF" w:rsidRDefault="002650ED" w:rsidP="002650ED">
      <w:pPr>
        <w:pStyle w:val="30"/>
        <w:tabs>
          <w:tab w:val="num" w:pos="2427"/>
        </w:tabs>
        <w:rPr>
          <w:rFonts w:cs="Huawei Sans"/>
        </w:rPr>
      </w:pPr>
      <w:r w:rsidRPr="007D37BF">
        <w:rPr>
          <w:rFonts w:cs="Huawei Sans" w:hint="eastAsia"/>
        </w:rPr>
        <w:t>查看迁移结果</w:t>
      </w:r>
      <w:r w:rsidR="0041318C">
        <w:rPr>
          <w:rFonts w:cs="Huawei Sans"/>
        </w:rPr>
        <w:t>(</w:t>
      </w:r>
      <w:r w:rsidR="0041318C">
        <w:rPr>
          <w:rFonts w:cs="Huawei Sans"/>
        </w:rPr>
        <w:t>登录</w:t>
      </w:r>
      <w:r w:rsidR="0041318C">
        <w:rPr>
          <w:rFonts w:cs="Huawei Sans"/>
        </w:rPr>
        <w:t>openGauss</w:t>
      </w:r>
      <w:r w:rsidR="0041318C">
        <w:rPr>
          <w:rFonts w:cs="Huawei Sans"/>
        </w:rPr>
        <w:t>数据库</w:t>
      </w:r>
      <w:r w:rsidR="0041318C">
        <w:rPr>
          <w:rFonts w:cs="Huawei Sans"/>
        </w:rPr>
        <w:t>)</w:t>
      </w:r>
    </w:p>
    <w:p w14:paraId="645048ED" w14:textId="407364FB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Set current_schema=</w:t>
      </w:r>
      <w:r w:rsidR="00F515C2">
        <w:t>”xxxx</w:t>
      </w:r>
      <w:r w:rsidRPr="007D37BF">
        <w:rPr>
          <w:rFonts w:hint="eastAsia"/>
        </w:rPr>
        <w:t>”</w:t>
      </w:r>
      <w:r w:rsidRPr="007D37BF">
        <w:rPr>
          <w:rFonts w:hint="eastAsia"/>
        </w:rPr>
        <w:tab/>
        <w:t>#</w:t>
      </w:r>
      <w:r w:rsidRPr="007D37BF">
        <w:rPr>
          <w:rFonts w:hint="eastAsia"/>
        </w:rPr>
        <w:t>设置查看模式，承接上一步</w:t>
      </w:r>
    </w:p>
    <w:p w14:paraId="770A90E0" w14:textId="77777777" w:rsidR="002650ED" w:rsidRPr="007D37BF" w:rsidRDefault="002650ED" w:rsidP="002650ED">
      <w:pPr>
        <w:pStyle w:val="1e"/>
        <w:ind w:left="0"/>
        <w:rPr>
          <w:rFonts w:cs="Huawei Sans"/>
          <w:sz w:val="18"/>
          <w:szCs w:val="18"/>
        </w:rPr>
      </w:pPr>
      <w:r w:rsidRPr="007D37BF">
        <w:rPr>
          <w:rFonts w:cs="Huawei Sans" w:hint="eastAsia"/>
          <w:sz w:val="18"/>
          <w:szCs w:val="18"/>
        </w:rPr>
        <w:t xml:space="preserve">          </w:t>
      </w:r>
      <w:r w:rsidRPr="007D37BF">
        <w:rPr>
          <w:rFonts w:cs="Huawei Sans" w:hint="eastAsia"/>
          <w:noProof/>
        </w:rPr>
        <w:drawing>
          <wp:inline distT="0" distB="0" distL="0" distR="0" wp14:anchorId="71035DCE" wp14:editId="2932A651">
            <wp:extent cx="5454000" cy="2515482"/>
            <wp:effectExtent l="19050" t="19050" r="13970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515482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B1D991" w14:textId="27433FDE" w:rsidR="004E7AAD" w:rsidRDefault="004E7AAD">
      <w:pPr>
        <w:pStyle w:val="2"/>
        <w:rPr>
          <w:lang w:eastAsia="zh-CN"/>
        </w:rPr>
      </w:pPr>
      <w:bookmarkStart w:id="104" w:name="_Toc125962409"/>
      <w:bookmarkStart w:id="105" w:name="_Toc125995686"/>
      <w:bookmarkEnd w:id="15"/>
      <w:bookmarkEnd w:id="101"/>
      <w:bookmarkEnd w:id="102"/>
      <w:r>
        <w:rPr>
          <w:rFonts w:hint="eastAsia"/>
          <w:lang w:eastAsia="zh-CN"/>
        </w:rPr>
        <w:t>关卡验证</w:t>
      </w:r>
    </w:p>
    <w:p w14:paraId="1AD58CB4" w14:textId="70801F47" w:rsidR="004E7AAD" w:rsidRDefault="004E7AAD" w:rsidP="004E7AAD">
      <w:pPr>
        <w:pStyle w:val="30"/>
      </w:pPr>
      <w:r>
        <w:rPr>
          <w:rFonts w:hint="eastAsia"/>
        </w:rPr>
        <w:t xml:space="preserve"> </w:t>
      </w:r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</w:t>
      </w:r>
      <w:r>
        <w:t>首先</w:t>
      </w:r>
      <w:r>
        <w:rPr>
          <w:rFonts w:hint="eastAsia"/>
        </w:rPr>
        <w:t>Chameleon</w:t>
      </w:r>
      <w:r>
        <w:rPr>
          <w:rFonts w:hint="eastAsia"/>
        </w:rPr>
        <w:t>工具是否成功迁移进行</w:t>
      </w:r>
      <w:r>
        <w:t>验证</w:t>
      </w:r>
      <w:r>
        <w:rPr>
          <w:rFonts w:hint="eastAsia"/>
        </w:rPr>
        <w:t>。</w:t>
      </w:r>
    </w:p>
    <w:p w14:paraId="0173B698" w14:textId="1D86BBED" w:rsidR="004E7AAD" w:rsidRPr="007D37BF" w:rsidRDefault="004E7AAD" w:rsidP="004E7AAD">
      <w:pPr>
        <w:pStyle w:val="afffff2"/>
      </w:pPr>
      <w:r>
        <w:t xml:space="preserve">Graduation_design=# </w:t>
      </w:r>
      <w:r w:rsidRPr="007D37BF">
        <w:rPr>
          <w:rFonts w:hint="eastAsia"/>
        </w:rPr>
        <w:t>Set current_schema=</w:t>
      </w:r>
      <w:r w:rsidR="0034182D">
        <w:t>”</w:t>
      </w:r>
      <w:r w:rsidR="00D61885" w:rsidRPr="00D61885">
        <w:rPr>
          <w:rFonts w:hint="eastAsia"/>
        </w:rPr>
        <w:t xml:space="preserve"> </w:t>
      </w:r>
      <w:r w:rsidR="00D61885" w:rsidRPr="007D37BF">
        <w:rPr>
          <w:rFonts w:hint="eastAsia"/>
        </w:rPr>
        <w:t>graduation_design</w:t>
      </w:r>
      <w:r w:rsidRPr="007D37BF">
        <w:rPr>
          <w:rFonts w:hint="eastAsia"/>
        </w:rPr>
        <w:t>”</w:t>
      </w:r>
      <w:r w:rsidR="0034182D">
        <w:rPr>
          <w:rFonts w:hint="eastAsia"/>
        </w:rPr>
        <w:t>#</w:t>
      </w:r>
      <w:r w:rsidR="0034182D">
        <w:rPr>
          <w:rFonts w:hint="eastAsia"/>
        </w:rPr>
        <w:t>自己设置的数据库</w:t>
      </w:r>
    </w:p>
    <w:p w14:paraId="59F5F400" w14:textId="53D3145D" w:rsidR="004E7AAD" w:rsidRDefault="004E7AAD" w:rsidP="004E7AAD">
      <w:pPr>
        <w:pStyle w:val="afffff2"/>
        <w:rPr>
          <w:b/>
          <w:color w:val="C7000B"/>
        </w:rPr>
      </w:pPr>
      <w:r>
        <w:t xml:space="preserve">Graduation_design=# </w:t>
      </w:r>
      <w:r>
        <w:rPr>
          <w:rFonts w:hint="eastAsia"/>
          <w:b/>
          <w:color w:val="C7000B"/>
        </w:rPr>
        <w:t>\</w:t>
      </w:r>
      <w:r>
        <w:rPr>
          <w:b/>
          <w:color w:val="C7000B"/>
        </w:rPr>
        <w:t>dt</w:t>
      </w:r>
    </w:p>
    <w:p w14:paraId="5419FDA6" w14:textId="63C11231" w:rsidR="00932101" w:rsidRPr="004E7AAD" w:rsidRDefault="00A44B5A" w:rsidP="004E7AAD">
      <w:pPr>
        <w:pStyle w:val="afffff2"/>
        <w:rPr>
          <w:b/>
          <w:color w:val="C7000B"/>
        </w:rPr>
      </w:pPr>
      <w:r>
        <w:rPr>
          <w:b/>
          <w:snapToGrid/>
          <w:color w:val="C7000B"/>
          <w:shd w:val="clear" w:color="auto" w:fill="auto"/>
        </w:rPr>
        <w:drawing>
          <wp:anchor distT="0" distB="0" distL="114300" distR="114300" simplePos="0" relativeHeight="251664384" behindDoc="0" locked="0" layoutInCell="1" allowOverlap="1" wp14:anchorId="49AB8740" wp14:editId="207E13C4">
            <wp:simplePos x="0" y="0"/>
            <wp:positionH relativeFrom="margin">
              <wp:posOffset>530225</wp:posOffset>
            </wp:positionH>
            <wp:positionV relativeFrom="paragraph">
              <wp:posOffset>198120</wp:posOffset>
            </wp:positionV>
            <wp:extent cx="5182235" cy="1386840"/>
            <wp:effectExtent l="0" t="0" r="0" b="3810"/>
            <wp:wrapTopAndBottom/>
            <wp:docPr id="1839357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35" cy="138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4C6FA" w14:textId="636351CF" w:rsidR="002650ED" w:rsidRPr="007D37BF" w:rsidRDefault="004E7AAD" w:rsidP="002650ED">
      <w:pPr>
        <w:pStyle w:val="2"/>
        <w:numPr>
          <w:ilvl w:val="1"/>
          <w:numId w:val="7"/>
        </w:numPr>
        <w:rPr>
          <w:rFonts w:cs="Huawei Sans"/>
        </w:rPr>
      </w:pPr>
      <w:r w:rsidRPr="007D37BF">
        <w:rPr>
          <w:rFonts w:cs="Huawei Sans" w:hint="eastAsia"/>
        </w:rPr>
        <w:lastRenderedPageBreak/>
        <w:t>思考题</w:t>
      </w:r>
      <w:bookmarkEnd w:id="104"/>
      <w:bookmarkEnd w:id="105"/>
    </w:p>
    <w:p w14:paraId="14324A5A" w14:textId="77777777" w:rsidR="002650ED" w:rsidRPr="007D37BF" w:rsidRDefault="002650ED" w:rsidP="002650ED">
      <w:pPr>
        <w:pStyle w:val="1e"/>
        <w:rPr>
          <w:rFonts w:cs="Huawei Sans"/>
        </w:rPr>
      </w:pPr>
      <w:r w:rsidRPr="007D37BF">
        <w:rPr>
          <w:rFonts w:cs="Huawei Sans" w:hint="eastAsia"/>
        </w:rPr>
        <w:t>我们在使用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工具进行迁移之前需要配置</w:t>
      </w:r>
      <w:proofErr w:type="spellStart"/>
      <w:r w:rsidRPr="007D37BF">
        <w:rPr>
          <w:rFonts w:cs="Huawei Sans" w:hint="eastAsia"/>
        </w:rPr>
        <w:t>default.yml</w:t>
      </w:r>
      <w:proofErr w:type="spellEnd"/>
      <w:r w:rsidRPr="007D37BF">
        <w:rPr>
          <w:rFonts w:cs="Huawei Sans" w:hint="eastAsia"/>
        </w:rPr>
        <w:t>文件，那么</w:t>
      </w:r>
      <w:proofErr w:type="spellStart"/>
      <w:r w:rsidRPr="007D37BF">
        <w:rPr>
          <w:rFonts w:cs="Huawei Sans" w:hint="eastAsia"/>
        </w:rPr>
        <w:t>default.yml</w:t>
      </w:r>
      <w:proofErr w:type="spellEnd"/>
      <w:r w:rsidRPr="007D37BF">
        <w:rPr>
          <w:rFonts w:cs="Huawei Sans" w:hint="eastAsia"/>
        </w:rPr>
        <w:t>文件中涵盖了哪一些参数，请列举？</w:t>
      </w:r>
    </w:p>
    <w:p w14:paraId="685B16F7" w14:textId="77777777" w:rsidR="002650ED" w:rsidRPr="007D37BF" w:rsidRDefault="002650ED" w:rsidP="002650ED">
      <w:pPr>
        <w:pStyle w:val="1e"/>
        <w:rPr>
          <w:rFonts w:cs="Huawei Sans"/>
        </w:rPr>
      </w:pPr>
      <w:r w:rsidRPr="007D37BF">
        <w:rPr>
          <w:rFonts w:cs="Huawei Sans" w:hint="eastAsia"/>
        </w:rPr>
        <w:t>参考答案：</w:t>
      </w:r>
      <w:r w:rsidRPr="007D37BF">
        <w:rPr>
          <w:rFonts w:cs="Huawei Sans" w:hint="eastAsia"/>
        </w:rPr>
        <w:t>1.</w:t>
      </w:r>
      <w:r w:rsidRPr="007D37BF">
        <w:rPr>
          <w:rFonts w:cs="Huawei Sans" w:hint="eastAsia"/>
          <w:color w:val="000000" w:themeColor="text1"/>
          <w:kern w:val="24"/>
          <w:sz w:val="32"/>
          <w:szCs w:val="32"/>
        </w:rPr>
        <w:t xml:space="preserve"> </w:t>
      </w:r>
      <w:r w:rsidRPr="007D37BF">
        <w:rPr>
          <w:rFonts w:cs="Huawei Sans" w:hint="eastAsia"/>
        </w:rPr>
        <w:t>全局设置主要定义</w:t>
      </w:r>
      <w:r w:rsidRPr="007D37BF">
        <w:rPr>
          <w:rFonts w:cs="Huawei Sans" w:hint="eastAsia"/>
        </w:rPr>
        <w:t>log</w:t>
      </w:r>
      <w:r w:rsidRPr="007D37BF">
        <w:rPr>
          <w:rFonts w:cs="Huawei Sans" w:hint="eastAsia"/>
        </w:rPr>
        <w:t>文件路径、</w:t>
      </w:r>
      <w:r w:rsidRPr="007D37BF">
        <w:rPr>
          <w:rFonts w:cs="Huawei Sans" w:hint="eastAsia"/>
        </w:rPr>
        <w:t>log</w:t>
      </w:r>
      <w:r w:rsidRPr="007D37BF">
        <w:rPr>
          <w:rFonts w:cs="Huawei Sans" w:hint="eastAsia"/>
        </w:rPr>
        <w:t>等级等</w:t>
      </w:r>
    </w:p>
    <w:p w14:paraId="098CEB62" w14:textId="77777777" w:rsidR="002650ED" w:rsidRPr="007D37BF" w:rsidRDefault="002650ED" w:rsidP="002650ED">
      <w:pPr>
        <w:pStyle w:val="1e"/>
        <w:rPr>
          <w:rFonts w:cs="Huawei Sans"/>
        </w:rPr>
      </w:pPr>
      <w:r w:rsidRPr="007D37BF">
        <w:rPr>
          <w:rFonts w:cs="Huawei Sans" w:hint="eastAsia"/>
        </w:rPr>
        <w:t>2.</w:t>
      </w:r>
      <w:r w:rsidRPr="007D37BF">
        <w:rPr>
          <w:rFonts w:cs="Huawei Sans" w:hint="eastAsia"/>
          <w:color w:val="000000" w:themeColor="text1"/>
          <w:kern w:val="24"/>
          <w:sz w:val="32"/>
          <w:szCs w:val="32"/>
        </w:rPr>
        <w:t xml:space="preserve"> </w:t>
      </w:r>
      <w:r w:rsidRPr="007D37BF">
        <w:rPr>
          <w:rFonts w:cs="Huawei Sans" w:hint="eastAsia"/>
        </w:rPr>
        <w:t>类型</w:t>
      </w:r>
      <w:proofErr w:type="gramStart"/>
      <w:r w:rsidRPr="007D37BF">
        <w:rPr>
          <w:rFonts w:cs="Huawei Sans" w:hint="eastAsia"/>
        </w:rPr>
        <w:t>重载让</w:t>
      </w:r>
      <w:proofErr w:type="gramEnd"/>
      <w:r w:rsidRPr="007D37BF">
        <w:rPr>
          <w:rFonts w:cs="Huawei Sans" w:hint="eastAsia"/>
        </w:rPr>
        <w:t>用户可以自定义类型转换规则，允许用户覆盖已有的默认转换规则</w:t>
      </w:r>
    </w:p>
    <w:p w14:paraId="7E2EC66B" w14:textId="77777777" w:rsidR="002650ED" w:rsidRPr="007D37BF" w:rsidRDefault="002650ED" w:rsidP="002650ED">
      <w:pPr>
        <w:pStyle w:val="1e"/>
        <w:rPr>
          <w:rFonts w:cs="Huawei Sans"/>
        </w:rPr>
      </w:pPr>
      <w:r w:rsidRPr="007D37BF">
        <w:rPr>
          <w:rFonts w:cs="Huawei Sans" w:hint="eastAsia"/>
        </w:rPr>
        <w:t>3.</w:t>
      </w:r>
      <w:r w:rsidRPr="007D37BF">
        <w:rPr>
          <w:rFonts w:cs="Huawei Sans" w:hint="eastAsia"/>
          <w:color w:val="000000" w:themeColor="text1"/>
          <w:kern w:val="24"/>
          <w:sz w:val="32"/>
          <w:szCs w:val="32"/>
        </w:rPr>
        <w:t xml:space="preserve"> </w:t>
      </w:r>
      <w:r w:rsidRPr="007D37BF">
        <w:rPr>
          <w:rFonts w:cs="Huawei Sans" w:hint="eastAsia"/>
        </w:rPr>
        <w:t>目标数据库连接设置用于配置连接至</w:t>
      </w:r>
      <w:r w:rsidRPr="007D37BF">
        <w:rPr>
          <w:rFonts w:cs="Huawei Sans" w:hint="eastAsia"/>
        </w:rPr>
        <w:t>openGauss</w:t>
      </w:r>
      <w:r w:rsidRPr="007D37BF">
        <w:rPr>
          <w:rFonts w:cs="Huawei Sans" w:hint="eastAsia"/>
        </w:rPr>
        <w:t>的连接参数</w:t>
      </w:r>
    </w:p>
    <w:p w14:paraId="637F036F" w14:textId="77777777" w:rsidR="002650ED" w:rsidRPr="007D37BF" w:rsidRDefault="002650ED" w:rsidP="002650ED">
      <w:pPr>
        <w:pStyle w:val="1e"/>
        <w:rPr>
          <w:rFonts w:cs="Huawei Sans"/>
        </w:rPr>
      </w:pPr>
      <w:r w:rsidRPr="007D37BF">
        <w:rPr>
          <w:rFonts w:cs="Huawei Sans" w:hint="eastAsia"/>
        </w:rPr>
        <w:t>4.</w:t>
      </w:r>
      <w:r w:rsidRPr="007D37BF">
        <w:rPr>
          <w:rFonts w:cs="Huawei Sans" w:hint="eastAsia"/>
          <w:color w:val="000000" w:themeColor="text1"/>
          <w:kern w:val="24"/>
          <w:sz w:val="32"/>
          <w:szCs w:val="32"/>
        </w:rPr>
        <w:t xml:space="preserve"> </w:t>
      </w:r>
      <w:r w:rsidRPr="007D37BF">
        <w:rPr>
          <w:rFonts w:cs="Huawei Sans" w:hint="eastAsia"/>
        </w:rPr>
        <w:t>源数据库设置定义连接至</w:t>
      </w:r>
      <w:proofErr w:type="spellStart"/>
      <w:r w:rsidRPr="007D37BF">
        <w:rPr>
          <w:rFonts w:cs="Huawei Sans" w:hint="eastAsia"/>
        </w:rPr>
        <w:t>Mysql</w:t>
      </w:r>
      <w:proofErr w:type="spellEnd"/>
      <w:r w:rsidRPr="007D37BF">
        <w:rPr>
          <w:rFonts w:cs="Huawei Sans" w:hint="eastAsia"/>
        </w:rPr>
        <w:t>的连接参数以及其他复制过程中的可配置项目</w:t>
      </w:r>
    </w:p>
    <w:p w14:paraId="1AB3B03D" w14:textId="77777777" w:rsidR="002650ED" w:rsidRPr="007D37BF" w:rsidRDefault="002650ED" w:rsidP="002650ED">
      <w:pPr>
        <w:pStyle w:val="1e"/>
        <w:rPr>
          <w:rFonts w:cs="Huawei Sans"/>
        </w:rPr>
      </w:pPr>
    </w:p>
    <w:p w14:paraId="7A7CD1BF" w14:textId="77777777" w:rsidR="002650ED" w:rsidRPr="007D37BF" w:rsidRDefault="002650ED" w:rsidP="002650ED">
      <w:pPr>
        <w:pStyle w:val="1e"/>
        <w:rPr>
          <w:rFonts w:cs="Huawei Sans"/>
        </w:rPr>
      </w:pPr>
    </w:p>
    <w:p w14:paraId="2187986E" w14:textId="77777777" w:rsidR="002650ED" w:rsidRPr="007D37BF" w:rsidRDefault="002650ED" w:rsidP="002650ED">
      <w:pPr>
        <w:pStyle w:val="1e"/>
        <w:rPr>
          <w:rFonts w:cs="Huawei Sans"/>
        </w:rPr>
      </w:pPr>
    </w:p>
    <w:p w14:paraId="69EF7A2B" w14:textId="77777777" w:rsidR="002650ED" w:rsidRPr="007D37BF" w:rsidRDefault="002650ED" w:rsidP="002650ED">
      <w:pPr>
        <w:pStyle w:val="1e"/>
        <w:rPr>
          <w:rFonts w:cs="Huawei Sans"/>
        </w:rPr>
      </w:pPr>
    </w:p>
    <w:p w14:paraId="232EA508" w14:textId="77777777" w:rsidR="002650ED" w:rsidRPr="007D37BF" w:rsidRDefault="002650ED" w:rsidP="002650ED">
      <w:pPr>
        <w:pStyle w:val="1e"/>
        <w:rPr>
          <w:rFonts w:cs="Huawei Sans"/>
        </w:rPr>
      </w:pPr>
    </w:p>
    <w:p w14:paraId="4F7DDC7A" w14:textId="77777777" w:rsidR="002650ED" w:rsidRPr="007D37BF" w:rsidRDefault="002650ED" w:rsidP="002650ED">
      <w:pPr>
        <w:pStyle w:val="1e"/>
        <w:rPr>
          <w:rFonts w:cs="Huawei Sans"/>
        </w:rPr>
      </w:pPr>
    </w:p>
    <w:p w14:paraId="2A80137B" w14:textId="77777777" w:rsidR="002650ED" w:rsidRPr="007D37BF" w:rsidRDefault="002650ED" w:rsidP="002650ED">
      <w:pPr>
        <w:pStyle w:val="1e"/>
        <w:rPr>
          <w:rFonts w:cs="Huawei Sans"/>
        </w:rPr>
      </w:pPr>
    </w:p>
    <w:p w14:paraId="0E782363" w14:textId="77777777" w:rsidR="002650ED" w:rsidRPr="007D37BF" w:rsidRDefault="002650ED" w:rsidP="002650ED">
      <w:pPr>
        <w:pStyle w:val="1e"/>
        <w:rPr>
          <w:rFonts w:cs="Huawei Sans"/>
        </w:rPr>
      </w:pPr>
    </w:p>
    <w:p w14:paraId="31F24E4E" w14:textId="0611B2F4" w:rsidR="002650ED" w:rsidRPr="007D37BF" w:rsidRDefault="002650ED" w:rsidP="002650ED">
      <w:pPr>
        <w:pStyle w:val="1"/>
        <w:numPr>
          <w:ilvl w:val="0"/>
          <w:numId w:val="7"/>
        </w:numPr>
        <w:rPr>
          <w:rFonts w:cs="Huawei Sans"/>
        </w:rPr>
      </w:pPr>
      <w:bookmarkStart w:id="106" w:name="_Toc125962410"/>
      <w:bookmarkStart w:id="107" w:name="_Toc125995687"/>
      <w:r w:rsidRPr="007D37BF">
        <w:rPr>
          <w:rFonts w:cs="Huawei Sans" w:hint="eastAsia"/>
        </w:rPr>
        <w:t>学生选课管理系统验证</w:t>
      </w:r>
      <w:bookmarkEnd w:id="106"/>
      <w:bookmarkEnd w:id="107"/>
    </w:p>
    <w:p w14:paraId="37B2C8CC" w14:textId="77777777" w:rsidR="002650ED" w:rsidRPr="007D37BF" w:rsidRDefault="002650ED" w:rsidP="002650ED">
      <w:pPr>
        <w:pStyle w:val="2"/>
        <w:numPr>
          <w:ilvl w:val="1"/>
          <w:numId w:val="7"/>
        </w:numPr>
        <w:rPr>
          <w:rFonts w:cs="Huawei Sans"/>
        </w:rPr>
      </w:pPr>
      <w:bookmarkStart w:id="108" w:name="_Toc125962411"/>
      <w:bookmarkStart w:id="109" w:name="_Toc125995688"/>
      <w:r w:rsidRPr="007D37BF">
        <w:rPr>
          <w:rFonts w:cs="Huawei Sans" w:hint="eastAsia"/>
        </w:rPr>
        <w:t>实验介绍</w:t>
      </w:r>
      <w:bookmarkEnd w:id="108"/>
      <w:bookmarkEnd w:id="109"/>
    </w:p>
    <w:p w14:paraId="60CE185E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  <w:bCs/>
          <w:i/>
          <w:iCs/>
          <w:color w:val="0000FF"/>
          <w:kern w:val="2"/>
          <w:sz w:val="21"/>
        </w:rPr>
      </w:pPr>
      <w:bookmarkStart w:id="110" w:name="_Toc125962412"/>
      <w:bookmarkStart w:id="111" w:name="_Toc125995689"/>
      <w:bookmarkStart w:id="112" w:name="_Hlk124365544"/>
      <w:r w:rsidRPr="007D37BF">
        <w:rPr>
          <w:rFonts w:cs="Huawei Sans" w:hint="eastAsia"/>
        </w:rPr>
        <w:t>关于本实验</w:t>
      </w:r>
      <w:bookmarkEnd w:id="110"/>
      <w:bookmarkEnd w:id="111"/>
    </w:p>
    <w:p w14:paraId="5D89BB51" w14:textId="77777777" w:rsidR="002650ED" w:rsidRPr="007D37BF" w:rsidRDefault="002650ED" w:rsidP="002650ED">
      <w:pPr>
        <w:pStyle w:val="1e"/>
        <w:numPr>
          <w:ilvl w:val="0"/>
          <w:numId w:val="49"/>
        </w:numPr>
        <w:rPr>
          <w:rFonts w:cs="Huawei Sans"/>
        </w:rPr>
      </w:pPr>
      <w:r w:rsidRPr="007D37BF">
        <w:rPr>
          <w:rFonts w:cs="Huawei Sans" w:hint="eastAsia"/>
        </w:rPr>
        <w:t>本实验承接上一步实验，在安装并且配置完成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工具之后完成了数据的迁移，接下来需要修改选课系统的连接配置并且进行验证迁移是否成功。</w:t>
      </w:r>
    </w:p>
    <w:p w14:paraId="07E40538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113" w:name="_Toc125962413"/>
      <w:bookmarkStart w:id="114" w:name="_Toc125995690"/>
      <w:r w:rsidRPr="007D37BF">
        <w:rPr>
          <w:rFonts w:cs="Huawei Sans" w:hint="eastAsia"/>
        </w:rPr>
        <w:t>实验目的</w:t>
      </w:r>
      <w:bookmarkEnd w:id="113"/>
      <w:bookmarkEnd w:id="114"/>
    </w:p>
    <w:p w14:paraId="51A8F34F" w14:textId="77777777" w:rsidR="002650ED" w:rsidRPr="007D37BF" w:rsidRDefault="002650ED" w:rsidP="002650ED">
      <w:pPr>
        <w:pStyle w:val="49"/>
        <w:numPr>
          <w:ilvl w:val="0"/>
          <w:numId w:val="48"/>
        </w:numPr>
        <w:tabs>
          <w:tab w:val="num" w:pos="2126"/>
        </w:tabs>
        <w:ind w:left="1446" w:hanging="425"/>
        <w:rPr>
          <w:rFonts w:cs="Huawei Sans"/>
        </w:rPr>
      </w:pPr>
      <w:r w:rsidRPr="007D37BF">
        <w:rPr>
          <w:rFonts w:cs="Huawei Sans" w:hint="eastAsia"/>
        </w:rPr>
        <w:t>掌握选课管理系统的连接配置修改；</w:t>
      </w:r>
    </w:p>
    <w:p w14:paraId="598AFFDB" w14:textId="77777777" w:rsidR="002650ED" w:rsidRPr="007D37BF" w:rsidRDefault="002650ED" w:rsidP="002650ED">
      <w:pPr>
        <w:pStyle w:val="49"/>
        <w:numPr>
          <w:ilvl w:val="0"/>
          <w:numId w:val="48"/>
        </w:numPr>
        <w:tabs>
          <w:tab w:val="num" w:pos="2126"/>
        </w:tabs>
        <w:ind w:left="1446" w:hanging="425"/>
        <w:rPr>
          <w:rFonts w:cs="Huawei Sans"/>
        </w:rPr>
      </w:pPr>
      <w:r w:rsidRPr="007D37BF">
        <w:rPr>
          <w:rFonts w:cs="Huawei Sans" w:hint="eastAsia"/>
        </w:rPr>
        <w:t>进行选课管理系统的重启与验证。</w:t>
      </w:r>
    </w:p>
    <w:p w14:paraId="44864C73" w14:textId="0E0E2694" w:rsidR="002650ED" w:rsidRPr="007D37BF" w:rsidRDefault="002650ED" w:rsidP="002650ED">
      <w:pPr>
        <w:pStyle w:val="2"/>
        <w:numPr>
          <w:ilvl w:val="1"/>
          <w:numId w:val="7"/>
        </w:numPr>
        <w:rPr>
          <w:rFonts w:cs="Huawei Sans"/>
        </w:rPr>
      </w:pPr>
      <w:bookmarkStart w:id="115" w:name="_Toc125962414"/>
      <w:bookmarkStart w:id="116" w:name="_Toc125995691"/>
      <w:bookmarkEnd w:id="112"/>
      <w:r w:rsidRPr="007D37BF">
        <w:rPr>
          <w:rFonts w:cs="Huawei Sans" w:hint="eastAsia"/>
        </w:rPr>
        <w:lastRenderedPageBreak/>
        <w:t>连接配置的修改</w:t>
      </w:r>
      <w:bookmarkEnd w:id="115"/>
      <w:bookmarkEnd w:id="116"/>
    </w:p>
    <w:p w14:paraId="6F2FB416" w14:textId="77777777" w:rsidR="002650ED" w:rsidRPr="007D37BF" w:rsidRDefault="002650ED" w:rsidP="002650ED">
      <w:pPr>
        <w:pStyle w:val="30"/>
        <w:tabs>
          <w:tab w:val="left" w:pos="1418"/>
        </w:tabs>
        <w:rPr>
          <w:rFonts w:cs="Huawei Sans"/>
        </w:rPr>
      </w:pPr>
      <w:r w:rsidRPr="007D37BF">
        <w:rPr>
          <w:rFonts w:cs="Huawei Sans" w:hint="eastAsia"/>
        </w:rPr>
        <w:t xml:space="preserve"> </w:t>
      </w:r>
      <w:r w:rsidRPr="007D37BF">
        <w:rPr>
          <w:rFonts w:cs="Huawei Sans" w:hint="eastAsia"/>
        </w:rPr>
        <w:t>修改</w:t>
      </w:r>
      <w:r w:rsidRPr="007D37BF">
        <w:rPr>
          <w:rFonts w:cs="Huawei Sans" w:hint="eastAsia"/>
        </w:rPr>
        <w:t>pom.xml,</w:t>
      </w:r>
      <w:r w:rsidRPr="007D37BF">
        <w:rPr>
          <w:rFonts w:cs="Huawei Sans" w:hint="eastAsia"/>
        </w:rPr>
        <w:t>注释</w:t>
      </w:r>
      <w:r w:rsidRPr="007D37BF">
        <w:rPr>
          <w:rFonts w:cs="Huawei Sans" w:hint="eastAsia"/>
        </w:rPr>
        <w:t xml:space="preserve">openGauss </w:t>
      </w:r>
      <w:r w:rsidRPr="007D37BF">
        <w:rPr>
          <w:rFonts w:cs="Huawei Sans" w:hint="eastAsia"/>
        </w:rPr>
        <w:t>部分。</w:t>
      </w:r>
    </w:p>
    <w:p w14:paraId="141CA7CE" w14:textId="607C4AD9" w:rsidR="002650ED" w:rsidRPr="007D37BF" w:rsidRDefault="00814D3D" w:rsidP="007A4914">
      <w:pPr>
        <w:pStyle w:val="afffff2"/>
      </w:pPr>
      <w:r>
        <w:rPr>
          <w:rFonts w:hint="eastAsia"/>
        </w:rPr>
        <w:t xml:space="preserve">   [root@open</w:t>
      </w:r>
      <w:r>
        <w:t>Gauss</w:t>
      </w:r>
      <w:r w:rsidR="002650ED" w:rsidRPr="007D37BF">
        <w:rPr>
          <w:rFonts w:hint="eastAsia"/>
        </w:rPr>
        <w:t xml:space="preserve"> resources]# vi /home/stu-manage/graduation-design-master/pom.xml</w:t>
      </w:r>
    </w:p>
    <w:p w14:paraId="2A5E4E66" w14:textId="77777777" w:rsidR="002650ED" w:rsidRPr="007D37BF" w:rsidRDefault="002650ED" w:rsidP="002650ED">
      <w:pPr>
        <w:pStyle w:val="1e"/>
        <w:numPr>
          <w:ilvl w:val="0"/>
          <w:numId w:val="49"/>
        </w:numPr>
        <w:ind w:left="900" w:hangingChars="500" w:hanging="900"/>
        <w:rPr>
          <w:rFonts w:cs="Huawei Sans"/>
          <w:sz w:val="18"/>
          <w:szCs w:val="18"/>
        </w:rPr>
      </w:pPr>
      <w:r w:rsidRPr="007D37BF">
        <w:rPr>
          <w:rFonts w:cs="Huawei Sans" w:hint="eastAsia"/>
          <w:sz w:val="18"/>
          <w:szCs w:val="18"/>
        </w:rPr>
        <w:t xml:space="preserve">          </w:t>
      </w:r>
      <w:r w:rsidRPr="007D37BF">
        <w:rPr>
          <w:rFonts w:cs="Huawei Sans" w:hint="eastAsia"/>
          <w:noProof/>
        </w:rPr>
        <w:drawing>
          <wp:inline distT="0" distB="0" distL="0" distR="0" wp14:anchorId="17233C48" wp14:editId="3DCC5B3E">
            <wp:extent cx="5454000" cy="3543110"/>
            <wp:effectExtent l="19050" t="19050" r="13970" b="19685"/>
            <wp:docPr id="43" name="图片 43" descr="C:\Users\ywx1122685\AppData\Roaming\eSpace_Desktop\UserData\ywx1122685\imagefiles\6FF4C855-6611-457A-AF26-3B17D9A42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wx1122685\AppData\Roaming\eSpace_Desktop\UserData\ywx1122685\imagefiles\6FF4C855-6611-457A-AF26-3B17D9A4228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3543110"/>
                    </a:xfrm>
                    <a:prstGeom prst="rect">
                      <a:avLst/>
                    </a:prstGeom>
                    <a:noFill/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F25A3F" w14:textId="77777777" w:rsidR="002650ED" w:rsidRPr="007D37BF" w:rsidRDefault="002650ED" w:rsidP="002650ED">
      <w:pPr>
        <w:pStyle w:val="30"/>
        <w:tabs>
          <w:tab w:val="num" w:pos="1010"/>
        </w:tabs>
        <w:rPr>
          <w:rFonts w:cs="Huawei Sans"/>
        </w:rPr>
      </w:pPr>
      <w:r w:rsidRPr="007D37BF">
        <w:rPr>
          <w:rFonts w:cs="Huawei Sans" w:hint="eastAsia"/>
        </w:rPr>
        <w:t>关闭</w:t>
      </w:r>
      <w:proofErr w:type="spellStart"/>
      <w:r w:rsidRPr="007D37BF">
        <w:rPr>
          <w:rFonts w:cs="Huawei Sans" w:hint="eastAsia"/>
        </w:rPr>
        <w:t>Mysql</w:t>
      </w:r>
      <w:proofErr w:type="spellEnd"/>
      <w:r w:rsidRPr="007D37BF">
        <w:rPr>
          <w:rFonts w:cs="Huawei Sans" w:hint="eastAsia"/>
        </w:rPr>
        <w:t>打开</w:t>
      </w:r>
      <w:r w:rsidRPr="007D37BF">
        <w:rPr>
          <w:rFonts w:cs="Huawei Sans" w:hint="eastAsia"/>
        </w:rPr>
        <w:t xml:space="preserve">openGauss </w:t>
      </w:r>
      <w:r w:rsidRPr="007D37BF">
        <w:rPr>
          <w:rFonts w:cs="Huawei Sans" w:hint="eastAsia"/>
        </w:rPr>
        <w:t>链接</w:t>
      </w:r>
    </w:p>
    <w:p w14:paraId="327D0FC2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vim /home/stu-manage/graduation-design-master/src/main/resources/ application.properties</w:t>
      </w:r>
    </w:p>
    <w:p w14:paraId="02D25C79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#</w:t>
      </w:r>
      <w:r w:rsidRPr="007D37BF">
        <w:rPr>
          <w:rFonts w:hint="eastAsia"/>
        </w:rPr>
        <w:t>使用</w:t>
      </w:r>
      <w:r w:rsidRPr="007D37BF">
        <w:rPr>
          <w:rFonts w:hint="eastAsia"/>
        </w:rPr>
        <w:t>vi</w:t>
      </w:r>
      <w:r w:rsidRPr="007D37BF">
        <w:rPr>
          <w:rFonts w:hint="eastAsia"/>
        </w:rPr>
        <w:t>命令修改配置文件</w:t>
      </w:r>
      <w:r w:rsidRPr="007D37BF">
        <w:rPr>
          <w:rFonts w:hint="eastAsia"/>
        </w:rPr>
        <w:t xml:space="preserve">  </w:t>
      </w:r>
    </w:p>
    <w:p w14:paraId="5B323D03" w14:textId="77777777" w:rsidR="002650ED" w:rsidRPr="007D37BF" w:rsidRDefault="002650ED" w:rsidP="002650ED">
      <w:pPr>
        <w:pStyle w:val="1e"/>
        <w:ind w:left="0" w:firstLineChars="400" w:firstLine="840"/>
        <w:rPr>
          <w:rFonts w:cs="Huawei Sans"/>
          <w:sz w:val="18"/>
          <w:szCs w:val="18"/>
        </w:rPr>
      </w:pPr>
      <w:r w:rsidRPr="007D37BF">
        <w:rPr>
          <w:rFonts w:cs="Huawei Sans" w:hint="eastAsia"/>
          <w:noProof/>
        </w:rPr>
        <w:drawing>
          <wp:inline distT="0" distB="0" distL="0" distR="0" wp14:anchorId="63D51F21" wp14:editId="02182B61">
            <wp:extent cx="5454000" cy="1259831"/>
            <wp:effectExtent l="19050" t="19050" r="13970" b="171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259831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5B78A1" w14:textId="4E9381BE" w:rsidR="002650ED" w:rsidRPr="007D37BF" w:rsidRDefault="002650ED" w:rsidP="002650ED">
      <w:pPr>
        <w:pStyle w:val="2"/>
        <w:numPr>
          <w:ilvl w:val="1"/>
          <w:numId w:val="7"/>
        </w:numPr>
        <w:rPr>
          <w:rFonts w:cs="Huawei Sans"/>
        </w:rPr>
      </w:pPr>
      <w:bookmarkStart w:id="117" w:name="_Toc125962415"/>
      <w:bookmarkStart w:id="118" w:name="_Toc125995692"/>
      <w:r w:rsidRPr="007D37BF">
        <w:rPr>
          <w:rFonts w:cs="Huawei Sans" w:hint="eastAsia"/>
        </w:rPr>
        <w:t>重启学校选课系统</w:t>
      </w:r>
      <w:bookmarkEnd w:id="117"/>
      <w:bookmarkEnd w:id="118"/>
    </w:p>
    <w:p w14:paraId="1D2F8F7C" w14:textId="77777777" w:rsidR="002650ED" w:rsidRPr="007D37BF" w:rsidRDefault="002650ED" w:rsidP="002650ED">
      <w:pPr>
        <w:pStyle w:val="30"/>
        <w:tabs>
          <w:tab w:val="left" w:pos="1418"/>
        </w:tabs>
        <w:rPr>
          <w:rFonts w:cs="Huawei Sans"/>
        </w:rPr>
      </w:pPr>
      <w:r w:rsidRPr="007D37BF">
        <w:rPr>
          <w:rFonts w:cs="Huawei Sans" w:hint="eastAsia"/>
        </w:rPr>
        <w:t xml:space="preserve"> </w:t>
      </w:r>
      <w:r w:rsidRPr="007D37BF">
        <w:rPr>
          <w:rFonts w:cs="Huawei Sans" w:hint="eastAsia"/>
        </w:rPr>
        <w:t>执行以下命令，进入</w:t>
      </w:r>
      <w:r w:rsidRPr="007D37BF">
        <w:rPr>
          <w:rFonts w:cs="Huawei Sans" w:hint="eastAsia"/>
        </w:rPr>
        <w:t>OA</w:t>
      </w:r>
      <w:r w:rsidRPr="007D37BF">
        <w:rPr>
          <w:rFonts w:cs="Huawei Sans" w:hint="eastAsia"/>
        </w:rPr>
        <w:t>系统目录。</w:t>
      </w:r>
    </w:p>
    <w:p w14:paraId="44A0371A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cd /home/stu-manage/graduation-design-master</w:t>
      </w:r>
      <w:r w:rsidRPr="007D37BF">
        <w:rPr>
          <w:rFonts w:hint="eastAsia"/>
        </w:rPr>
        <w:tab/>
        <w:t>#</w:t>
      </w:r>
      <w:r w:rsidRPr="007D37BF">
        <w:rPr>
          <w:rFonts w:hint="eastAsia"/>
        </w:rPr>
        <w:t>进行对应的目录</w:t>
      </w:r>
      <w:r w:rsidRPr="007D37BF">
        <w:rPr>
          <w:rFonts w:hint="eastAsia"/>
        </w:rPr>
        <w:t xml:space="preserve">   </w:t>
      </w:r>
    </w:p>
    <w:p w14:paraId="516EBCFB" w14:textId="77777777" w:rsidR="002650ED" w:rsidRPr="007D37BF" w:rsidRDefault="002650ED" w:rsidP="002650ED">
      <w:pPr>
        <w:pStyle w:val="30"/>
        <w:tabs>
          <w:tab w:val="num" w:pos="1010"/>
        </w:tabs>
        <w:rPr>
          <w:rFonts w:cs="Huawei Sans"/>
        </w:rPr>
      </w:pPr>
      <w:r w:rsidRPr="007D37BF">
        <w:rPr>
          <w:rFonts w:cs="Huawei Sans" w:hint="eastAsia"/>
        </w:rPr>
        <w:lastRenderedPageBreak/>
        <w:t>执行以下命令，重新</w:t>
      </w:r>
      <w:r w:rsidRPr="007D37BF">
        <w:rPr>
          <w:rFonts w:cs="Huawei Sans" w:hint="eastAsia"/>
        </w:rPr>
        <w:t>Maven</w:t>
      </w:r>
      <w:r w:rsidRPr="007D37BF">
        <w:rPr>
          <w:rFonts w:cs="Huawei Sans" w:hint="eastAsia"/>
        </w:rPr>
        <w:t>本地编译清理</w:t>
      </w:r>
    </w:p>
    <w:p w14:paraId="2054CF8A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mvn clean</w:t>
      </w:r>
      <w:r w:rsidRPr="007D37BF">
        <w:rPr>
          <w:rFonts w:hint="eastAsia"/>
        </w:rPr>
        <w:tab/>
        <w:t>#</w:t>
      </w:r>
      <w:r w:rsidRPr="007D37BF">
        <w:rPr>
          <w:rFonts w:hint="eastAsia"/>
        </w:rPr>
        <w:t>编译清理</w:t>
      </w:r>
    </w:p>
    <w:p w14:paraId="70AA9940" w14:textId="77777777" w:rsidR="002650ED" w:rsidRPr="007D37BF" w:rsidRDefault="002650ED" w:rsidP="002650ED">
      <w:pPr>
        <w:pStyle w:val="30"/>
        <w:tabs>
          <w:tab w:val="num" w:pos="1010"/>
        </w:tabs>
        <w:rPr>
          <w:rFonts w:cs="Huawei Sans"/>
        </w:rPr>
      </w:pPr>
      <w:r w:rsidRPr="007D37BF">
        <w:rPr>
          <w:rFonts w:cs="Huawei Sans" w:hint="eastAsia"/>
        </w:rPr>
        <w:t>执行以下命令，重新</w:t>
      </w:r>
      <w:r w:rsidRPr="007D37BF">
        <w:rPr>
          <w:rFonts w:cs="Huawei Sans" w:hint="eastAsia"/>
        </w:rPr>
        <w:t>Maven</w:t>
      </w:r>
      <w:r w:rsidRPr="007D37BF">
        <w:rPr>
          <w:rFonts w:cs="Huawei Sans" w:hint="eastAsia"/>
        </w:rPr>
        <w:t>本地编译安装</w:t>
      </w:r>
    </w:p>
    <w:p w14:paraId="5BC62E53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mvn install</w:t>
      </w:r>
      <w:r w:rsidRPr="007D37BF">
        <w:rPr>
          <w:rFonts w:hint="eastAsia"/>
        </w:rPr>
        <w:tab/>
        <w:t>#</w:t>
      </w:r>
      <w:r w:rsidRPr="007D37BF">
        <w:rPr>
          <w:rFonts w:hint="eastAsia"/>
        </w:rPr>
        <w:t>编译安装</w:t>
      </w:r>
    </w:p>
    <w:p w14:paraId="5CEC0C94" w14:textId="77777777" w:rsidR="002650ED" w:rsidRPr="007D37BF" w:rsidRDefault="002650ED" w:rsidP="002650ED">
      <w:pPr>
        <w:pStyle w:val="30"/>
        <w:tabs>
          <w:tab w:val="num" w:pos="1010"/>
        </w:tabs>
        <w:rPr>
          <w:rFonts w:cs="Huawei Sans"/>
        </w:rPr>
      </w:pPr>
      <w:r w:rsidRPr="007D37BF">
        <w:rPr>
          <w:rFonts w:cs="Huawei Sans" w:hint="eastAsia"/>
        </w:rPr>
        <w:t>执行以下命令，启动项目应用</w:t>
      </w:r>
    </w:p>
    <w:p w14:paraId="66AB6F37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java -jar target/springboot-student.jar &amp;</w:t>
      </w:r>
      <w:r w:rsidRPr="007D37BF">
        <w:rPr>
          <w:rFonts w:hint="eastAsia"/>
        </w:rPr>
        <w:tab/>
        <w:t>#</w:t>
      </w:r>
      <w:r w:rsidRPr="007D37BF">
        <w:rPr>
          <w:rFonts w:hint="eastAsia"/>
        </w:rPr>
        <w:t>启动</w:t>
      </w:r>
      <w:r w:rsidRPr="007D37BF">
        <w:rPr>
          <w:rFonts w:hint="eastAsia"/>
        </w:rPr>
        <w:t>jar</w:t>
      </w:r>
      <w:r w:rsidRPr="007D37BF">
        <w:rPr>
          <w:rFonts w:hint="eastAsia"/>
        </w:rPr>
        <w:t>包</w:t>
      </w:r>
    </w:p>
    <w:p w14:paraId="59D68EEF" w14:textId="628FF0F6" w:rsidR="002650ED" w:rsidRPr="007D37BF" w:rsidRDefault="002650ED" w:rsidP="002650ED">
      <w:pPr>
        <w:pStyle w:val="2"/>
        <w:numPr>
          <w:ilvl w:val="1"/>
          <w:numId w:val="7"/>
        </w:numPr>
        <w:rPr>
          <w:rFonts w:cs="Huawei Sans"/>
        </w:rPr>
      </w:pPr>
      <w:bookmarkStart w:id="119" w:name="_Toc125962416"/>
      <w:bookmarkStart w:id="120" w:name="_Toc125995693"/>
      <w:r w:rsidRPr="007D37BF">
        <w:rPr>
          <w:rFonts w:cs="Huawei Sans" w:hint="eastAsia"/>
        </w:rPr>
        <w:t>登录学校选课系统验证</w:t>
      </w:r>
      <w:bookmarkEnd w:id="119"/>
      <w:bookmarkEnd w:id="120"/>
    </w:p>
    <w:p w14:paraId="17364DA1" w14:textId="77777777" w:rsidR="002650ED" w:rsidRPr="007D37BF" w:rsidRDefault="002650ED" w:rsidP="002650ED">
      <w:pPr>
        <w:pStyle w:val="30"/>
        <w:tabs>
          <w:tab w:val="left" w:pos="1418"/>
        </w:tabs>
        <w:rPr>
          <w:rFonts w:cs="Huawei Sans"/>
        </w:rPr>
      </w:pPr>
      <w:r w:rsidRPr="007D37BF">
        <w:rPr>
          <w:rFonts w:cs="Huawei Sans" w:hint="eastAsia"/>
          <w:bCs/>
          <w:sz w:val="36"/>
          <w:szCs w:val="36"/>
        </w:rPr>
        <w:t xml:space="preserve"> </w:t>
      </w:r>
      <w:r w:rsidRPr="007D37BF">
        <w:rPr>
          <w:rFonts w:cs="Huawei Sans" w:hint="eastAsia"/>
        </w:rPr>
        <w:t>通过</w:t>
      </w:r>
      <w:proofErr w:type="spellStart"/>
      <w:r w:rsidRPr="007D37BF">
        <w:rPr>
          <w:rFonts w:cs="Huawei Sans" w:hint="eastAsia"/>
        </w:rPr>
        <w:t>ecs-oa</w:t>
      </w:r>
      <w:proofErr w:type="spellEnd"/>
      <w:r w:rsidRPr="007D37BF">
        <w:rPr>
          <w:rFonts w:cs="Huawei Sans" w:hint="eastAsia"/>
        </w:rPr>
        <w:t>弹性公网</w:t>
      </w:r>
      <w:r w:rsidRPr="007D37BF">
        <w:rPr>
          <w:rFonts w:cs="Huawei Sans" w:hint="eastAsia"/>
        </w:rPr>
        <w:t>IP</w:t>
      </w:r>
      <w:r w:rsidRPr="007D37BF">
        <w:rPr>
          <w:rFonts w:cs="Huawei Sans" w:hint="eastAsia"/>
        </w:rPr>
        <w:t>地址加</w:t>
      </w:r>
      <w:r w:rsidRPr="007D37BF">
        <w:rPr>
          <w:rFonts w:cs="Huawei Sans" w:hint="eastAsia"/>
        </w:rPr>
        <w:t>8088</w:t>
      </w:r>
      <w:r w:rsidRPr="007D37BF">
        <w:rPr>
          <w:rFonts w:cs="Huawei Sans" w:hint="eastAsia"/>
        </w:rPr>
        <w:t>端口访问学生管理系统登录页，如</w:t>
      </w:r>
      <w:r w:rsidRPr="007D37BF">
        <w:rPr>
          <w:rFonts w:cs="Huawei Sans" w:hint="eastAsia"/>
        </w:rPr>
        <w:t>http://121.36.107.50:8088/</w:t>
      </w:r>
      <w:r w:rsidRPr="007D37BF">
        <w:rPr>
          <w:rFonts w:cs="Huawei Sans" w:hint="eastAsia"/>
        </w:rPr>
        <w:t>。</w:t>
      </w:r>
    </w:p>
    <w:p w14:paraId="194CD50F" w14:textId="77777777" w:rsidR="002650ED" w:rsidRPr="007D37BF" w:rsidRDefault="002650ED" w:rsidP="002650ED">
      <w:pPr>
        <w:pStyle w:val="30"/>
        <w:tabs>
          <w:tab w:val="num" w:pos="1010"/>
        </w:tabs>
        <w:rPr>
          <w:rFonts w:cs="Huawei Sans"/>
        </w:rPr>
      </w:pPr>
      <w:r w:rsidRPr="007D37BF">
        <w:rPr>
          <w:rFonts w:cs="Huawei Sans" w:hint="eastAsia"/>
        </w:rPr>
        <w:t>使用用户名“</w:t>
      </w:r>
      <w:r w:rsidRPr="007D37BF">
        <w:rPr>
          <w:rFonts w:cs="Huawei Sans" w:hint="eastAsia"/>
        </w:rPr>
        <w:t>soli</w:t>
      </w:r>
      <w:r w:rsidRPr="007D37BF">
        <w:rPr>
          <w:rFonts w:cs="Huawei Sans" w:hint="eastAsia"/>
        </w:rPr>
        <w:t>”和密码“</w:t>
      </w:r>
      <w:r w:rsidRPr="007D37BF">
        <w:rPr>
          <w:rFonts w:cs="Huawei Sans" w:hint="eastAsia"/>
        </w:rPr>
        <w:t>123456</w:t>
      </w:r>
      <w:r w:rsidRPr="007D37BF">
        <w:rPr>
          <w:rFonts w:cs="Huawei Sans" w:hint="eastAsia"/>
        </w:rPr>
        <w:t>”登录进入确认</w:t>
      </w:r>
      <w:r w:rsidRPr="007D37BF">
        <w:rPr>
          <w:rFonts w:cs="Huawei Sans" w:hint="eastAsia"/>
          <w:noProof/>
        </w:rPr>
        <w:drawing>
          <wp:inline distT="0" distB="0" distL="0" distR="0" wp14:anchorId="7444DB69" wp14:editId="10A24DAD">
            <wp:extent cx="4395895" cy="2923540"/>
            <wp:effectExtent l="19050" t="19050" r="2413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643" cy="2926698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6C454BF" w14:textId="02298060" w:rsidR="008A2055" w:rsidRDefault="008A2055">
      <w:pPr>
        <w:pStyle w:val="2"/>
        <w:rPr>
          <w:lang w:eastAsia="zh-CN"/>
        </w:rPr>
      </w:pPr>
      <w:bookmarkStart w:id="121" w:name="_Toc125962417"/>
      <w:bookmarkStart w:id="122" w:name="_Toc125995694"/>
      <w:r>
        <w:rPr>
          <w:rFonts w:hint="eastAsia"/>
          <w:lang w:eastAsia="zh-CN"/>
        </w:rPr>
        <w:t>关卡验证</w:t>
      </w:r>
    </w:p>
    <w:p w14:paraId="0D2E8C04" w14:textId="5FC2E14F" w:rsidR="008A2055" w:rsidRDefault="008A2055" w:rsidP="008A2055">
      <w:pPr>
        <w:pStyle w:val="30"/>
      </w:pPr>
      <w:r>
        <w:rPr>
          <w:rFonts w:hint="eastAsia"/>
        </w:rPr>
        <w:t xml:space="preserve"> </w:t>
      </w:r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，连接学生管理登陆页面并截图。</w:t>
      </w:r>
      <w:bookmarkStart w:id="123" w:name="_Hlk126343250"/>
      <w:r>
        <w:t>完成</w:t>
      </w:r>
      <w:r>
        <w:rPr>
          <w:rFonts w:hint="eastAsia"/>
        </w:rPr>
        <w:t>截图，</w:t>
      </w:r>
      <w:r>
        <w:t>表明关卡</w:t>
      </w:r>
      <w:r>
        <w:rPr>
          <w:rFonts w:hint="eastAsia"/>
        </w:rPr>
        <w:t>三</w:t>
      </w:r>
      <w:r>
        <w:t>完成</w:t>
      </w:r>
      <w:bookmarkEnd w:id="123"/>
    </w:p>
    <w:p w14:paraId="1336B82E" w14:textId="0882A990" w:rsidR="00E4777B" w:rsidRPr="008A2055" w:rsidRDefault="00E4777B" w:rsidP="00E4777B">
      <w:pPr>
        <w:pStyle w:val="30"/>
        <w:numPr>
          <w:ilvl w:val="0"/>
          <w:numId w:val="0"/>
        </w:numPr>
        <w:ind w:left="1559"/>
      </w:pPr>
      <w:r w:rsidRPr="00E4777B">
        <w:lastRenderedPageBreak/>
        <w:drawing>
          <wp:anchor distT="0" distB="0" distL="114300" distR="114300" simplePos="0" relativeHeight="251663360" behindDoc="0" locked="0" layoutInCell="1" allowOverlap="1" wp14:anchorId="17AF9CC2" wp14:editId="471D6EBB">
            <wp:simplePos x="0" y="0"/>
            <wp:positionH relativeFrom="column">
              <wp:posOffset>0</wp:posOffset>
            </wp:positionH>
            <wp:positionV relativeFrom="paragraph">
              <wp:posOffset>259080</wp:posOffset>
            </wp:positionV>
            <wp:extent cx="4580017" cy="3368332"/>
            <wp:effectExtent l="0" t="0" r="0" b="3810"/>
            <wp:wrapTopAndBottom/>
            <wp:docPr id="1903759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591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66370" w14:textId="54F3E09A" w:rsidR="002650ED" w:rsidRPr="007D37BF" w:rsidRDefault="008A2055" w:rsidP="002650ED">
      <w:pPr>
        <w:pStyle w:val="2"/>
        <w:numPr>
          <w:ilvl w:val="1"/>
          <w:numId w:val="7"/>
        </w:numPr>
        <w:rPr>
          <w:rFonts w:cs="Huawei Sans"/>
        </w:rPr>
      </w:pPr>
      <w:r w:rsidRPr="007D37BF">
        <w:rPr>
          <w:rFonts w:cs="Huawei Sans" w:hint="eastAsia"/>
        </w:rPr>
        <w:t>思考题</w:t>
      </w:r>
      <w:bookmarkEnd w:id="121"/>
      <w:bookmarkEnd w:id="122"/>
    </w:p>
    <w:p w14:paraId="2B718200" w14:textId="77777777" w:rsidR="002650ED" w:rsidRPr="007D37BF" w:rsidRDefault="002650ED" w:rsidP="002650ED">
      <w:pPr>
        <w:pStyle w:val="1e"/>
        <w:ind w:left="840"/>
        <w:rPr>
          <w:rFonts w:cs="Huawei Sans"/>
        </w:rPr>
      </w:pPr>
      <w:r w:rsidRPr="007D37BF">
        <w:rPr>
          <w:rFonts w:cs="Huawei Sans" w:hint="eastAsia"/>
        </w:rPr>
        <w:t>我们在安装软件包的时候会出现</w:t>
      </w:r>
      <w:r w:rsidRPr="007D37BF">
        <w:rPr>
          <w:rFonts w:cs="Huawei Sans" w:hint="eastAsia"/>
          <w:color w:val="4D4D4D"/>
          <w:shd w:val="clear" w:color="auto" w:fill="FFFFFF"/>
        </w:rPr>
        <w:t>公</w:t>
      </w:r>
      <w:proofErr w:type="gramStart"/>
      <w:r w:rsidRPr="007D37BF">
        <w:rPr>
          <w:rFonts w:cs="Huawei Sans" w:hint="eastAsia"/>
          <w:color w:val="4D4D4D"/>
          <w:shd w:val="clear" w:color="auto" w:fill="FFFFFF"/>
        </w:rPr>
        <w:t>钥</w:t>
      </w:r>
      <w:proofErr w:type="gramEnd"/>
      <w:r w:rsidRPr="007D37BF">
        <w:rPr>
          <w:rFonts w:cs="Huawei Sans" w:hint="eastAsia"/>
          <w:color w:val="4D4D4D"/>
          <w:shd w:val="clear" w:color="auto" w:fill="FFFFFF"/>
        </w:rPr>
        <w:t>尚未安装的情况造成安装时进行报错</w:t>
      </w:r>
      <w:r w:rsidRPr="007D37BF">
        <w:rPr>
          <w:rFonts w:cs="Huawei Sans" w:hint="eastAsia"/>
        </w:rPr>
        <w:t>，我们可以采用什么命令进行跳过？请思考：</w:t>
      </w:r>
    </w:p>
    <w:p w14:paraId="3C950A53" w14:textId="77777777" w:rsidR="002650ED" w:rsidRPr="007D37BF" w:rsidRDefault="002650ED" w:rsidP="002650ED">
      <w:pPr>
        <w:pStyle w:val="1e"/>
        <w:ind w:left="840"/>
        <w:rPr>
          <w:rFonts w:cs="Huawei Sans"/>
        </w:rPr>
      </w:pPr>
      <w:r w:rsidRPr="007D37BF">
        <w:rPr>
          <w:rFonts w:cs="Huawei Sans" w:hint="eastAsia"/>
        </w:rPr>
        <w:t>参考答案：在命令后面加上</w:t>
      </w:r>
      <w:r>
        <w:rPr>
          <w:rFonts w:cs="Huawei Sans" w:hint="eastAsia"/>
        </w:rPr>
        <w:t>-</w:t>
      </w:r>
      <w:r>
        <w:rPr>
          <w:rFonts w:cs="Huawei Sans"/>
        </w:rPr>
        <w:t>-</w:t>
      </w:r>
      <w:proofErr w:type="spellStart"/>
      <w:r w:rsidRPr="007D37BF">
        <w:rPr>
          <w:rFonts w:cs="Huawei Sans" w:hint="eastAsia"/>
        </w:rPr>
        <w:t>nogpgcheck</w:t>
      </w:r>
      <w:proofErr w:type="spellEnd"/>
      <w:r w:rsidRPr="007D37BF">
        <w:rPr>
          <w:rFonts w:cs="Huawei Sans" w:hint="eastAsia"/>
        </w:rPr>
        <w:t>进行跳过公</w:t>
      </w:r>
      <w:proofErr w:type="gramStart"/>
      <w:r w:rsidRPr="007D37BF">
        <w:rPr>
          <w:rFonts w:cs="Huawei Sans" w:hint="eastAsia"/>
        </w:rPr>
        <w:t>钥</w:t>
      </w:r>
      <w:proofErr w:type="gramEnd"/>
      <w:r w:rsidRPr="007D37BF">
        <w:rPr>
          <w:rFonts w:cs="Huawei Sans" w:hint="eastAsia"/>
        </w:rPr>
        <w:t>检查安装。</w:t>
      </w:r>
    </w:p>
    <w:bookmarkEnd w:id="10"/>
    <w:bookmarkEnd w:id="9"/>
    <w:bookmarkEnd w:id="8"/>
    <w:bookmarkEnd w:id="7"/>
    <w:bookmarkEnd w:id="6"/>
    <w:bookmarkEnd w:id="5"/>
    <w:bookmarkEnd w:id="4"/>
    <w:bookmarkEnd w:id="3"/>
    <w:bookmarkEnd w:id="2"/>
    <w:bookmarkEnd w:id="1"/>
    <w:p w14:paraId="0B048C6B" w14:textId="6455368F" w:rsidR="00002614" w:rsidRPr="002650ED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</w:rPr>
      </w:pPr>
    </w:p>
    <w:sectPr w:rsidR="00002614" w:rsidRPr="002650ED" w:rsidSect="00033B54">
      <w:headerReference w:type="default" r:id="rId26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B47CE" w14:textId="77777777" w:rsidR="00313C0C" w:rsidRDefault="00313C0C" w:rsidP="00940D2A">
      <w:pPr>
        <w:spacing w:before="0" w:after="0" w:line="240" w:lineRule="auto"/>
      </w:pPr>
      <w:r>
        <w:separator/>
      </w:r>
    </w:p>
  </w:endnote>
  <w:endnote w:type="continuationSeparator" w:id="0">
    <w:p w14:paraId="68AB3114" w14:textId="77777777" w:rsidR="00313C0C" w:rsidRDefault="00313C0C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F55BB" w14:textId="77777777" w:rsidR="00313C0C" w:rsidRDefault="00313C0C" w:rsidP="00940D2A">
      <w:pPr>
        <w:spacing w:before="0" w:after="0" w:line="240" w:lineRule="auto"/>
      </w:pPr>
      <w:r>
        <w:separator/>
      </w:r>
    </w:p>
  </w:footnote>
  <w:footnote w:type="continuationSeparator" w:id="0">
    <w:p w14:paraId="1B512E16" w14:textId="77777777" w:rsidR="00313C0C" w:rsidRDefault="00313C0C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6339FF" w:rsidRPr="009D4127" w:rsidRDefault="006339FF" w:rsidP="00033B54">
    <w:pPr>
      <w:pStyle w:val="a7"/>
      <w:rPr>
        <w:rFonts w:ascii="Huawei Sans" w:eastAsia="方正兰亭黑简体" w:hAnsi="Huawei Sans"/>
      </w:rPr>
    </w:pPr>
  </w:p>
  <w:p w14:paraId="6619D47F" w14:textId="77777777" w:rsidR="006339FF" w:rsidRPr="009D4127" w:rsidRDefault="006339FF" w:rsidP="00033B54">
    <w:pPr>
      <w:pStyle w:val="a7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6339FF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6339FF" w:rsidRPr="009D4127" w:rsidRDefault="006339FF" w:rsidP="00854769">
          <w:pPr>
            <w:pStyle w:val="afffc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6339FF" w:rsidRPr="009D4127" w:rsidRDefault="006339FF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324CC976" w:rsidR="006339FF" w:rsidRPr="009D4127" w:rsidRDefault="00016F0A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  <w:noProof/>
            </w:rPr>
            <w:t>Chameleon</w:t>
          </w:r>
          <w:r>
            <w:rPr>
              <w:rFonts w:ascii="Huawei Sans" w:eastAsia="方正兰亭黑简体" w:hAnsi="Huawei Sans" w:hint="eastAsia"/>
              <w:noProof/>
            </w:rPr>
            <w:t xml:space="preserve"> </w:t>
          </w:r>
          <w:r>
            <w:rPr>
              <w:rFonts w:ascii="Huawei Sans" w:eastAsia="方正兰亭黑简体" w:hAnsi="Huawei Sans"/>
              <w:noProof/>
            </w:rPr>
            <w:t>工具迁移</w:t>
          </w:r>
        </w:p>
      </w:tc>
      <w:tc>
        <w:tcPr>
          <w:tcW w:w="1134" w:type="dxa"/>
          <w:vAlign w:val="bottom"/>
        </w:tcPr>
        <w:p w14:paraId="279C3BBC" w14:textId="1A924E70" w:rsidR="006339FF" w:rsidRPr="009D4127" w:rsidRDefault="006339FF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F515C2">
            <w:rPr>
              <w:rFonts w:ascii="Huawei Sans" w:eastAsia="方正兰亭黑简体" w:hAnsi="Huawei Sans"/>
              <w:noProof/>
            </w:rPr>
            <w:t>13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6339FF" w:rsidRPr="009D4127" w:rsidRDefault="006339FF" w:rsidP="00033B54">
    <w:pPr>
      <w:pStyle w:val="a7"/>
      <w:rPr>
        <w:rFonts w:ascii="Huawei Sans" w:eastAsia="方正兰亭黑简体" w:hAnsi="Huawei Sans"/>
      </w:rPr>
    </w:pPr>
  </w:p>
  <w:p w14:paraId="76432B8F" w14:textId="77777777" w:rsidR="006339FF" w:rsidRPr="009D4127" w:rsidRDefault="006339FF" w:rsidP="00033B54">
    <w:pPr>
      <w:pStyle w:val="a7"/>
      <w:rPr>
        <w:rFonts w:ascii="Huawei Sans" w:eastAsia="方正兰亭黑简体" w:hAnsi="Huawei Sans"/>
      </w:rPr>
    </w:pPr>
  </w:p>
  <w:p w14:paraId="2CCE42D9" w14:textId="77777777" w:rsidR="006339FF" w:rsidRPr="009D4127" w:rsidRDefault="006339FF">
    <w:pPr>
      <w:pStyle w:val="a7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E3F52"/>
    <w:multiLevelType w:val="hybridMultilevel"/>
    <w:tmpl w:val="9B3E4838"/>
    <w:lvl w:ilvl="0" w:tplc="2070DAFC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171657A1"/>
    <w:multiLevelType w:val="multilevel"/>
    <w:tmpl w:val="CB621170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val="en-US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4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8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9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3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4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5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6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2B87D62"/>
    <w:multiLevelType w:val="hybridMultilevel"/>
    <w:tmpl w:val="F072C5A8"/>
    <w:lvl w:ilvl="0" w:tplc="3F8C41AA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18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20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3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4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 w16cid:durableId="554464340">
    <w:abstractNumId w:val="22"/>
  </w:num>
  <w:num w:numId="2" w16cid:durableId="151990077">
    <w:abstractNumId w:val="12"/>
  </w:num>
  <w:num w:numId="3" w16cid:durableId="1766920069">
    <w:abstractNumId w:val="6"/>
  </w:num>
  <w:num w:numId="4" w16cid:durableId="1556817122">
    <w:abstractNumId w:val="8"/>
  </w:num>
  <w:num w:numId="5" w16cid:durableId="1048920680">
    <w:abstractNumId w:val="15"/>
  </w:num>
  <w:num w:numId="6" w16cid:durableId="297686088">
    <w:abstractNumId w:val="23"/>
  </w:num>
  <w:num w:numId="7" w16cid:durableId="976301424">
    <w:abstractNumId w:val="3"/>
  </w:num>
  <w:num w:numId="8" w16cid:durableId="478114870">
    <w:abstractNumId w:val="3"/>
  </w:num>
  <w:num w:numId="9" w16cid:durableId="293222112">
    <w:abstractNumId w:val="14"/>
  </w:num>
  <w:num w:numId="10" w16cid:durableId="1233470141">
    <w:abstractNumId w:val="24"/>
  </w:num>
  <w:num w:numId="11" w16cid:durableId="68381926">
    <w:abstractNumId w:val="5"/>
  </w:num>
  <w:num w:numId="12" w16cid:durableId="38894563">
    <w:abstractNumId w:val="2"/>
  </w:num>
  <w:num w:numId="13" w16cid:durableId="849609370">
    <w:abstractNumId w:val="11"/>
  </w:num>
  <w:num w:numId="14" w16cid:durableId="648439912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05666277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877347534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49730821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72464477">
    <w:abstractNumId w:val="16"/>
  </w:num>
  <w:num w:numId="19" w16cid:durableId="1713112527">
    <w:abstractNumId w:val="16"/>
  </w:num>
  <w:num w:numId="20" w16cid:durableId="2097819595">
    <w:abstractNumId w:val="13"/>
  </w:num>
  <w:num w:numId="21" w16cid:durableId="1620259594">
    <w:abstractNumId w:val="13"/>
  </w:num>
  <w:num w:numId="22" w16cid:durableId="1343898098">
    <w:abstractNumId w:val="18"/>
  </w:num>
  <w:num w:numId="23" w16cid:durableId="1304040682">
    <w:abstractNumId w:val="18"/>
  </w:num>
  <w:num w:numId="24" w16cid:durableId="625434323">
    <w:abstractNumId w:val="3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843933741">
    <w:abstractNumId w:val="1"/>
  </w:num>
  <w:num w:numId="26" w16cid:durableId="2115055593">
    <w:abstractNumId w:val="3"/>
  </w:num>
  <w:num w:numId="27" w16cid:durableId="1386950212">
    <w:abstractNumId w:val="3"/>
  </w:num>
  <w:num w:numId="28" w16cid:durableId="430508861">
    <w:abstractNumId w:val="3"/>
  </w:num>
  <w:num w:numId="29" w16cid:durableId="212038211">
    <w:abstractNumId w:val="3"/>
  </w:num>
  <w:num w:numId="30" w16cid:durableId="1314408799">
    <w:abstractNumId w:val="3"/>
  </w:num>
  <w:num w:numId="31" w16cid:durableId="1378043506">
    <w:abstractNumId w:val="4"/>
  </w:num>
  <w:num w:numId="32" w16cid:durableId="37054296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569219180">
    <w:abstractNumId w:val="9"/>
  </w:num>
  <w:num w:numId="34" w16cid:durableId="1371760440">
    <w:abstractNumId w:val="18"/>
  </w:num>
  <w:num w:numId="35" w16cid:durableId="194421825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4961931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534660626">
    <w:abstractNumId w:val="10"/>
  </w:num>
  <w:num w:numId="38" w16cid:durableId="4365017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857885312">
    <w:abstractNumId w:val="21"/>
  </w:num>
  <w:num w:numId="40" w16cid:durableId="525798167">
    <w:abstractNumId w:val="19"/>
  </w:num>
  <w:num w:numId="41" w16cid:durableId="251161482">
    <w:abstractNumId w:val="20"/>
  </w:num>
  <w:num w:numId="42" w16cid:durableId="697656449">
    <w:abstractNumId w:val="3"/>
  </w:num>
  <w:num w:numId="43" w16cid:durableId="719981351">
    <w:abstractNumId w:val="7"/>
  </w:num>
  <w:num w:numId="44" w16cid:durableId="925650094">
    <w:abstractNumId w:val="3"/>
  </w:num>
  <w:num w:numId="45" w16cid:durableId="166651823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313687112">
    <w:abstractNumId w:val="3"/>
  </w:num>
  <w:num w:numId="47" w16cid:durableId="1862744278">
    <w:abstractNumId w:val="3"/>
  </w:num>
  <w:num w:numId="48" w16cid:durableId="911811925">
    <w:abstractNumId w:val="17"/>
  </w:num>
  <w:num w:numId="49" w16cid:durableId="1037239198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5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6F0A"/>
    <w:rsid w:val="000171EC"/>
    <w:rsid w:val="00017C40"/>
    <w:rsid w:val="000210D2"/>
    <w:rsid w:val="0002214D"/>
    <w:rsid w:val="0002276F"/>
    <w:rsid w:val="00024836"/>
    <w:rsid w:val="0002558E"/>
    <w:rsid w:val="00027F46"/>
    <w:rsid w:val="00030293"/>
    <w:rsid w:val="000321CB"/>
    <w:rsid w:val="00033243"/>
    <w:rsid w:val="00033B54"/>
    <w:rsid w:val="00033F84"/>
    <w:rsid w:val="000375E9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A99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2CF8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2513"/>
    <w:rsid w:val="000D2EB7"/>
    <w:rsid w:val="000D41DD"/>
    <w:rsid w:val="000D57E7"/>
    <w:rsid w:val="000D601E"/>
    <w:rsid w:val="000D79DE"/>
    <w:rsid w:val="000E12FE"/>
    <w:rsid w:val="000E16AA"/>
    <w:rsid w:val="000E1B58"/>
    <w:rsid w:val="000E3396"/>
    <w:rsid w:val="000E3FA8"/>
    <w:rsid w:val="000E48ED"/>
    <w:rsid w:val="000E5A01"/>
    <w:rsid w:val="000E5B3B"/>
    <w:rsid w:val="000F21A1"/>
    <w:rsid w:val="000F443B"/>
    <w:rsid w:val="000F4683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2FFA"/>
    <w:rsid w:val="0010333C"/>
    <w:rsid w:val="0010341A"/>
    <w:rsid w:val="0010410B"/>
    <w:rsid w:val="00104ADC"/>
    <w:rsid w:val="00106460"/>
    <w:rsid w:val="00106A4A"/>
    <w:rsid w:val="00107072"/>
    <w:rsid w:val="00107DA6"/>
    <w:rsid w:val="00110F4C"/>
    <w:rsid w:val="0011199D"/>
    <w:rsid w:val="00114A3D"/>
    <w:rsid w:val="0011636E"/>
    <w:rsid w:val="00116DBF"/>
    <w:rsid w:val="001178C7"/>
    <w:rsid w:val="00117C30"/>
    <w:rsid w:val="00120C0B"/>
    <w:rsid w:val="0012112D"/>
    <w:rsid w:val="00122A8A"/>
    <w:rsid w:val="00125657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95A"/>
    <w:rsid w:val="00150967"/>
    <w:rsid w:val="00154ACF"/>
    <w:rsid w:val="00156F51"/>
    <w:rsid w:val="00160729"/>
    <w:rsid w:val="00161BC3"/>
    <w:rsid w:val="00163D02"/>
    <w:rsid w:val="001666C5"/>
    <w:rsid w:val="00171BFA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7817"/>
    <w:rsid w:val="001B0FF2"/>
    <w:rsid w:val="001B1484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FA9"/>
    <w:rsid w:val="001C3D41"/>
    <w:rsid w:val="001C3F12"/>
    <w:rsid w:val="001C4487"/>
    <w:rsid w:val="001C5881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E5B"/>
    <w:rsid w:val="002044DD"/>
    <w:rsid w:val="00204E69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20C70"/>
    <w:rsid w:val="002213B8"/>
    <w:rsid w:val="002226E2"/>
    <w:rsid w:val="002245F2"/>
    <w:rsid w:val="002247BC"/>
    <w:rsid w:val="00225DA0"/>
    <w:rsid w:val="00230646"/>
    <w:rsid w:val="002313F2"/>
    <w:rsid w:val="002315E3"/>
    <w:rsid w:val="0023220D"/>
    <w:rsid w:val="00232D1D"/>
    <w:rsid w:val="00234CC4"/>
    <w:rsid w:val="002352DE"/>
    <w:rsid w:val="00236A73"/>
    <w:rsid w:val="002375BA"/>
    <w:rsid w:val="002376A5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FAD"/>
    <w:rsid w:val="00255240"/>
    <w:rsid w:val="00257718"/>
    <w:rsid w:val="002605B0"/>
    <w:rsid w:val="00260775"/>
    <w:rsid w:val="00262636"/>
    <w:rsid w:val="00264059"/>
    <w:rsid w:val="002650ED"/>
    <w:rsid w:val="002652D5"/>
    <w:rsid w:val="00270F0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4713"/>
    <w:rsid w:val="002E48D0"/>
    <w:rsid w:val="002E5399"/>
    <w:rsid w:val="002F014B"/>
    <w:rsid w:val="002F16D9"/>
    <w:rsid w:val="002F352C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BEB"/>
    <w:rsid w:val="00305FB3"/>
    <w:rsid w:val="00306280"/>
    <w:rsid w:val="00307DBA"/>
    <w:rsid w:val="00311171"/>
    <w:rsid w:val="00312DF1"/>
    <w:rsid w:val="00313C0C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44D9"/>
    <w:rsid w:val="003372EA"/>
    <w:rsid w:val="00337A16"/>
    <w:rsid w:val="00337B1D"/>
    <w:rsid w:val="00340C4B"/>
    <w:rsid w:val="0034182D"/>
    <w:rsid w:val="00342110"/>
    <w:rsid w:val="003449B6"/>
    <w:rsid w:val="00345758"/>
    <w:rsid w:val="00345CA8"/>
    <w:rsid w:val="003460BF"/>
    <w:rsid w:val="003461B0"/>
    <w:rsid w:val="00347326"/>
    <w:rsid w:val="0034741F"/>
    <w:rsid w:val="00350893"/>
    <w:rsid w:val="00350A7D"/>
    <w:rsid w:val="003514BB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631D"/>
    <w:rsid w:val="00366E4B"/>
    <w:rsid w:val="00370DC3"/>
    <w:rsid w:val="00373B2C"/>
    <w:rsid w:val="00375EAD"/>
    <w:rsid w:val="00376E51"/>
    <w:rsid w:val="00382427"/>
    <w:rsid w:val="00382C74"/>
    <w:rsid w:val="00383C67"/>
    <w:rsid w:val="00384F48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E9E"/>
    <w:rsid w:val="003C2E2D"/>
    <w:rsid w:val="003C30C3"/>
    <w:rsid w:val="003C39E6"/>
    <w:rsid w:val="003C5BE1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FEC"/>
    <w:rsid w:val="003F0B45"/>
    <w:rsid w:val="003F0F18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791"/>
    <w:rsid w:val="0041318C"/>
    <w:rsid w:val="00413400"/>
    <w:rsid w:val="004136A5"/>
    <w:rsid w:val="0041409F"/>
    <w:rsid w:val="00416E2E"/>
    <w:rsid w:val="00420B72"/>
    <w:rsid w:val="00422748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1ED0"/>
    <w:rsid w:val="0044624A"/>
    <w:rsid w:val="00447103"/>
    <w:rsid w:val="0044762D"/>
    <w:rsid w:val="00450E12"/>
    <w:rsid w:val="00451CF6"/>
    <w:rsid w:val="0045366D"/>
    <w:rsid w:val="004547B4"/>
    <w:rsid w:val="00455497"/>
    <w:rsid w:val="00457348"/>
    <w:rsid w:val="004601F1"/>
    <w:rsid w:val="004622AB"/>
    <w:rsid w:val="00462D8E"/>
    <w:rsid w:val="0046363A"/>
    <w:rsid w:val="00463820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927"/>
    <w:rsid w:val="00481535"/>
    <w:rsid w:val="004821F6"/>
    <w:rsid w:val="004827DA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1D1"/>
    <w:rsid w:val="004E2448"/>
    <w:rsid w:val="004E2A9A"/>
    <w:rsid w:val="004E2DD3"/>
    <w:rsid w:val="004E2FEA"/>
    <w:rsid w:val="004E305E"/>
    <w:rsid w:val="004E42D2"/>
    <w:rsid w:val="004E6EC6"/>
    <w:rsid w:val="004E7AAD"/>
    <w:rsid w:val="004F06FA"/>
    <w:rsid w:val="004F1A3D"/>
    <w:rsid w:val="004F38AE"/>
    <w:rsid w:val="004F3C7C"/>
    <w:rsid w:val="004F3E1C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35D9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E18"/>
    <w:rsid w:val="00543953"/>
    <w:rsid w:val="00543A76"/>
    <w:rsid w:val="00543FDE"/>
    <w:rsid w:val="00545A3D"/>
    <w:rsid w:val="005476F7"/>
    <w:rsid w:val="00547873"/>
    <w:rsid w:val="00555198"/>
    <w:rsid w:val="005551F7"/>
    <w:rsid w:val="0055520C"/>
    <w:rsid w:val="0055595D"/>
    <w:rsid w:val="00556DB2"/>
    <w:rsid w:val="005578B6"/>
    <w:rsid w:val="005607FC"/>
    <w:rsid w:val="00562E3E"/>
    <w:rsid w:val="00563999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92EA9"/>
    <w:rsid w:val="00594091"/>
    <w:rsid w:val="00596A92"/>
    <w:rsid w:val="005A0AAD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630E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F0DE4"/>
    <w:rsid w:val="005F10B1"/>
    <w:rsid w:val="005F26D0"/>
    <w:rsid w:val="005F2733"/>
    <w:rsid w:val="005F2A8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39F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A4C"/>
    <w:rsid w:val="006765F5"/>
    <w:rsid w:val="00676C2A"/>
    <w:rsid w:val="00680302"/>
    <w:rsid w:val="00680585"/>
    <w:rsid w:val="00680B76"/>
    <w:rsid w:val="00681061"/>
    <w:rsid w:val="006837E1"/>
    <w:rsid w:val="00683953"/>
    <w:rsid w:val="0068422F"/>
    <w:rsid w:val="00691C48"/>
    <w:rsid w:val="00691CA6"/>
    <w:rsid w:val="0069554C"/>
    <w:rsid w:val="00695D19"/>
    <w:rsid w:val="00697D2C"/>
    <w:rsid w:val="006A144A"/>
    <w:rsid w:val="006A22A1"/>
    <w:rsid w:val="006A25D7"/>
    <w:rsid w:val="006A39FD"/>
    <w:rsid w:val="006A458E"/>
    <w:rsid w:val="006A7AB4"/>
    <w:rsid w:val="006B58EE"/>
    <w:rsid w:val="006B5E98"/>
    <w:rsid w:val="006B6A79"/>
    <w:rsid w:val="006C0BB6"/>
    <w:rsid w:val="006C1E0B"/>
    <w:rsid w:val="006C425F"/>
    <w:rsid w:val="006C4329"/>
    <w:rsid w:val="006C559F"/>
    <w:rsid w:val="006C65AA"/>
    <w:rsid w:val="006C756C"/>
    <w:rsid w:val="006D0B05"/>
    <w:rsid w:val="006D46A5"/>
    <w:rsid w:val="006D622A"/>
    <w:rsid w:val="006E0824"/>
    <w:rsid w:val="006E17E3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58F0"/>
    <w:rsid w:val="006F6B63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2127"/>
    <w:rsid w:val="007638B2"/>
    <w:rsid w:val="00765F00"/>
    <w:rsid w:val="0076735B"/>
    <w:rsid w:val="007673B1"/>
    <w:rsid w:val="00771F53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914"/>
    <w:rsid w:val="007A4B89"/>
    <w:rsid w:val="007B1662"/>
    <w:rsid w:val="007B1E9D"/>
    <w:rsid w:val="007B43DA"/>
    <w:rsid w:val="007B570C"/>
    <w:rsid w:val="007B5F15"/>
    <w:rsid w:val="007B656E"/>
    <w:rsid w:val="007C0C8B"/>
    <w:rsid w:val="007C16D6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718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4B59"/>
    <w:rsid w:val="00814D3D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32F4E"/>
    <w:rsid w:val="008330FA"/>
    <w:rsid w:val="008354A3"/>
    <w:rsid w:val="00835EA6"/>
    <w:rsid w:val="0084025E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613"/>
    <w:rsid w:val="00864F67"/>
    <w:rsid w:val="0086506D"/>
    <w:rsid w:val="00865C51"/>
    <w:rsid w:val="00866CFB"/>
    <w:rsid w:val="00870F0E"/>
    <w:rsid w:val="008711C0"/>
    <w:rsid w:val="008731B3"/>
    <w:rsid w:val="0087575D"/>
    <w:rsid w:val="008763C5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2ED7"/>
    <w:rsid w:val="008938AC"/>
    <w:rsid w:val="00894601"/>
    <w:rsid w:val="00894B1A"/>
    <w:rsid w:val="00896E8D"/>
    <w:rsid w:val="00897757"/>
    <w:rsid w:val="008A08C6"/>
    <w:rsid w:val="008A0CDC"/>
    <w:rsid w:val="008A2055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D70"/>
    <w:rsid w:val="008B5835"/>
    <w:rsid w:val="008B6D57"/>
    <w:rsid w:val="008B7B9B"/>
    <w:rsid w:val="008C0438"/>
    <w:rsid w:val="008C09F3"/>
    <w:rsid w:val="008C2E4D"/>
    <w:rsid w:val="008C30F4"/>
    <w:rsid w:val="008C5037"/>
    <w:rsid w:val="008C7F85"/>
    <w:rsid w:val="008D2C22"/>
    <w:rsid w:val="008D76B5"/>
    <w:rsid w:val="008E028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70E"/>
    <w:rsid w:val="00903F93"/>
    <w:rsid w:val="009058A8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5318"/>
    <w:rsid w:val="00925EA4"/>
    <w:rsid w:val="009301F6"/>
    <w:rsid w:val="00931412"/>
    <w:rsid w:val="009319E8"/>
    <w:rsid w:val="00932101"/>
    <w:rsid w:val="00934483"/>
    <w:rsid w:val="00936BFE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40D2"/>
    <w:rsid w:val="009574FE"/>
    <w:rsid w:val="0096287F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7DD6"/>
    <w:rsid w:val="00980F37"/>
    <w:rsid w:val="00982BE1"/>
    <w:rsid w:val="00983660"/>
    <w:rsid w:val="00984F4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7234"/>
    <w:rsid w:val="009B7760"/>
    <w:rsid w:val="009C1BE8"/>
    <w:rsid w:val="009C3747"/>
    <w:rsid w:val="009C3DB8"/>
    <w:rsid w:val="009C4F82"/>
    <w:rsid w:val="009C6EF4"/>
    <w:rsid w:val="009C730E"/>
    <w:rsid w:val="009D0212"/>
    <w:rsid w:val="009D0D2A"/>
    <w:rsid w:val="009D19D5"/>
    <w:rsid w:val="009D2C7C"/>
    <w:rsid w:val="009D4127"/>
    <w:rsid w:val="009D460D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3A0E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76E"/>
    <w:rsid w:val="00A13D67"/>
    <w:rsid w:val="00A142D6"/>
    <w:rsid w:val="00A1539C"/>
    <w:rsid w:val="00A15DD0"/>
    <w:rsid w:val="00A20093"/>
    <w:rsid w:val="00A207D3"/>
    <w:rsid w:val="00A20DAD"/>
    <w:rsid w:val="00A2231C"/>
    <w:rsid w:val="00A22743"/>
    <w:rsid w:val="00A22BAD"/>
    <w:rsid w:val="00A24A27"/>
    <w:rsid w:val="00A25571"/>
    <w:rsid w:val="00A27105"/>
    <w:rsid w:val="00A30296"/>
    <w:rsid w:val="00A32195"/>
    <w:rsid w:val="00A3398E"/>
    <w:rsid w:val="00A37BAA"/>
    <w:rsid w:val="00A40B3C"/>
    <w:rsid w:val="00A42333"/>
    <w:rsid w:val="00A44B5A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452C"/>
    <w:rsid w:val="00A7532F"/>
    <w:rsid w:val="00A75ACB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2BF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0F96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672F"/>
    <w:rsid w:val="00B37A3E"/>
    <w:rsid w:val="00B40687"/>
    <w:rsid w:val="00B40D7A"/>
    <w:rsid w:val="00B419AC"/>
    <w:rsid w:val="00B4225D"/>
    <w:rsid w:val="00B434B0"/>
    <w:rsid w:val="00B476CD"/>
    <w:rsid w:val="00B51FE4"/>
    <w:rsid w:val="00B52D8B"/>
    <w:rsid w:val="00B53096"/>
    <w:rsid w:val="00B546C4"/>
    <w:rsid w:val="00B55F9B"/>
    <w:rsid w:val="00B56EBF"/>
    <w:rsid w:val="00B602CD"/>
    <w:rsid w:val="00B60EC4"/>
    <w:rsid w:val="00B617D6"/>
    <w:rsid w:val="00B62F16"/>
    <w:rsid w:val="00B64614"/>
    <w:rsid w:val="00B6476C"/>
    <w:rsid w:val="00B66DA1"/>
    <w:rsid w:val="00B6735C"/>
    <w:rsid w:val="00B72ACC"/>
    <w:rsid w:val="00B736C2"/>
    <w:rsid w:val="00B75A84"/>
    <w:rsid w:val="00B81A65"/>
    <w:rsid w:val="00B81DEF"/>
    <w:rsid w:val="00B82F1B"/>
    <w:rsid w:val="00B83916"/>
    <w:rsid w:val="00B83DFF"/>
    <w:rsid w:val="00B8503A"/>
    <w:rsid w:val="00B874E0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1EF8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7A7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38BD"/>
    <w:rsid w:val="00BE05AF"/>
    <w:rsid w:val="00BE174A"/>
    <w:rsid w:val="00BE194F"/>
    <w:rsid w:val="00BE1DA9"/>
    <w:rsid w:val="00BE3B30"/>
    <w:rsid w:val="00BE5A13"/>
    <w:rsid w:val="00BE6A13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360"/>
    <w:rsid w:val="00C57AA7"/>
    <w:rsid w:val="00C57E7D"/>
    <w:rsid w:val="00C602AF"/>
    <w:rsid w:val="00C63397"/>
    <w:rsid w:val="00C67061"/>
    <w:rsid w:val="00C672C6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E9D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472C"/>
    <w:rsid w:val="00CB76A4"/>
    <w:rsid w:val="00CC0FB5"/>
    <w:rsid w:val="00CC5335"/>
    <w:rsid w:val="00CC7610"/>
    <w:rsid w:val="00CC7F17"/>
    <w:rsid w:val="00CD1F3E"/>
    <w:rsid w:val="00CD510E"/>
    <w:rsid w:val="00CD5637"/>
    <w:rsid w:val="00CD5FCA"/>
    <w:rsid w:val="00CD7055"/>
    <w:rsid w:val="00CE1AE7"/>
    <w:rsid w:val="00CE31C9"/>
    <w:rsid w:val="00CE4471"/>
    <w:rsid w:val="00CE4BA5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2B7"/>
    <w:rsid w:val="00D157DD"/>
    <w:rsid w:val="00D173F3"/>
    <w:rsid w:val="00D21708"/>
    <w:rsid w:val="00D2174E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3A30"/>
    <w:rsid w:val="00D44FDB"/>
    <w:rsid w:val="00D46064"/>
    <w:rsid w:val="00D507E6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1885"/>
    <w:rsid w:val="00D62E29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77585"/>
    <w:rsid w:val="00D831FC"/>
    <w:rsid w:val="00D84170"/>
    <w:rsid w:val="00D844BA"/>
    <w:rsid w:val="00D84AC2"/>
    <w:rsid w:val="00D84ACF"/>
    <w:rsid w:val="00D852E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A23CF"/>
    <w:rsid w:val="00DA30E2"/>
    <w:rsid w:val="00DA37A8"/>
    <w:rsid w:val="00DA3CE9"/>
    <w:rsid w:val="00DA58B2"/>
    <w:rsid w:val="00DA58E1"/>
    <w:rsid w:val="00DA649B"/>
    <w:rsid w:val="00DA7B74"/>
    <w:rsid w:val="00DB1CF2"/>
    <w:rsid w:val="00DB2748"/>
    <w:rsid w:val="00DB53C2"/>
    <w:rsid w:val="00DB6894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7BE0"/>
    <w:rsid w:val="00DD7EA6"/>
    <w:rsid w:val="00DE26CF"/>
    <w:rsid w:val="00DE2D12"/>
    <w:rsid w:val="00DE3E92"/>
    <w:rsid w:val="00DE428D"/>
    <w:rsid w:val="00DE58FA"/>
    <w:rsid w:val="00DE6573"/>
    <w:rsid w:val="00DE6816"/>
    <w:rsid w:val="00DF0619"/>
    <w:rsid w:val="00DF348C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B77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52E5"/>
    <w:rsid w:val="00E165B0"/>
    <w:rsid w:val="00E17315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4CC9"/>
    <w:rsid w:val="00E4777B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54FD0"/>
    <w:rsid w:val="00E609C5"/>
    <w:rsid w:val="00E63113"/>
    <w:rsid w:val="00E65C68"/>
    <w:rsid w:val="00E66289"/>
    <w:rsid w:val="00E66978"/>
    <w:rsid w:val="00E66A56"/>
    <w:rsid w:val="00E670C2"/>
    <w:rsid w:val="00E70255"/>
    <w:rsid w:val="00E74316"/>
    <w:rsid w:val="00E7444B"/>
    <w:rsid w:val="00E75636"/>
    <w:rsid w:val="00E75EA5"/>
    <w:rsid w:val="00E8074C"/>
    <w:rsid w:val="00E8157D"/>
    <w:rsid w:val="00E825B6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D23AD"/>
    <w:rsid w:val="00ED330C"/>
    <w:rsid w:val="00ED5A32"/>
    <w:rsid w:val="00ED6254"/>
    <w:rsid w:val="00ED68EE"/>
    <w:rsid w:val="00ED6C19"/>
    <w:rsid w:val="00EE108C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A16"/>
    <w:rsid w:val="00F1237A"/>
    <w:rsid w:val="00F12554"/>
    <w:rsid w:val="00F15E32"/>
    <w:rsid w:val="00F20933"/>
    <w:rsid w:val="00F211EE"/>
    <w:rsid w:val="00F211FC"/>
    <w:rsid w:val="00F21A7A"/>
    <w:rsid w:val="00F22DAE"/>
    <w:rsid w:val="00F22E0F"/>
    <w:rsid w:val="00F239B6"/>
    <w:rsid w:val="00F2439C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20B7"/>
    <w:rsid w:val="00F43E0A"/>
    <w:rsid w:val="00F448F4"/>
    <w:rsid w:val="00F45242"/>
    <w:rsid w:val="00F45C23"/>
    <w:rsid w:val="00F45FC0"/>
    <w:rsid w:val="00F46D70"/>
    <w:rsid w:val="00F47143"/>
    <w:rsid w:val="00F47589"/>
    <w:rsid w:val="00F47C1A"/>
    <w:rsid w:val="00F50371"/>
    <w:rsid w:val="00F515C2"/>
    <w:rsid w:val="00F5170C"/>
    <w:rsid w:val="00F53A66"/>
    <w:rsid w:val="00F53ACE"/>
    <w:rsid w:val="00F54CD2"/>
    <w:rsid w:val="00F55CCB"/>
    <w:rsid w:val="00F56732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8338E"/>
    <w:rsid w:val="00F85AF1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295"/>
    <w:rsid w:val="00FB1848"/>
    <w:rsid w:val="00FB3A49"/>
    <w:rsid w:val="00FB4062"/>
    <w:rsid w:val="00FB494A"/>
    <w:rsid w:val="00FB5073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5E39"/>
    <w:rsid w:val="00FE71DC"/>
    <w:rsid w:val="00FE74C3"/>
    <w:rsid w:val="00FE74CD"/>
    <w:rsid w:val="00FE77FD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FC5DD0"/>
    <w:pPr>
      <w:keepNext/>
      <w:numPr>
        <w:numId w:val="30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FC5DD0"/>
    <w:pPr>
      <w:keepNext/>
      <w:keepLines/>
      <w:numPr>
        <w:ilvl w:val="1"/>
        <w:numId w:val="30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9D4127"/>
    <w:pPr>
      <w:keepNext/>
      <w:keepLines/>
      <w:numPr>
        <w:ilvl w:val="2"/>
        <w:numId w:val="30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9D4127"/>
    <w:pPr>
      <w:keepNext/>
      <w:keepLines/>
      <w:numPr>
        <w:ilvl w:val="3"/>
        <w:numId w:val="30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9D4127"/>
    <w:pPr>
      <w:keepNext/>
      <w:keepLines/>
      <w:numPr>
        <w:ilvl w:val="4"/>
        <w:numId w:val="30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11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18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30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25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12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a2"/>
    <w:next w:val="a2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a2"/>
    <w:next w:val="a2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qFormat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13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uiPriority w:val="22"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2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31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22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9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9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9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9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9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9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50">
    <w:name w:val="实验手册V5.0专用"/>
    <w:basedOn w:val="a4"/>
    <w:uiPriority w:val="99"/>
    <w:rsid w:val="001C5881"/>
    <w:rPr>
      <w:rFonts w:ascii="Huawei Sans" w:eastAsia="方正兰亭黑简体" w:hAnsi="Huawei Sans"/>
      <w:sz w:val="21"/>
    </w:rPr>
    <w:tblPr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rPr>
      <w:jc w:val="center"/>
    </w:tr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39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40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254FAD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qFormat/>
    <w:rsid w:val="00254FAD"/>
    <w:rPr>
      <w:rFonts w:ascii="Huawei Sans" w:eastAsia="方正兰亭黑简体" w:hAnsi="Huawei Sans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254FAD"/>
    <w:pPr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qFormat/>
    <w:rsid w:val="00254FAD"/>
    <w:rPr>
      <w:rFonts w:ascii="Huawei Sans" w:eastAsia="方正兰亭黑简体" w:hAnsi="Huawei Sans" w:cs="Courier New"/>
      <w:sz w:val="18"/>
      <w:szCs w:val="18"/>
      <w:lang w:eastAsia="en-US"/>
    </w:rPr>
  </w:style>
  <w:style w:type="paragraph" w:customStyle="1" w:styleId="30">
    <w:name w:val="3.步骤"/>
    <w:basedOn w:val="a2"/>
    <w:link w:val="3f1"/>
    <w:autoRedefine/>
    <w:qFormat/>
    <w:rsid w:val="00254FAD"/>
    <w:pPr>
      <w:numPr>
        <w:ilvl w:val="5"/>
        <w:numId w:val="7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9">
    <w:name w:val="4.任务"/>
    <w:basedOn w:val="ItemList"/>
    <w:link w:val="4a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FC5DD0"/>
    <w:pPr>
      <w:autoSpaceDE w:val="0"/>
      <w:autoSpaceDN w:val="0"/>
    </w:pPr>
    <w:rPr>
      <w:rFonts w:ascii="Huawei Sans" w:eastAsia="方正兰亭黑简体" w:hAnsi="Huawei Sans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qFormat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FC5DD0"/>
    <w:rPr>
      <w:rFonts w:ascii="Huawei Sans" w:eastAsia="方正兰亭黑简体" w:hAnsi="Huawei Sans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C5DD0"/>
  </w:style>
  <w:style w:type="paragraph" w:customStyle="1" w:styleId="73">
    <w:name w:val="7.简介标题"/>
    <w:basedOn w:val="a2"/>
    <w:link w:val="74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C5DD0"/>
    <w:rPr>
      <w:noProof/>
    </w:rPr>
  </w:style>
  <w:style w:type="character" w:customStyle="1" w:styleId="20">
    <w:name w:val="标题 2 字符"/>
    <w:aliases w:val="ALT+2 字符"/>
    <w:basedOn w:val="a3"/>
    <w:link w:val="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qFormat/>
    <w:rsid w:val="00254FAD"/>
    <w:rPr>
      <w:rFonts w:ascii="Huawei Sans" w:eastAsia="方正兰亭黑简体" w:hAnsi="Huawei Sans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FC5DD0"/>
    <w:pPr>
      <w:keepNext/>
      <w:numPr>
        <w:ilvl w:val="8"/>
        <w:numId w:val="7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FC5DD0"/>
    <w:pPr>
      <w:keepNext/>
      <w:numPr>
        <w:ilvl w:val="7"/>
        <w:numId w:val="7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table" w:customStyle="1" w:styleId="V30">
    <w:name w:val="实验手册V3.0专用"/>
    <w:basedOn w:val="a4"/>
    <w:uiPriority w:val="99"/>
    <w:rsid w:val="002650ED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afffff2">
    <w:name w:val="边框代码"/>
    <w:basedOn w:val="1e"/>
    <w:link w:val="Char1"/>
    <w:qFormat/>
    <w:rsid w:val="002650ED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 w:themeFill="background1" w:themeFillShade="D9"/>
      <w:topLinePunct/>
      <w:adjustRightInd w:val="0"/>
      <w:spacing w:before="40" w:after="40" w:line="240" w:lineRule="auto"/>
      <w:ind w:right="210"/>
    </w:pPr>
    <w:rPr>
      <w:rFonts w:eastAsia="微软雅黑" w:cs="Huawei Sans"/>
      <w:noProof/>
      <w:snapToGrid w:val="0"/>
      <w:spacing w:val="-4"/>
      <w:kern w:val="2"/>
      <w:sz w:val="18"/>
      <w:szCs w:val="18"/>
      <w:shd w:val="pct15" w:color="auto" w:fill="FFFFFF"/>
    </w:rPr>
  </w:style>
  <w:style w:type="character" w:customStyle="1" w:styleId="Char1">
    <w:name w:val="边框代码 Char"/>
    <w:basedOn w:val="a3"/>
    <w:link w:val="afffff2"/>
    <w:rsid w:val="002650ED"/>
    <w:rPr>
      <w:rFonts w:ascii="Huawei Sans" w:eastAsia="微软雅黑" w:hAnsi="Huawei Sans" w:cs="Huawei Sans"/>
      <w:noProof/>
      <w:snapToGrid w:val="0"/>
      <w:spacing w:val="-4"/>
      <w:kern w:val="2"/>
      <w:sz w:val="18"/>
      <w:szCs w:val="18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eader" Target="header1.xml"/><Relationship Id="rId3" Type="http://schemas.openxmlformats.org/officeDocument/2006/relationships/customXml" Target="../customXml/item2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1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5" Type="http://schemas.openxmlformats.org/officeDocument/2006/relationships/customXml" Target="../customXml/item4.xml"/><Relationship Id="rId15" Type="http://schemas.openxmlformats.org/officeDocument/2006/relationships/hyperlink" Target="https://gitee.com/opengauss/openGauss-tools-chameleon" TargetMode="Externa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yperlink" Target="http://e.huawei.com/" TargetMode="Externa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DDD1A9B-F95C-4B27-A277-8BA64FC08C4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69A63F9-0373-4E60-A3D4-AFCE9E1643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1589</TotalTime>
  <Pages>17</Pages>
  <Words>1535</Words>
  <Characters>8756</Characters>
  <Application>Microsoft Office Word</Application>
  <DocSecurity>0</DocSecurity>
  <Lines>72</Lines>
  <Paragraphs>20</Paragraphs>
  <ScaleCrop>false</ScaleCrop>
  <Company>Huawei Technologies Co.,Ltd.</Company>
  <LinksUpToDate>false</LinksUpToDate>
  <CharactersWithSpaces>10271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993229378@qq.com</cp:lastModifiedBy>
  <cp:revision>57</cp:revision>
  <cp:lastPrinted>2016-11-21T02:33:00Z</cp:lastPrinted>
  <dcterms:created xsi:type="dcterms:W3CDTF">2023-01-30T10:27:00Z</dcterms:created>
  <dcterms:modified xsi:type="dcterms:W3CDTF">2023-05-14T04:26:00Z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(3)EULH8EttmcuyxU6c9Nlwl/sUwdTVh7b8rQq7W5nvTSc6U3h4pQvVs0jaxRK6LIrLHjVBfzeY
rsiH9qim4O8bwFwN2tBO9WnTncO7vc/qtBlh5yFTqTY7M2P2yZ1y9+++ZchtAWabfj3MyT2a
2bkumU0Tj+9k4gxnV0ElpMVCwkikPngBP2W4qtg6u1k9yDk9YUuDXCAK32hmho3h4aPxy6tm
uVKtrhx5XbMlTe+MlY</vt:lpwstr>
  </property>
  <property fmtid="{D5CDD505-2E9C-101B-9397-08002B2CF9AE}" pid="15" name="_2015_ms_pID_7253431">
    <vt:lpwstr>UAiRmUYnNaKOEtb5bGTklvM06iKTG2Jgx1cd+DVCgv5WIF8unb536c
ID1geW0XUx7gPGUhqC2Bxm9x3WcxfM180aWmC4fTsrOb/Mko6KoCYGvN9cN3ZfowBICBKpOe
KKbXhHY3WWiHAxOX2odfeJ6AAv2AfWHb0vatMAa0hm9jWvNvkKQokque5emwc+v/2759Kb/R
nZJLN672geSk6nc6FCTx4EiN/7tgSMhjgv4r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vA==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1683706633</vt:lpwstr>
  </property>
</Properties>
</file>