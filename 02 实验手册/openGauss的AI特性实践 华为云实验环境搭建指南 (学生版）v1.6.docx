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50B36E" w14:textId="77777777" w:rsidR="00E75EA5" w:rsidRPr="009D4127" w:rsidRDefault="00E75EA5" w:rsidP="00221DE2">
      <w:pPr>
        <w:pStyle w:val="5a"/>
      </w:pPr>
    </w:p>
    <w:p w14:paraId="28887A0C" w14:textId="35FFDB7E" w:rsidR="002C32D5" w:rsidRPr="00CD601A" w:rsidRDefault="002C32D5" w:rsidP="00647A3C">
      <w:pPr>
        <w:pStyle w:val="5a"/>
        <w:jc w:val="left"/>
      </w:pPr>
    </w:p>
    <w:p w14:paraId="5D450DE1" w14:textId="5308AE08" w:rsidR="00E75EA5" w:rsidRPr="009D4127" w:rsidRDefault="00E75EA5" w:rsidP="00221DE2">
      <w:pPr>
        <w:pStyle w:val="5a"/>
      </w:pPr>
    </w:p>
    <w:p w14:paraId="0F0948E5" w14:textId="409E85B5" w:rsidR="00E75EA5" w:rsidRPr="009D4127" w:rsidRDefault="00E75EA5" w:rsidP="00221DE2">
      <w:pPr>
        <w:pStyle w:val="5a"/>
      </w:pPr>
    </w:p>
    <w:p w14:paraId="1C7C3611" w14:textId="77777777" w:rsidR="00E75EA5" w:rsidRPr="009D4127" w:rsidRDefault="00E75EA5" w:rsidP="00221DE2">
      <w:pPr>
        <w:pStyle w:val="5a"/>
      </w:pPr>
    </w:p>
    <w:p w14:paraId="2B63D2A6" w14:textId="77777777" w:rsidR="0020153C" w:rsidRDefault="0020153C" w:rsidP="00221DE2">
      <w:pPr>
        <w:pStyle w:val="5a"/>
      </w:pPr>
    </w:p>
    <w:p w14:paraId="03FC21EE" w14:textId="77777777" w:rsidR="00970D6C" w:rsidRDefault="00970D6C" w:rsidP="00221DE2">
      <w:pPr>
        <w:pStyle w:val="5a"/>
      </w:pPr>
    </w:p>
    <w:p w14:paraId="33930DF6" w14:textId="77777777" w:rsidR="00647A3C" w:rsidRDefault="00647A3C" w:rsidP="00647A3C">
      <w:pPr>
        <w:pStyle w:val="cover--"/>
        <w:rPr>
          <w:rFonts w:ascii="Huawei Sans" w:eastAsia="方正兰亭黑简体" w:hAnsi="Huawei Sans"/>
          <w:noProof/>
        </w:rPr>
      </w:pPr>
      <w:r w:rsidRPr="00E67728">
        <w:rPr>
          <w:rFonts w:ascii="Huawei Sans" w:eastAsia="方正兰亭黑简体" w:hAnsi="Huawei Sans" w:hint="eastAsia"/>
          <w:noProof/>
        </w:rPr>
        <w:t>openGauss</w:t>
      </w:r>
      <w:r w:rsidRPr="00E67728">
        <w:rPr>
          <w:rFonts w:ascii="Huawei Sans" w:eastAsia="方正兰亭黑简体" w:hAnsi="Huawei Sans" w:hint="eastAsia"/>
          <w:noProof/>
        </w:rPr>
        <w:t>的</w:t>
      </w:r>
      <w:r w:rsidRPr="00E67728">
        <w:rPr>
          <w:rFonts w:ascii="Huawei Sans" w:eastAsia="方正兰亭黑简体" w:hAnsi="Huawei Sans" w:hint="eastAsia"/>
          <w:noProof/>
        </w:rPr>
        <w:t>AI</w:t>
      </w:r>
      <w:r w:rsidRPr="00E67728">
        <w:rPr>
          <w:rFonts w:ascii="Huawei Sans" w:eastAsia="方正兰亭黑简体" w:hAnsi="Huawei Sans" w:hint="eastAsia"/>
          <w:noProof/>
        </w:rPr>
        <w:t>特性实践</w:t>
      </w:r>
    </w:p>
    <w:p w14:paraId="2B8B609F" w14:textId="5CF10D42" w:rsidR="00647A3C" w:rsidRPr="003F6921" w:rsidRDefault="00647A3C" w:rsidP="00647A3C">
      <w:pPr>
        <w:pStyle w:val="cover--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 w:hint="eastAsia"/>
          <w:noProof/>
        </w:rPr>
        <w:t>实验环境搭建指南</w:t>
      </w:r>
    </w:p>
    <w:p w14:paraId="45427A13" w14:textId="16757841" w:rsidR="0020153C" w:rsidRPr="009D4127" w:rsidRDefault="0020153C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71B5D3F4" w:rsidR="0020153C" w:rsidRPr="009D4127" w:rsidRDefault="00756434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学生</w:t>
      </w:r>
      <w:r w:rsidR="00970D6C">
        <w:rPr>
          <w:rFonts w:ascii="Huawei Sans" w:eastAsia="方正兰亭黑简体" w:hAnsi="Huawei Sans"/>
          <w:lang w:eastAsia="zh-CN"/>
        </w:rPr>
        <w:t>版</w:t>
      </w: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414C8387" w:rsidR="00213E96" w:rsidRPr="009D4127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lastRenderedPageBreak/>
        <w:t>华为技术有限公司</w:t>
      </w:r>
    </w:p>
    <w:tbl>
      <w:tblPr>
        <w:tblStyle w:val="a7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717653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717653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717653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应受华为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4F5A90">
              <w:rPr>
                <w:rFonts w:ascii="Huawei Sans" w:eastAsia="方正兰亭黑简体" w:hAnsi="Huawei Sans" w:cs="Huawei Sans"/>
                <w:sz w:val="24"/>
              </w:rPr>
              <w:t>不在您</w:t>
            </w:r>
            <w:proofErr w:type="gramEnd"/>
            <w:r w:rsidRPr="004F5A90">
              <w:rPr>
                <w:rFonts w:ascii="Huawei Sans" w:eastAsia="方正兰亭黑简体" w:hAnsi="Huawei Sans" w:cs="Huawei Sans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717653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717653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717653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</w:t>
            </w:r>
            <w:proofErr w:type="gramStart"/>
            <w:r w:rsidRPr="004F5A90">
              <w:rPr>
                <w:rFonts w:ascii="Huawei Sans" w:eastAsia="方正兰亭黑简体" w:hAnsi="Huawei Sans" w:cs="Huawei Sans"/>
              </w:rPr>
              <w:t>坂</w:t>
            </w:r>
            <w:proofErr w:type="gramEnd"/>
            <w:r w:rsidRPr="004F5A90">
              <w:rPr>
                <w:rFonts w:ascii="Huawei Sans" w:eastAsia="方正兰亭黑简体" w:hAnsi="Huawei Sans" w:cs="Huawei Sans"/>
              </w:rPr>
              <w:t>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717653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717653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ad"/>
                <w:rFonts w:ascii="Huawei Sans" w:eastAsia="方正兰亭黑简体" w:hAnsi="Huawei Sans" w:cs="Huawei Sans"/>
                <w:lang w:val="pt-BR"/>
              </w:rPr>
              <w:t>http://</w:t>
            </w:r>
            <w:r w:rsidR="00487472">
              <w:rPr>
                <w:rStyle w:val="ad"/>
                <w:rFonts w:ascii="Huawei Sans" w:eastAsia="方正兰亭黑简体" w:hAnsi="Huawei Sans" w:cs="Huawei Sans"/>
                <w:lang w:val="pt-BR"/>
              </w:rPr>
              <w:fldChar w:fldCharType="begin"/>
            </w:r>
            <w:r w:rsidR="00487472">
              <w:rPr>
                <w:rStyle w:val="ad"/>
                <w:rFonts w:ascii="Huawei Sans" w:eastAsia="方正兰亭黑简体" w:hAnsi="Huawei Sans" w:cs="Huawei Sans"/>
                <w:lang w:val="pt-BR"/>
              </w:rPr>
              <w:instrText xml:space="preserve"> HYPERLINK "http://e.huawei.com/" </w:instrText>
            </w:r>
            <w:r w:rsidR="00487472">
              <w:rPr>
                <w:rStyle w:val="ad"/>
                <w:rFonts w:ascii="Huawei Sans" w:eastAsia="方正兰亭黑简体" w:hAnsi="Huawei Sans" w:cs="Huawei Sans"/>
                <w:lang w:val="pt-BR"/>
              </w:rPr>
              <w:fldChar w:fldCharType="separate"/>
            </w:r>
            <w:r w:rsidRPr="004F5A90">
              <w:rPr>
                <w:rStyle w:val="ad"/>
                <w:rFonts w:ascii="Huawei Sans" w:eastAsia="方正兰亭黑简体" w:hAnsi="Huawei Sans" w:cs="Huawei Sans"/>
                <w:lang w:val="pt-BR"/>
              </w:rPr>
              <w:t>e</w:t>
            </w:r>
            <w:r w:rsidR="00487472">
              <w:rPr>
                <w:rStyle w:val="ad"/>
                <w:rFonts w:ascii="Huawei Sans" w:eastAsia="方正兰亭黑简体" w:hAnsi="Huawei Sans" w:cs="Huawei Sans"/>
                <w:lang w:val="pt-BR"/>
              </w:rPr>
              <w:fldChar w:fldCharType="end"/>
            </w:r>
            <w:r w:rsidRPr="004F5A90">
              <w:rPr>
                <w:rStyle w:val="ad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40A51159" w14:textId="77777777" w:rsidR="000B2800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70534702" w:history="1">
            <w:r w:rsidR="000B2800" w:rsidRPr="004B13E6">
              <w:rPr>
                <w:rStyle w:val="ad"/>
                <w:rFonts w:cs="Huawei Sans"/>
                <w:noProof/>
              </w:rPr>
              <w:t>1</w:t>
            </w:r>
            <w:r w:rsidR="000B2800" w:rsidRPr="004B13E6">
              <w:rPr>
                <w:rStyle w:val="ad"/>
                <w:rFonts w:hint="eastAsia"/>
                <w:noProof/>
              </w:rPr>
              <w:t xml:space="preserve"> </w:t>
            </w:r>
            <w:r w:rsidR="000B2800" w:rsidRPr="004B13E6">
              <w:rPr>
                <w:rStyle w:val="ad"/>
                <w:rFonts w:hint="eastAsia"/>
                <w:noProof/>
              </w:rPr>
              <w:t>实验环境介绍</w:t>
            </w:r>
            <w:r w:rsidR="000B2800">
              <w:rPr>
                <w:noProof/>
                <w:webHidden/>
              </w:rPr>
              <w:tab/>
            </w:r>
            <w:r w:rsidR="000B2800">
              <w:rPr>
                <w:noProof/>
                <w:webHidden/>
              </w:rPr>
              <w:fldChar w:fldCharType="begin"/>
            </w:r>
            <w:r w:rsidR="000B2800">
              <w:rPr>
                <w:noProof/>
                <w:webHidden/>
              </w:rPr>
              <w:instrText xml:space="preserve"> PAGEREF _Toc70534702 \h </w:instrText>
            </w:r>
            <w:r w:rsidR="000B2800">
              <w:rPr>
                <w:noProof/>
                <w:webHidden/>
              </w:rPr>
            </w:r>
            <w:r w:rsidR="000B2800">
              <w:rPr>
                <w:noProof/>
                <w:webHidden/>
              </w:rPr>
              <w:fldChar w:fldCharType="separate"/>
            </w:r>
            <w:r w:rsidR="000B2800">
              <w:rPr>
                <w:noProof/>
                <w:webHidden/>
              </w:rPr>
              <w:t>2</w:t>
            </w:r>
            <w:r w:rsidR="000B2800">
              <w:rPr>
                <w:noProof/>
                <w:webHidden/>
              </w:rPr>
              <w:fldChar w:fldCharType="end"/>
            </w:r>
          </w:hyperlink>
        </w:p>
        <w:p w14:paraId="179758AE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03" w:history="1">
            <w:r w:rsidR="000B2800" w:rsidRPr="004B13E6">
              <w:rPr>
                <w:rStyle w:val="ad"/>
                <w:rFonts w:cs="Huawei Sans"/>
                <w:snapToGrid w:val="0"/>
              </w:rPr>
              <w:t>1.1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实验介绍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_Toc70534703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2</w:t>
            </w:r>
            <w:r w:rsidR="000B2800">
              <w:rPr>
                <w:webHidden/>
              </w:rPr>
              <w:fldChar w:fldCharType="end"/>
            </w:r>
          </w:hyperlink>
        </w:p>
        <w:p w14:paraId="2431BA6B" w14:textId="77777777" w:rsidR="000B2800" w:rsidRDefault="0048747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04" w:history="1">
            <w:r w:rsidR="000B2800" w:rsidRPr="004B13E6">
              <w:rPr>
                <w:rStyle w:val="ad"/>
                <w:rFonts w:cs="Huawei Sans"/>
                <w:bCs/>
                <w:snapToGrid w:val="0"/>
              </w:rPr>
              <w:t>1.1.1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关于本实验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_Toc70534704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2</w:t>
            </w:r>
            <w:r w:rsidR="000B2800">
              <w:rPr>
                <w:webHidden/>
              </w:rPr>
              <w:fldChar w:fldCharType="end"/>
            </w:r>
          </w:hyperlink>
        </w:p>
        <w:p w14:paraId="22C95EFC" w14:textId="77777777" w:rsidR="000B2800" w:rsidRDefault="0048747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05" w:history="1">
            <w:r w:rsidR="000B2800" w:rsidRPr="004B13E6">
              <w:rPr>
                <w:rStyle w:val="ad"/>
                <w:rFonts w:cs="Huawei Sans"/>
                <w:bCs/>
                <w:snapToGrid w:val="0"/>
              </w:rPr>
              <w:t>1.1.2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读者知识背景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_Toc70534705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2</w:t>
            </w:r>
            <w:r w:rsidR="000B2800">
              <w:rPr>
                <w:webHidden/>
              </w:rPr>
              <w:fldChar w:fldCharType="end"/>
            </w:r>
          </w:hyperlink>
        </w:p>
        <w:p w14:paraId="224DA14C" w14:textId="77777777" w:rsidR="000B2800" w:rsidRDefault="0048747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06" w:history="1">
            <w:r w:rsidR="000B2800" w:rsidRPr="004B13E6">
              <w:rPr>
                <w:rStyle w:val="ad"/>
                <w:rFonts w:cs="Huawei Sans"/>
                <w:bCs/>
                <w:snapToGrid w:val="0"/>
              </w:rPr>
              <w:t>1.1.3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实验设备介绍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_Toc70534706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2</w:t>
            </w:r>
            <w:r w:rsidR="000B2800">
              <w:rPr>
                <w:webHidden/>
              </w:rPr>
              <w:fldChar w:fldCharType="end"/>
            </w:r>
          </w:hyperlink>
        </w:p>
        <w:p w14:paraId="1731997C" w14:textId="77777777" w:rsidR="000B2800" w:rsidRDefault="0048747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70534707" w:history="1">
            <w:r w:rsidR="000B2800" w:rsidRPr="004B13E6">
              <w:rPr>
                <w:rStyle w:val="ad"/>
                <w:rFonts w:cs="Huawei Sans"/>
                <w:noProof/>
              </w:rPr>
              <w:t>2</w:t>
            </w:r>
            <w:r w:rsidR="000B2800" w:rsidRPr="004B13E6">
              <w:rPr>
                <w:rStyle w:val="ad"/>
                <w:noProof/>
              </w:rPr>
              <w:t xml:space="preserve"> ECS</w:t>
            </w:r>
            <w:r w:rsidR="000B2800" w:rsidRPr="004B13E6">
              <w:rPr>
                <w:rStyle w:val="ad"/>
                <w:rFonts w:hint="eastAsia"/>
                <w:noProof/>
              </w:rPr>
              <w:t>弹性云服务器购买</w:t>
            </w:r>
            <w:r w:rsidR="000B2800">
              <w:rPr>
                <w:noProof/>
                <w:webHidden/>
              </w:rPr>
              <w:tab/>
            </w:r>
            <w:r w:rsidR="000B2800">
              <w:rPr>
                <w:noProof/>
                <w:webHidden/>
              </w:rPr>
              <w:fldChar w:fldCharType="begin"/>
            </w:r>
            <w:r w:rsidR="000B2800">
              <w:rPr>
                <w:noProof/>
                <w:webHidden/>
              </w:rPr>
              <w:instrText xml:space="preserve"> PAGEREF _Toc70534707 \h </w:instrText>
            </w:r>
            <w:r w:rsidR="000B2800">
              <w:rPr>
                <w:noProof/>
                <w:webHidden/>
              </w:rPr>
            </w:r>
            <w:r w:rsidR="000B2800">
              <w:rPr>
                <w:noProof/>
                <w:webHidden/>
              </w:rPr>
              <w:fldChar w:fldCharType="separate"/>
            </w:r>
            <w:r w:rsidR="000B2800">
              <w:rPr>
                <w:noProof/>
                <w:webHidden/>
              </w:rPr>
              <w:t>3</w:t>
            </w:r>
            <w:r w:rsidR="000B2800">
              <w:rPr>
                <w:noProof/>
                <w:webHidden/>
              </w:rPr>
              <w:fldChar w:fldCharType="end"/>
            </w:r>
          </w:hyperlink>
        </w:p>
        <w:p w14:paraId="64D9D85A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08" w:history="1">
            <w:r w:rsidR="000B2800" w:rsidRPr="004B13E6">
              <w:rPr>
                <w:rStyle w:val="ad"/>
                <w:rFonts w:cs="Huawei Sans"/>
                <w:snapToGrid w:val="0"/>
              </w:rPr>
              <w:t>2.1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实验介绍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_Toc70534708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3</w:t>
            </w:r>
            <w:r w:rsidR="000B2800">
              <w:rPr>
                <w:webHidden/>
              </w:rPr>
              <w:fldChar w:fldCharType="end"/>
            </w:r>
          </w:hyperlink>
        </w:p>
        <w:p w14:paraId="144DD847" w14:textId="77777777" w:rsidR="000B2800" w:rsidRDefault="0048747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09" w:history="1">
            <w:r w:rsidR="000B2800" w:rsidRPr="004B13E6">
              <w:rPr>
                <w:rStyle w:val="ad"/>
                <w:rFonts w:cs="Huawei Sans"/>
                <w:bCs/>
                <w:snapToGrid w:val="0"/>
              </w:rPr>
              <w:t>2.1.1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关于本实验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_Toc70534709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3</w:t>
            </w:r>
            <w:r w:rsidR="000B2800">
              <w:rPr>
                <w:webHidden/>
              </w:rPr>
              <w:fldChar w:fldCharType="end"/>
            </w:r>
          </w:hyperlink>
        </w:p>
        <w:p w14:paraId="096EDEA2" w14:textId="77777777" w:rsidR="000B2800" w:rsidRDefault="0048747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0" w:history="1">
            <w:r w:rsidR="000B2800" w:rsidRPr="004B13E6">
              <w:rPr>
                <w:rStyle w:val="ad"/>
                <w:rFonts w:cs="Huawei Sans"/>
                <w:bCs/>
                <w:snapToGrid w:val="0"/>
              </w:rPr>
              <w:t>2.1.2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实验目的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_Toc70534710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3</w:t>
            </w:r>
            <w:r w:rsidR="000B2800">
              <w:rPr>
                <w:webHidden/>
              </w:rPr>
              <w:fldChar w:fldCharType="end"/>
            </w:r>
          </w:hyperlink>
        </w:p>
        <w:p w14:paraId="7D5FA139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1" w:history="1">
            <w:r w:rsidR="000B2800" w:rsidRPr="004B13E6">
              <w:rPr>
                <w:rStyle w:val="ad"/>
                <w:rFonts w:cs="Huawei Sans"/>
                <w:snapToGrid w:val="0"/>
              </w:rPr>
              <w:t>2.2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登陆华为云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_Toc70534711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3</w:t>
            </w:r>
            <w:r w:rsidR="000B2800">
              <w:rPr>
                <w:webHidden/>
              </w:rPr>
              <w:fldChar w:fldCharType="end"/>
            </w:r>
          </w:hyperlink>
        </w:p>
        <w:p w14:paraId="58B906A2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2" w:history="1">
            <w:r w:rsidR="000B2800" w:rsidRPr="004B13E6">
              <w:rPr>
                <w:rStyle w:val="ad"/>
                <w:rFonts w:cs="Huawei Sans"/>
                <w:snapToGrid w:val="0"/>
              </w:rPr>
              <w:t>2.3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准备虚拟私有云</w:t>
            </w:r>
            <w:r w:rsidR="000B2800" w:rsidRPr="004B13E6">
              <w:rPr>
                <w:rStyle w:val="ad"/>
              </w:rPr>
              <w:t>VPC</w:t>
            </w:r>
            <w:r w:rsidR="000B2800" w:rsidRPr="004B13E6">
              <w:rPr>
                <w:rStyle w:val="ad"/>
                <w:rFonts w:hint="eastAsia"/>
              </w:rPr>
              <w:t>环境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_Toc70534712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5</w:t>
            </w:r>
            <w:r w:rsidR="000B2800">
              <w:rPr>
                <w:webHidden/>
              </w:rPr>
              <w:fldChar w:fldCharType="end"/>
            </w:r>
          </w:hyperlink>
        </w:p>
        <w:p w14:paraId="4D4069AA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3" w:history="1">
            <w:r w:rsidR="000B2800" w:rsidRPr="004B13E6">
              <w:rPr>
                <w:rStyle w:val="ad"/>
                <w:rFonts w:cs="Huawei Sans"/>
                <w:snapToGrid w:val="0"/>
              </w:rPr>
              <w:t>2.4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购买云服务器</w:t>
            </w:r>
            <w:r w:rsidR="000B2800" w:rsidRPr="004B13E6">
              <w:rPr>
                <w:rStyle w:val="ad"/>
              </w:rPr>
              <w:t>ECS</w:t>
            </w:r>
            <w:r w:rsidR="000B2800" w:rsidRPr="004B13E6">
              <w:rPr>
                <w:rStyle w:val="ad"/>
                <w:rFonts w:hint="eastAsia"/>
              </w:rPr>
              <w:t>并登录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_Toc70534713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8</w:t>
            </w:r>
            <w:r w:rsidR="000B2800">
              <w:rPr>
                <w:webHidden/>
              </w:rPr>
              <w:fldChar w:fldCharType="end"/>
            </w:r>
          </w:hyperlink>
        </w:p>
        <w:p w14:paraId="3B227F6A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4" w:history="1">
            <w:r w:rsidR="000B2800" w:rsidRPr="004B13E6">
              <w:rPr>
                <w:rStyle w:val="ad"/>
                <w:rFonts w:cs="Huawei Sans"/>
                <w:snapToGrid w:val="0"/>
              </w:rPr>
              <w:t>2.5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思考题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_Toc70534714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12</w:t>
            </w:r>
            <w:r w:rsidR="000B2800">
              <w:rPr>
                <w:webHidden/>
              </w:rPr>
              <w:fldChar w:fldCharType="end"/>
            </w:r>
          </w:hyperlink>
        </w:p>
        <w:p w14:paraId="357EEB7C" w14:textId="77777777" w:rsidR="000B2800" w:rsidRDefault="0048747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70534715" w:history="1">
            <w:r w:rsidR="000B2800" w:rsidRPr="004B13E6">
              <w:rPr>
                <w:rStyle w:val="ad"/>
                <w:rFonts w:cs="Huawei Sans"/>
                <w:smallCaps/>
                <w:noProof/>
                <w:spacing w:val="5"/>
              </w:rPr>
              <w:t>3</w:t>
            </w:r>
            <w:r w:rsidR="000B2800" w:rsidRPr="004B13E6">
              <w:rPr>
                <w:rStyle w:val="ad"/>
                <w:rFonts w:hint="eastAsia"/>
                <w:smallCaps/>
                <w:noProof/>
                <w:spacing w:val="5"/>
              </w:rPr>
              <w:t xml:space="preserve"> </w:t>
            </w:r>
            <w:r w:rsidR="000B2800" w:rsidRPr="004B13E6">
              <w:rPr>
                <w:rStyle w:val="ad"/>
                <w:rFonts w:hint="eastAsia"/>
                <w:smallCaps/>
                <w:noProof/>
                <w:spacing w:val="5"/>
              </w:rPr>
              <w:t>资源释放实验</w:t>
            </w:r>
            <w:r w:rsidR="000B2800">
              <w:rPr>
                <w:noProof/>
                <w:webHidden/>
              </w:rPr>
              <w:tab/>
            </w:r>
            <w:r w:rsidR="000B2800">
              <w:rPr>
                <w:noProof/>
                <w:webHidden/>
              </w:rPr>
              <w:fldChar w:fldCharType="begin"/>
            </w:r>
            <w:r w:rsidR="000B2800">
              <w:rPr>
                <w:noProof/>
                <w:webHidden/>
              </w:rPr>
              <w:instrText xml:space="preserve"> PAGEREF _Toc70534715 \h </w:instrText>
            </w:r>
            <w:r w:rsidR="000B2800">
              <w:rPr>
                <w:noProof/>
                <w:webHidden/>
              </w:rPr>
            </w:r>
            <w:r w:rsidR="000B2800">
              <w:rPr>
                <w:noProof/>
                <w:webHidden/>
              </w:rPr>
              <w:fldChar w:fldCharType="separate"/>
            </w:r>
            <w:r w:rsidR="000B2800">
              <w:rPr>
                <w:noProof/>
                <w:webHidden/>
              </w:rPr>
              <w:t>13</w:t>
            </w:r>
            <w:r w:rsidR="000B2800">
              <w:rPr>
                <w:noProof/>
                <w:webHidden/>
              </w:rPr>
              <w:fldChar w:fldCharType="end"/>
            </w:r>
          </w:hyperlink>
        </w:p>
        <w:p w14:paraId="611CD60D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6" w:history="1">
            <w:r w:rsidR="000B2800" w:rsidRPr="004B13E6">
              <w:rPr>
                <w:rStyle w:val="ad"/>
                <w:rFonts w:cs="Huawei Sans"/>
                <w:snapToGrid w:val="0"/>
              </w:rPr>
              <w:t>3.1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实验介绍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_Toc70534716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13</w:t>
            </w:r>
            <w:r w:rsidR="000B2800">
              <w:rPr>
                <w:webHidden/>
              </w:rPr>
              <w:fldChar w:fldCharType="end"/>
            </w:r>
          </w:hyperlink>
        </w:p>
        <w:p w14:paraId="2A4CA10B" w14:textId="77777777" w:rsidR="000B2800" w:rsidRDefault="0048747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7" w:history="1">
            <w:r w:rsidR="000B2800" w:rsidRPr="004B13E6">
              <w:rPr>
                <w:rStyle w:val="ad"/>
                <w:rFonts w:cs="Huawei Sans"/>
                <w:bCs/>
                <w:snapToGrid w:val="0"/>
              </w:rPr>
              <w:t>3.1.1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关于本实验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_Toc70534717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13</w:t>
            </w:r>
            <w:r w:rsidR="000B2800">
              <w:rPr>
                <w:webHidden/>
              </w:rPr>
              <w:fldChar w:fldCharType="end"/>
            </w:r>
          </w:hyperlink>
        </w:p>
        <w:p w14:paraId="58CAE12F" w14:textId="77777777" w:rsidR="000B2800" w:rsidRDefault="0048747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8" w:history="1">
            <w:r w:rsidR="000B2800" w:rsidRPr="004B13E6">
              <w:rPr>
                <w:rStyle w:val="ad"/>
                <w:rFonts w:cs="Huawei Sans"/>
                <w:bCs/>
                <w:snapToGrid w:val="0"/>
              </w:rPr>
              <w:t>3.1.2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实验目的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_Toc70534718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13</w:t>
            </w:r>
            <w:r w:rsidR="000B2800">
              <w:rPr>
                <w:webHidden/>
              </w:rPr>
              <w:fldChar w:fldCharType="end"/>
            </w:r>
          </w:hyperlink>
        </w:p>
        <w:p w14:paraId="7A2DBF22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19" w:history="1">
            <w:r w:rsidR="000B2800" w:rsidRPr="004B13E6">
              <w:rPr>
                <w:rStyle w:val="ad"/>
                <w:rFonts w:cs="Huawei Sans"/>
                <w:snapToGrid w:val="0"/>
              </w:rPr>
              <w:t>3.2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删除弹性云服务器及相关资源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_Toc70534719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13</w:t>
            </w:r>
            <w:r w:rsidR="000B2800">
              <w:rPr>
                <w:webHidden/>
              </w:rPr>
              <w:fldChar w:fldCharType="end"/>
            </w:r>
          </w:hyperlink>
        </w:p>
        <w:p w14:paraId="480A6D3E" w14:textId="77777777" w:rsidR="000B2800" w:rsidRDefault="00487472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70534720" w:history="1">
            <w:r w:rsidR="000B2800" w:rsidRPr="004B13E6">
              <w:rPr>
                <w:rStyle w:val="ad"/>
                <w:rFonts w:cs="Huawei Sans"/>
                <w:snapToGrid w:val="0"/>
              </w:rPr>
              <w:t>3.3</w:t>
            </w:r>
            <w:r w:rsidR="000B2800" w:rsidRPr="004B13E6">
              <w:rPr>
                <w:rStyle w:val="ad"/>
                <w:rFonts w:hint="eastAsia"/>
              </w:rPr>
              <w:t xml:space="preserve"> </w:t>
            </w:r>
            <w:r w:rsidR="000B2800" w:rsidRPr="004B13E6">
              <w:rPr>
                <w:rStyle w:val="ad"/>
                <w:rFonts w:hint="eastAsia"/>
              </w:rPr>
              <w:t>思考题</w:t>
            </w:r>
            <w:r w:rsidR="000B2800">
              <w:rPr>
                <w:webHidden/>
              </w:rPr>
              <w:tab/>
            </w:r>
            <w:r w:rsidR="000B2800">
              <w:rPr>
                <w:webHidden/>
              </w:rPr>
              <w:fldChar w:fldCharType="begin"/>
            </w:r>
            <w:r w:rsidR="000B2800">
              <w:rPr>
                <w:webHidden/>
              </w:rPr>
              <w:instrText xml:space="preserve"> PAGEREF _Toc70534720 \h </w:instrText>
            </w:r>
            <w:r w:rsidR="000B2800">
              <w:rPr>
                <w:webHidden/>
              </w:rPr>
            </w:r>
            <w:r w:rsidR="000B2800">
              <w:rPr>
                <w:webHidden/>
              </w:rPr>
              <w:fldChar w:fldCharType="separate"/>
            </w:r>
            <w:r w:rsidR="000B2800">
              <w:rPr>
                <w:webHidden/>
              </w:rPr>
              <w:t>14</w:t>
            </w:r>
            <w:r w:rsidR="000B2800">
              <w:rPr>
                <w:webHidden/>
              </w:rPr>
              <w:fldChar w:fldCharType="end"/>
            </w:r>
          </w:hyperlink>
        </w:p>
        <w:p w14:paraId="1A1B1C95" w14:textId="6248EB1C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2DEDFAD2" w14:textId="6DD126B0" w:rsidR="00896E8D" w:rsidRPr="009D4127" w:rsidRDefault="00896E8D" w:rsidP="00382C74">
      <w:pPr>
        <w:pStyle w:val="1"/>
      </w:pPr>
      <w:bookmarkStart w:id="10" w:name="_Toc466755566"/>
      <w:bookmarkStart w:id="11" w:name="_Toc70534702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D4127">
        <w:lastRenderedPageBreak/>
        <w:t>实验环境介绍</w:t>
      </w:r>
      <w:bookmarkEnd w:id="10"/>
      <w:bookmarkEnd w:id="11"/>
    </w:p>
    <w:p w14:paraId="1DBC270D" w14:textId="4BF023D1" w:rsidR="00896E8D" w:rsidRPr="009D4127" w:rsidRDefault="00896E8D" w:rsidP="00382C74">
      <w:pPr>
        <w:pStyle w:val="2"/>
      </w:pPr>
      <w:bookmarkStart w:id="13" w:name="_Toc437504217"/>
      <w:bookmarkStart w:id="14" w:name="_Toc466755567"/>
      <w:bookmarkStart w:id="15" w:name="_Toc70534703"/>
      <w:r w:rsidRPr="009D4127">
        <w:t>实验介绍</w:t>
      </w:r>
      <w:bookmarkEnd w:id="13"/>
      <w:bookmarkEnd w:id="14"/>
      <w:bookmarkEnd w:id="15"/>
    </w:p>
    <w:p w14:paraId="5632F29E" w14:textId="383F6AAA" w:rsidR="00896E8D" w:rsidRPr="009D4127" w:rsidRDefault="00896E8D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70534704"/>
      <w:r w:rsidRPr="009D4127">
        <w:t>关于本实验</w:t>
      </w:r>
      <w:bookmarkEnd w:id="16"/>
      <w:bookmarkEnd w:id="17"/>
      <w:bookmarkEnd w:id="18"/>
    </w:p>
    <w:p w14:paraId="3AE6F027" w14:textId="327BA93A" w:rsidR="00896E8D" w:rsidRPr="00647A3C" w:rsidRDefault="00647A3C" w:rsidP="00513034">
      <w:pPr>
        <w:pStyle w:val="1e"/>
      </w:pPr>
      <w:proofErr w:type="spellStart"/>
      <w:r w:rsidRPr="004662DC">
        <w:t>openGauss</w:t>
      </w:r>
      <w:proofErr w:type="spellEnd"/>
      <w:r w:rsidRPr="004662DC">
        <w:t>是关系型数据库，采用客户端</w:t>
      </w:r>
      <w:r w:rsidRPr="004662DC">
        <w:t>/</w:t>
      </w:r>
      <w:r w:rsidRPr="004662DC">
        <w:t>服务器，</w:t>
      </w:r>
      <w:proofErr w:type="gramStart"/>
      <w:r w:rsidRPr="004662DC">
        <w:t>单进程多</w:t>
      </w:r>
      <w:proofErr w:type="gramEnd"/>
      <w:r w:rsidRPr="004662DC">
        <w:t>线程架构，支持单机和一主多备部署方式，备机可读，支持双机高可用和读扩展。</w:t>
      </w:r>
    </w:p>
    <w:p w14:paraId="3BA2611A" w14:textId="015A1A69" w:rsidR="00647A3C" w:rsidRPr="00647A3C" w:rsidRDefault="00647A3C" w:rsidP="00513034">
      <w:pPr>
        <w:pStyle w:val="1e"/>
      </w:pPr>
      <w:r w:rsidRPr="00E571EE">
        <w:t>本实验主要内容为</w:t>
      </w:r>
      <w:proofErr w:type="spellStart"/>
      <w:r w:rsidRPr="000F6E3D">
        <w:t>openEuler</w:t>
      </w:r>
      <w:proofErr w:type="spellEnd"/>
      <w:r w:rsidRPr="00E442B8">
        <w:t>弹性</w:t>
      </w:r>
      <w:proofErr w:type="gramStart"/>
      <w:r w:rsidRPr="00E442B8">
        <w:t>云服务</w:t>
      </w:r>
      <w:proofErr w:type="gramEnd"/>
      <w:r>
        <w:t>上</w:t>
      </w:r>
      <w:r w:rsidRPr="000F6E3D">
        <w:t>安装部署</w:t>
      </w:r>
      <w:proofErr w:type="spellStart"/>
      <w:r w:rsidRPr="000F6E3D">
        <w:t>openGauss</w:t>
      </w:r>
      <w:proofErr w:type="spellEnd"/>
      <w:r w:rsidRPr="000F6E3D">
        <w:t>数据库</w:t>
      </w:r>
      <w:r>
        <w:rPr>
          <w:rFonts w:hint="eastAsia"/>
        </w:rPr>
        <w:t>，</w:t>
      </w:r>
      <w:r>
        <w:t>并进行简单的数据库相关操作</w:t>
      </w:r>
      <w:r>
        <w:rPr>
          <w:rFonts w:hint="eastAsia"/>
        </w:rPr>
        <w:t>；</w:t>
      </w:r>
      <w:r>
        <w:t>完成数据库相关操作后</w:t>
      </w:r>
      <w:r>
        <w:rPr>
          <w:rFonts w:hint="eastAsia"/>
        </w:rPr>
        <w:t>，</w:t>
      </w:r>
      <w:r>
        <w:t>进行列存表的使用与物化视图的使用</w:t>
      </w:r>
      <w:r>
        <w:rPr>
          <w:rFonts w:hint="eastAsia"/>
        </w:rPr>
        <w:t>；</w:t>
      </w:r>
      <w:r>
        <w:t>后续进行</w:t>
      </w:r>
      <w:proofErr w:type="spellStart"/>
      <w:r>
        <w:t>openGauss</w:t>
      </w:r>
      <w:proofErr w:type="spellEnd"/>
      <w:r>
        <w:t>的</w:t>
      </w:r>
      <w:r>
        <w:rPr>
          <w:rFonts w:hint="eastAsia"/>
        </w:rPr>
        <w:t>A</w:t>
      </w:r>
      <w:r>
        <w:t>I4DB</w:t>
      </w:r>
      <w:r>
        <w:t>的特性实验</w:t>
      </w:r>
      <w:r>
        <w:rPr>
          <w:rFonts w:hint="eastAsia"/>
        </w:rPr>
        <w:t>，</w:t>
      </w:r>
      <w:r>
        <w:t>提升数据库性能工作</w:t>
      </w:r>
      <w:r>
        <w:rPr>
          <w:rFonts w:hint="eastAsia"/>
        </w:rPr>
        <w:t>；</w:t>
      </w:r>
      <w:r>
        <w:t>最后完成</w:t>
      </w:r>
      <w:proofErr w:type="spellStart"/>
      <w:r>
        <w:t>openGauss</w:t>
      </w:r>
      <w:proofErr w:type="spellEnd"/>
      <w:r>
        <w:t>的</w:t>
      </w:r>
      <w:r>
        <w:rPr>
          <w:rFonts w:hint="eastAsia"/>
        </w:rPr>
        <w:t>D</w:t>
      </w:r>
      <w:r>
        <w:t>B4AI</w:t>
      </w:r>
      <w:r>
        <w:t>特性实验</w:t>
      </w:r>
      <w:r>
        <w:rPr>
          <w:rFonts w:hint="eastAsia"/>
        </w:rPr>
        <w:t>，</w:t>
      </w:r>
      <w:r>
        <w:t>完成分类测试和回归测试算法</w:t>
      </w:r>
      <w:r w:rsidRPr="000F6E3D">
        <w:t>。</w:t>
      </w:r>
    </w:p>
    <w:p w14:paraId="4897E41B" w14:textId="739E1927" w:rsidR="00896E8D" w:rsidRPr="009D4127" w:rsidRDefault="00647A3C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9" w:name="_Toc70254328"/>
      <w:bookmarkStart w:id="20" w:name="_Toc437504220"/>
      <w:bookmarkStart w:id="21" w:name="_Toc466755569"/>
      <w:bookmarkStart w:id="22" w:name="_Toc70534705"/>
      <w:r w:rsidRPr="003F6921">
        <w:rPr>
          <w:rFonts w:hint="eastAsia"/>
        </w:rPr>
        <w:t>读者知识</w:t>
      </w:r>
      <w:r w:rsidRPr="003F6921">
        <w:t>背景</w:t>
      </w:r>
      <w:bookmarkEnd w:id="19"/>
      <w:bookmarkEnd w:id="20"/>
      <w:bookmarkEnd w:id="21"/>
      <w:bookmarkEnd w:id="22"/>
    </w:p>
    <w:p w14:paraId="230C7272" w14:textId="77777777" w:rsidR="00647A3C" w:rsidRPr="003F6921" w:rsidRDefault="00647A3C" w:rsidP="00513034">
      <w:pPr>
        <w:pStyle w:val="1e"/>
      </w:pPr>
      <w:bookmarkStart w:id="23" w:name="_Hlk487190992"/>
      <w:r w:rsidRPr="003F6921">
        <w:rPr>
          <w:rFonts w:hint="eastAsia"/>
        </w:rPr>
        <w:t>本课程为</w:t>
      </w:r>
      <w:r>
        <w:rPr>
          <w:rFonts w:hint="eastAsia"/>
        </w:rPr>
        <w:t>创新实践课</w:t>
      </w:r>
      <w:r w:rsidRPr="003F6921">
        <w:rPr>
          <w:rFonts w:hint="eastAsia"/>
        </w:rPr>
        <w:t>，为了更好地掌握本书内容，阅读本书的读者应首先具备以下基本条件：</w:t>
      </w:r>
    </w:p>
    <w:bookmarkEnd w:id="23"/>
    <w:p w14:paraId="30220F62" w14:textId="5C3DCCAC" w:rsidR="00896E8D" w:rsidRPr="00647A3C" w:rsidRDefault="00647A3C" w:rsidP="00647A3C">
      <w:pPr>
        <w:pStyle w:val="4a"/>
      </w:pPr>
      <w:r w:rsidRPr="003F6921">
        <w:rPr>
          <w:rFonts w:hint="eastAsia"/>
        </w:rPr>
        <w:t>具有基本的</w:t>
      </w:r>
      <w:r>
        <w:rPr>
          <w:rFonts w:hint="eastAsia"/>
        </w:rPr>
        <w:t>数据库</w:t>
      </w:r>
      <w:r w:rsidRPr="003F6921">
        <w:rPr>
          <w:rFonts w:hint="eastAsia"/>
        </w:rPr>
        <w:t>知识背景，同时</w:t>
      </w:r>
      <w:proofErr w:type="gramStart"/>
      <w:r w:rsidRPr="003F6921">
        <w:rPr>
          <w:rFonts w:hint="eastAsia"/>
        </w:rPr>
        <w:t>熟悉华</w:t>
      </w:r>
      <w:proofErr w:type="gramEnd"/>
      <w:r w:rsidRPr="003F6921">
        <w:rPr>
          <w:rFonts w:hint="eastAsia"/>
        </w:rPr>
        <w:t>为</w:t>
      </w:r>
      <w:r>
        <w:rPr>
          <w:rFonts w:hint="eastAsia"/>
        </w:rPr>
        <w:t>云界面，了解基本</w:t>
      </w:r>
      <w:r>
        <w:rPr>
          <w:rFonts w:hint="eastAsia"/>
        </w:rPr>
        <w:t>Linux</w:t>
      </w:r>
      <w:r>
        <w:rPr>
          <w:rFonts w:hint="eastAsia"/>
        </w:rPr>
        <w:t>知识</w:t>
      </w:r>
      <w:r w:rsidRPr="003F6921">
        <w:rPr>
          <w:rFonts w:hint="eastAsia"/>
        </w:rPr>
        <w:t>。</w:t>
      </w:r>
    </w:p>
    <w:p w14:paraId="2B1A2EAA" w14:textId="5AAC95D9" w:rsidR="00896E8D" w:rsidRPr="009D4127" w:rsidRDefault="00896E8D" w:rsidP="00382C74">
      <w:pPr>
        <w:pStyle w:val="3"/>
      </w:pPr>
      <w:bookmarkStart w:id="24" w:name="_Toc466755570"/>
      <w:bookmarkStart w:id="25" w:name="_Toc70534706"/>
      <w:r w:rsidRPr="009D4127">
        <w:t>实验设备介绍</w:t>
      </w:r>
      <w:bookmarkEnd w:id="24"/>
      <w:bookmarkEnd w:id="25"/>
    </w:p>
    <w:p w14:paraId="11AFB1F7" w14:textId="77777777" w:rsidR="00647A3C" w:rsidRPr="005A3A6A" w:rsidRDefault="00647A3C" w:rsidP="00647A3C">
      <w:pPr>
        <w:pStyle w:val="4a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5A3A6A">
        <w:rPr>
          <w:rFonts w:cs="Huawei Sans"/>
        </w:rPr>
        <w:t>组网说明</w:t>
      </w:r>
    </w:p>
    <w:p w14:paraId="1C4AFA8B" w14:textId="77777777" w:rsidR="00647A3C" w:rsidRPr="005A3A6A" w:rsidRDefault="00647A3C" w:rsidP="00513034">
      <w:pPr>
        <w:pStyle w:val="1e"/>
      </w:pPr>
      <w:r w:rsidRPr="000F6E3D">
        <w:rPr>
          <w:rFonts w:hint="eastAsia"/>
        </w:rPr>
        <w:t>本实验环境为华为云环境，需要购买</w:t>
      </w:r>
      <w:proofErr w:type="spellStart"/>
      <w:r>
        <w:t>openEule</w:t>
      </w:r>
      <w:r w:rsidRPr="000F6E3D">
        <w:t>r</w:t>
      </w:r>
      <w:proofErr w:type="spellEnd"/>
      <w:r w:rsidRPr="00E442B8">
        <w:t>弹性云服务</w:t>
      </w:r>
      <w:r w:rsidRPr="005A3A6A">
        <w:t>。</w:t>
      </w:r>
    </w:p>
    <w:p w14:paraId="037A679D" w14:textId="77777777" w:rsidR="00647A3C" w:rsidRPr="005A3A6A" w:rsidRDefault="00647A3C" w:rsidP="00647A3C">
      <w:pPr>
        <w:pStyle w:val="4a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5A3A6A">
        <w:rPr>
          <w:rFonts w:cs="Huawei Sans"/>
        </w:rPr>
        <w:t>设备介绍</w:t>
      </w:r>
    </w:p>
    <w:p w14:paraId="09E59F98" w14:textId="77777777" w:rsidR="00647A3C" w:rsidRPr="00264027" w:rsidRDefault="00647A3C" w:rsidP="00513034">
      <w:pPr>
        <w:pStyle w:val="1e"/>
      </w:pPr>
      <w:r w:rsidRPr="00264027">
        <w:rPr>
          <w:rFonts w:hint="eastAsia"/>
        </w:rPr>
        <w:t>为了满足</w:t>
      </w:r>
      <w:proofErr w:type="spellStart"/>
      <w:r w:rsidRPr="00264027">
        <w:t>openGauss</w:t>
      </w:r>
      <w:proofErr w:type="spellEnd"/>
      <w:r w:rsidRPr="00264027">
        <w:t>安装部署实验需要</w:t>
      </w:r>
      <w:r w:rsidRPr="007910C7">
        <w:rPr>
          <w:rFonts w:hint="eastAsia"/>
        </w:rPr>
        <w:t>，建议每套实验环境采</w:t>
      </w:r>
      <w:r w:rsidRPr="00264027">
        <w:t>用以下配置：</w:t>
      </w:r>
    </w:p>
    <w:p w14:paraId="49284E7A" w14:textId="77777777" w:rsidR="00647A3C" w:rsidRPr="00264027" w:rsidRDefault="00647A3C" w:rsidP="00513034">
      <w:pPr>
        <w:pStyle w:val="1e"/>
      </w:pPr>
      <w:r w:rsidRPr="00264027">
        <w:t>软件类型和配置描述如下：</w:t>
      </w:r>
    </w:p>
    <w:p w14:paraId="4A8D7113" w14:textId="0428239F" w:rsidR="00236A73" w:rsidRPr="009D4127" w:rsidRDefault="00236A73" w:rsidP="00C11E5E">
      <w:pPr>
        <w:pStyle w:val="50"/>
      </w:pPr>
      <w:r w:rsidRPr="009D4127">
        <w:t>实验设备配套关系</w:t>
      </w:r>
    </w:p>
    <w:tbl>
      <w:tblPr>
        <w:tblStyle w:val="V30"/>
        <w:tblW w:w="7747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91"/>
        <w:gridCol w:w="4456"/>
      </w:tblGrid>
      <w:tr w:rsidR="00647A3C" w:rsidRPr="009D4127" w14:paraId="64193CF6" w14:textId="77777777" w:rsidTr="00647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2398BEC5" w14:textId="77777777" w:rsidR="00647A3C" w:rsidRPr="009D4127" w:rsidRDefault="00647A3C" w:rsidP="00CD601A">
            <w:pPr>
              <w:pStyle w:val="5a"/>
            </w:pPr>
            <w:r w:rsidRPr="009D4127">
              <w:t>设备名称</w:t>
            </w:r>
          </w:p>
        </w:tc>
        <w:tc>
          <w:tcPr>
            <w:tcW w:w="4456" w:type="dxa"/>
          </w:tcPr>
          <w:p w14:paraId="35DB3F6B" w14:textId="77777777" w:rsidR="00647A3C" w:rsidRPr="009D4127" w:rsidRDefault="00647A3C" w:rsidP="00CD601A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</w:tr>
      <w:tr w:rsidR="00647A3C" w:rsidRPr="009D4127" w14:paraId="7D93E117" w14:textId="77777777" w:rsidTr="00647A3C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37449FD4" w14:textId="3A24CFFB" w:rsidR="00647A3C" w:rsidRPr="009D4127" w:rsidRDefault="00647A3C" w:rsidP="00647A3C">
            <w:pPr>
              <w:pStyle w:val="5a"/>
            </w:pPr>
            <w:r w:rsidRPr="00086FB2">
              <w:t>Linux</w:t>
            </w:r>
            <w:r w:rsidRPr="00086FB2">
              <w:t>操作系统</w:t>
            </w:r>
          </w:p>
        </w:tc>
        <w:tc>
          <w:tcPr>
            <w:tcW w:w="4456" w:type="dxa"/>
            <w:vAlign w:val="top"/>
          </w:tcPr>
          <w:p w14:paraId="5EB46886" w14:textId="308B4107" w:rsidR="00647A3C" w:rsidRPr="009D4127" w:rsidRDefault="00647A3C" w:rsidP="00647A3C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6FB2">
              <w:t>openEuler20.3LTS</w:t>
            </w:r>
          </w:p>
        </w:tc>
      </w:tr>
      <w:tr w:rsidR="00647A3C" w:rsidRPr="009D4127" w14:paraId="0E36BE46" w14:textId="77777777" w:rsidTr="00647A3C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2D2F1EED" w14:textId="38564D09" w:rsidR="00647A3C" w:rsidRPr="009D4127" w:rsidRDefault="00647A3C" w:rsidP="00647A3C">
            <w:pPr>
              <w:pStyle w:val="5a"/>
            </w:pPr>
            <w:r w:rsidRPr="00086FB2">
              <w:rPr>
                <w:rFonts w:hint="eastAsia"/>
              </w:rPr>
              <w:t>工具</w:t>
            </w:r>
          </w:p>
        </w:tc>
        <w:tc>
          <w:tcPr>
            <w:tcW w:w="4456" w:type="dxa"/>
            <w:vAlign w:val="top"/>
          </w:tcPr>
          <w:p w14:paraId="03C22F69" w14:textId="65EB88DD" w:rsidR="00647A3C" w:rsidRPr="009D4127" w:rsidRDefault="00C219FC" w:rsidP="00647A3C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Putty</w:t>
            </w:r>
            <w:r w:rsidR="00647A3C">
              <w:t xml:space="preserve"> </w:t>
            </w:r>
          </w:p>
        </w:tc>
      </w:tr>
    </w:tbl>
    <w:p w14:paraId="0FF6C3D1" w14:textId="77777777" w:rsidR="00647A3C" w:rsidRPr="003F6921" w:rsidRDefault="00647A3C" w:rsidP="00647A3C">
      <w:pPr>
        <w:pStyle w:val="1"/>
        <w:numPr>
          <w:ilvl w:val="0"/>
          <w:numId w:val="7"/>
        </w:numPr>
      </w:pPr>
      <w:bookmarkStart w:id="26" w:name="_Toc70254330"/>
      <w:bookmarkStart w:id="27" w:name="_Toc70534707"/>
      <w:r>
        <w:rPr>
          <w:rFonts w:hint="eastAsia"/>
        </w:rPr>
        <w:lastRenderedPageBreak/>
        <w:t>E</w:t>
      </w:r>
      <w:r>
        <w:t>CS</w:t>
      </w:r>
      <w:r>
        <w:t>弹性云服务器购买</w:t>
      </w:r>
      <w:bookmarkEnd w:id="26"/>
      <w:bookmarkEnd w:id="27"/>
    </w:p>
    <w:p w14:paraId="08C2D97C" w14:textId="77777777" w:rsidR="00647A3C" w:rsidRPr="003F6921" w:rsidRDefault="00647A3C" w:rsidP="00647A3C">
      <w:pPr>
        <w:pStyle w:val="2"/>
        <w:numPr>
          <w:ilvl w:val="1"/>
          <w:numId w:val="7"/>
        </w:numPr>
      </w:pPr>
      <w:bookmarkStart w:id="28" w:name="_Toc70254331"/>
      <w:bookmarkStart w:id="29" w:name="_Toc70534708"/>
      <w:r w:rsidRPr="003F6921">
        <w:rPr>
          <w:rFonts w:hint="eastAsia"/>
        </w:rPr>
        <w:t>实验介绍</w:t>
      </w:r>
      <w:bookmarkEnd w:id="28"/>
      <w:bookmarkEnd w:id="29"/>
    </w:p>
    <w:p w14:paraId="361E1222" w14:textId="77777777" w:rsidR="00647A3C" w:rsidRPr="003F6921" w:rsidRDefault="00647A3C" w:rsidP="00647A3C">
      <w:pPr>
        <w:pStyle w:val="3"/>
        <w:numPr>
          <w:ilvl w:val="2"/>
          <w:numId w:val="7"/>
        </w:numPr>
        <w:rPr>
          <w:bCs/>
          <w:i/>
          <w:iCs/>
          <w:color w:val="0000FF"/>
          <w:kern w:val="2"/>
          <w:sz w:val="21"/>
        </w:rPr>
      </w:pPr>
      <w:bookmarkStart w:id="30" w:name="_Toc70254332"/>
      <w:bookmarkStart w:id="31" w:name="_Toc70534709"/>
      <w:r w:rsidRPr="003F6921">
        <w:rPr>
          <w:rFonts w:hint="eastAsia"/>
        </w:rPr>
        <w:t>关于本实验</w:t>
      </w:r>
      <w:bookmarkEnd w:id="30"/>
      <w:bookmarkEnd w:id="31"/>
    </w:p>
    <w:p w14:paraId="3AAA8302" w14:textId="77777777" w:rsidR="00647A3C" w:rsidRPr="003F6921" w:rsidRDefault="00647A3C" w:rsidP="00513034">
      <w:pPr>
        <w:pStyle w:val="1e"/>
      </w:pPr>
      <w:r w:rsidRPr="003F6921">
        <w:rPr>
          <w:rFonts w:hint="eastAsia"/>
        </w:rPr>
        <w:t>本实验</w:t>
      </w:r>
      <w:r w:rsidRPr="003F6921">
        <w:t>通过</w:t>
      </w:r>
      <w:r>
        <w:rPr>
          <w:rFonts w:hint="eastAsia"/>
        </w:rPr>
        <w:t>在华为云上购买弹性云服务器</w:t>
      </w:r>
      <w:r>
        <w:rPr>
          <w:rFonts w:hint="eastAsia"/>
        </w:rPr>
        <w:t>E</w:t>
      </w:r>
      <w:r>
        <w:t>CS</w:t>
      </w:r>
      <w:r>
        <w:rPr>
          <w:rFonts w:hint="eastAsia"/>
        </w:rPr>
        <w:t>，</w:t>
      </w:r>
      <w:r>
        <w:t>了解</w:t>
      </w:r>
      <w:r>
        <w:rPr>
          <w:rFonts w:hint="eastAsia"/>
        </w:rPr>
        <w:t>弹性云服务器</w:t>
      </w:r>
      <w:r>
        <w:rPr>
          <w:rFonts w:hint="eastAsia"/>
        </w:rPr>
        <w:t>E</w:t>
      </w:r>
      <w:r>
        <w:t>CS</w:t>
      </w:r>
      <w:r>
        <w:t>配置流程</w:t>
      </w:r>
      <w:r>
        <w:rPr>
          <w:rFonts w:hint="eastAsia"/>
        </w:rPr>
        <w:t>，</w:t>
      </w:r>
      <w:r>
        <w:t>掌握</w:t>
      </w:r>
      <w:r>
        <w:rPr>
          <w:rFonts w:hint="eastAsia"/>
        </w:rPr>
        <w:t>弹性云服务器</w:t>
      </w:r>
      <w:r>
        <w:rPr>
          <w:rFonts w:hint="eastAsia"/>
        </w:rPr>
        <w:t>E</w:t>
      </w:r>
      <w:r>
        <w:t>CS</w:t>
      </w:r>
      <w:r>
        <w:t>的连接和操作</w:t>
      </w:r>
      <w:r>
        <w:rPr>
          <w:rFonts w:hint="eastAsia"/>
        </w:rPr>
        <w:t>。</w:t>
      </w:r>
    </w:p>
    <w:p w14:paraId="3A70C9B4" w14:textId="77777777" w:rsidR="00647A3C" w:rsidRPr="003F6921" w:rsidRDefault="00647A3C" w:rsidP="00647A3C">
      <w:pPr>
        <w:pStyle w:val="3"/>
        <w:numPr>
          <w:ilvl w:val="2"/>
          <w:numId w:val="7"/>
        </w:numPr>
      </w:pPr>
      <w:bookmarkStart w:id="32" w:name="_Toc70254333"/>
      <w:bookmarkStart w:id="33" w:name="_Toc70534710"/>
      <w:r w:rsidRPr="003F6921">
        <w:rPr>
          <w:rFonts w:hint="eastAsia"/>
        </w:rPr>
        <w:t>实验目的</w:t>
      </w:r>
      <w:bookmarkEnd w:id="32"/>
      <w:bookmarkEnd w:id="33"/>
    </w:p>
    <w:p w14:paraId="13F6E066" w14:textId="77777777" w:rsidR="00647A3C" w:rsidRPr="003F6921" w:rsidRDefault="00647A3C" w:rsidP="00647A3C">
      <w:pPr>
        <w:pStyle w:val="4a"/>
      </w:pPr>
      <w:r>
        <w:rPr>
          <w:rFonts w:hint="eastAsia"/>
        </w:rPr>
        <w:t>掌握</w:t>
      </w:r>
      <w:r>
        <w:rPr>
          <w:rFonts w:hint="eastAsia"/>
        </w:rPr>
        <w:t>E</w:t>
      </w:r>
      <w:r>
        <w:t>CS</w:t>
      </w:r>
      <w:r>
        <w:t>弹性云服务器购买</w:t>
      </w:r>
      <w:r>
        <w:rPr>
          <w:rFonts w:hint="eastAsia"/>
        </w:rPr>
        <w:t>流程；</w:t>
      </w:r>
    </w:p>
    <w:p w14:paraId="010B7303" w14:textId="77777777" w:rsidR="00647A3C" w:rsidRPr="003F6921" w:rsidRDefault="00647A3C" w:rsidP="00647A3C">
      <w:pPr>
        <w:pStyle w:val="4a"/>
      </w:pPr>
      <w:r>
        <w:rPr>
          <w:rFonts w:hint="eastAsia"/>
        </w:rPr>
        <w:t>掌握</w:t>
      </w:r>
      <w:r>
        <w:rPr>
          <w:rFonts w:hint="eastAsia"/>
        </w:rPr>
        <w:t>E</w:t>
      </w:r>
      <w:r>
        <w:t>CS</w:t>
      </w:r>
      <w:r>
        <w:t>弹性云服务器配置参数</w:t>
      </w:r>
      <w:r w:rsidRPr="003F6921">
        <w:rPr>
          <w:rFonts w:hint="eastAsia"/>
        </w:rPr>
        <w:t>。</w:t>
      </w:r>
    </w:p>
    <w:p w14:paraId="2F47F848" w14:textId="77777777" w:rsidR="00647A3C" w:rsidRDefault="00647A3C" w:rsidP="00647A3C">
      <w:pPr>
        <w:pStyle w:val="2"/>
        <w:numPr>
          <w:ilvl w:val="1"/>
          <w:numId w:val="7"/>
        </w:numPr>
      </w:pPr>
      <w:bookmarkStart w:id="34" w:name="_Toc70254334"/>
      <w:bookmarkStart w:id="35" w:name="_Toc70534711"/>
      <w:bookmarkStart w:id="36" w:name="_Toc20325156"/>
      <w:bookmarkStart w:id="37" w:name="_Toc22637971"/>
      <w:r>
        <w:rPr>
          <w:rFonts w:hint="eastAsia"/>
        </w:rPr>
        <w:t>登陆华为云</w:t>
      </w:r>
      <w:bookmarkEnd w:id="34"/>
      <w:bookmarkEnd w:id="35"/>
    </w:p>
    <w:p w14:paraId="7920F3FA" w14:textId="10288C47" w:rsidR="00513034" w:rsidRPr="0053549F" w:rsidRDefault="00513034" w:rsidP="00513034">
      <w:pPr>
        <w:pStyle w:val="30"/>
        <w:numPr>
          <w:ilvl w:val="5"/>
          <w:numId w:val="49"/>
        </w:numPr>
      </w:pPr>
      <w:r w:rsidRPr="0053549F">
        <w:t>进入华为</w:t>
      </w:r>
      <w:proofErr w:type="gramStart"/>
      <w:r w:rsidRPr="0053549F">
        <w:t>云官网</w:t>
      </w:r>
      <w:proofErr w:type="gramEnd"/>
      <w:r w:rsidRPr="0053549F">
        <w:t>。</w:t>
      </w:r>
    </w:p>
    <w:p w14:paraId="003CBEA0" w14:textId="4D8C9449" w:rsidR="00513034" w:rsidRDefault="00513034" w:rsidP="00513034">
      <w:pPr>
        <w:pStyle w:val="1e"/>
      </w:pPr>
      <w:r w:rsidRPr="00524AB8">
        <w:t>华为</w:t>
      </w:r>
      <w:proofErr w:type="gramStart"/>
      <w:r w:rsidRPr="00524AB8">
        <w:t>云官网</w:t>
      </w:r>
      <w:proofErr w:type="gramEnd"/>
      <w:r w:rsidRPr="00524AB8">
        <w:t>：</w:t>
      </w:r>
      <w:r w:rsidRPr="00524AB8">
        <w:t>https://www.huaweicloud.com/</w:t>
      </w:r>
      <w:r w:rsidRPr="00524AB8">
        <w:t>，进入华为</w:t>
      </w:r>
      <w:proofErr w:type="gramStart"/>
      <w:r w:rsidRPr="00524AB8">
        <w:t>云官网</w:t>
      </w:r>
      <w:proofErr w:type="gramEnd"/>
      <w:r w:rsidRPr="00524AB8">
        <w:t>，点击登录。</w:t>
      </w:r>
    </w:p>
    <w:p w14:paraId="336C4B20" w14:textId="2521A391" w:rsidR="008565BB" w:rsidRPr="00524AB8" w:rsidRDefault="008565BB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8CE1E8" wp14:editId="407B154A">
                <wp:simplePos x="0" y="0"/>
                <wp:positionH relativeFrom="column">
                  <wp:posOffset>5000625</wp:posOffset>
                </wp:positionH>
                <wp:positionV relativeFrom="paragraph">
                  <wp:posOffset>296689</wp:posOffset>
                </wp:positionV>
                <wp:extent cx="521685" cy="645015"/>
                <wp:effectExtent l="19050" t="38100" r="50165" b="2222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685" cy="6450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5A23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393.75pt;margin-top:23.35pt;width:41.1pt;height:50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FBED38" wp14:editId="6041072F">
            <wp:extent cx="5352840" cy="2092151"/>
            <wp:effectExtent l="19050" t="19050" r="19685" b="228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846" cy="2099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05C95" w14:textId="77777777" w:rsidR="00513034" w:rsidRPr="0053549F" w:rsidRDefault="00513034" w:rsidP="00513034">
      <w:pPr>
        <w:pStyle w:val="30"/>
        <w:tabs>
          <w:tab w:val="clear" w:pos="1418"/>
          <w:tab w:val="num" w:pos="1701"/>
        </w:tabs>
        <w:ind w:left="1701" w:hanging="159"/>
      </w:pPr>
      <w:r w:rsidRPr="0053549F">
        <w:t>输入账号名和密码，点击登录。</w:t>
      </w:r>
    </w:p>
    <w:p w14:paraId="3B6C9B9E" w14:textId="77777777" w:rsidR="00513034" w:rsidRPr="008565BB" w:rsidRDefault="00513034" w:rsidP="00513034">
      <w:pPr>
        <w:pStyle w:val="1e"/>
      </w:pPr>
    </w:p>
    <w:p w14:paraId="675222D2" w14:textId="2C1F69EF" w:rsidR="008565BB" w:rsidRPr="0053549F" w:rsidRDefault="000C5EB9" w:rsidP="00513034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602A48C" wp14:editId="4A0BBB66">
                <wp:simplePos x="0" y="0"/>
                <wp:positionH relativeFrom="column">
                  <wp:posOffset>4159670</wp:posOffset>
                </wp:positionH>
                <wp:positionV relativeFrom="paragraph">
                  <wp:posOffset>753745</wp:posOffset>
                </wp:positionV>
                <wp:extent cx="1662690" cy="495915"/>
                <wp:effectExtent l="19050" t="19050" r="13970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690" cy="495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9CC09" id="矩形 65" o:spid="_x0000_s1026" style="position:absolute;left:0;text-align:left;margin-left:327.55pt;margin-top:59.35pt;width:130.9pt;height:39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225710" wp14:editId="5491B15D">
                <wp:simplePos x="0" y="0"/>
                <wp:positionH relativeFrom="column">
                  <wp:posOffset>5068710</wp:posOffset>
                </wp:positionH>
                <wp:positionV relativeFrom="paragraph">
                  <wp:posOffset>201464</wp:posOffset>
                </wp:positionV>
                <wp:extent cx="864292" cy="293835"/>
                <wp:effectExtent l="19050" t="19050" r="12065" b="1143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292" cy="293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82801" id="矩形 64" o:spid="_x0000_s1026" style="position:absolute;left:0;text-align:left;margin-left:399.1pt;margin-top:15.85pt;width:68.05pt;height:2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" filled="f" strokecolor="#c7000b" strokeweight="2.25pt"/>
            </w:pict>
          </mc:Fallback>
        </mc:AlternateContent>
      </w:r>
      <w:r w:rsidR="008565B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B53322" wp14:editId="295BE9B7">
                <wp:simplePos x="0" y="0"/>
                <wp:positionH relativeFrom="column">
                  <wp:posOffset>4463280</wp:posOffset>
                </wp:positionH>
                <wp:positionV relativeFrom="paragraph">
                  <wp:posOffset>1696560</wp:posOffset>
                </wp:positionV>
                <wp:extent cx="311847" cy="247892"/>
                <wp:effectExtent l="19050" t="38100" r="50165" b="190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847" cy="2478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B4996" id="直接箭头连接符 38" o:spid="_x0000_s1026" type="#_x0000_t32" style="position:absolute;left:0;text-align:left;margin-left:351.45pt;margin-top:133.6pt;width:24.55pt;height:19.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="008565BB">
        <w:rPr>
          <w:noProof/>
        </w:rPr>
        <w:drawing>
          <wp:inline distT="0" distB="0" distL="0" distR="0" wp14:anchorId="5656F1E3" wp14:editId="4C2FB5D0">
            <wp:extent cx="5352840" cy="2381508"/>
            <wp:effectExtent l="19050" t="19050" r="19685" b="190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5932" cy="23873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AA230" w14:textId="77777777" w:rsidR="00513034" w:rsidRPr="0053549F" w:rsidRDefault="00513034" w:rsidP="00513034">
      <w:pPr>
        <w:pStyle w:val="1e"/>
      </w:pPr>
      <w:r w:rsidRPr="0053549F">
        <w:t>如果还没有注册，点击免费注册，按步骤进行注册后进行登录。</w:t>
      </w:r>
    </w:p>
    <w:p w14:paraId="22B9B60D" w14:textId="7A9447E8" w:rsidR="00647A3C" w:rsidRDefault="00647A3C" w:rsidP="00647A3C">
      <w:pPr>
        <w:pStyle w:val="2"/>
        <w:numPr>
          <w:ilvl w:val="1"/>
          <w:numId w:val="7"/>
        </w:numPr>
        <w:rPr>
          <w:lang w:eastAsia="zh-CN"/>
        </w:rPr>
      </w:pPr>
      <w:bookmarkStart w:id="38" w:name="_Toc70254335"/>
      <w:bookmarkStart w:id="39" w:name="_Toc70534712"/>
      <w:r>
        <w:rPr>
          <w:rFonts w:hint="eastAsia"/>
          <w:lang w:eastAsia="zh-CN"/>
        </w:rPr>
        <w:t>准备虚拟私有</w:t>
      </w:r>
      <w:r>
        <w:rPr>
          <w:lang w:eastAsia="zh-CN"/>
        </w:rPr>
        <w:t>云</w:t>
      </w:r>
      <w:r>
        <w:rPr>
          <w:lang w:eastAsia="zh-CN"/>
        </w:rPr>
        <w:t>VPC</w:t>
      </w:r>
      <w:r>
        <w:rPr>
          <w:lang w:eastAsia="zh-CN"/>
        </w:rPr>
        <w:t>环境</w:t>
      </w:r>
      <w:bookmarkEnd w:id="36"/>
      <w:bookmarkEnd w:id="37"/>
      <w:bookmarkEnd w:id="38"/>
      <w:bookmarkEnd w:id="39"/>
    </w:p>
    <w:p w14:paraId="4989DC2D" w14:textId="77777777" w:rsidR="00647A3C" w:rsidRPr="009A700B" w:rsidRDefault="00647A3C" w:rsidP="00513034">
      <w:pPr>
        <w:pStyle w:val="1e"/>
      </w:pPr>
      <w:r>
        <w:rPr>
          <w:rFonts w:hint="eastAsia"/>
        </w:rPr>
        <w:t>在后续</w:t>
      </w:r>
      <w:r>
        <w:t>创建</w:t>
      </w:r>
      <w:r>
        <w:t>ECS</w:t>
      </w:r>
      <w:r>
        <w:t>时，选择该步骤中所</w:t>
      </w:r>
      <w:r>
        <w:rPr>
          <w:rFonts w:hint="eastAsia"/>
        </w:rPr>
        <w:t>配置</w:t>
      </w:r>
      <w:r>
        <w:t>的</w:t>
      </w:r>
      <w:r>
        <w:t>VPC</w:t>
      </w:r>
      <w:r>
        <w:t>、子网和</w:t>
      </w:r>
      <w:r>
        <w:rPr>
          <w:rFonts w:hint="eastAsia"/>
        </w:rPr>
        <w:t>安全</w:t>
      </w:r>
      <w:r>
        <w:t>组。</w:t>
      </w:r>
    </w:p>
    <w:p w14:paraId="48D080D1" w14:textId="77777777" w:rsidR="00647A3C" w:rsidRDefault="00647A3C" w:rsidP="00647A3C">
      <w:pPr>
        <w:pStyle w:val="30"/>
      </w:pPr>
      <w:r>
        <w:rPr>
          <w:rFonts w:hint="eastAsia"/>
        </w:rPr>
        <w:t>登录</w:t>
      </w:r>
      <w:r>
        <w:t>华为云账号，在虚拟</w:t>
      </w:r>
      <w:proofErr w:type="gramStart"/>
      <w:r>
        <w:t>私有云</w:t>
      </w:r>
      <w:proofErr w:type="gramEnd"/>
      <w:r>
        <w:t>VPC</w:t>
      </w:r>
      <w:r>
        <w:t>页面下，点击</w:t>
      </w:r>
      <w:r>
        <w:t>“</w:t>
      </w:r>
      <w:r>
        <w:rPr>
          <w:rFonts w:hint="eastAsia"/>
        </w:rPr>
        <w:t>访问</w:t>
      </w:r>
      <w:r>
        <w:t>控制台</w:t>
      </w:r>
      <w:r>
        <w:t>”</w:t>
      </w:r>
      <w:r>
        <w:rPr>
          <w:rFonts w:hint="eastAsia"/>
        </w:rPr>
        <w:t>。</w:t>
      </w:r>
    </w:p>
    <w:p w14:paraId="01EA9CEF" w14:textId="77777777" w:rsidR="00647A3C" w:rsidRDefault="00487472" w:rsidP="00513034">
      <w:pPr>
        <w:pStyle w:val="1e"/>
      </w:pPr>
      <w:hyperlink r:id="rId16" w:history="1">
        <w:r w:rsidR="00647A3C">
          <w:rPr>
            <w:rStyle w:val="ad"/>
          </w:rPr>
          <w:t>https://www.huaweicloud.com/product/vpc.html</w:t>
        </w:r>
      </w:hyperlink>
    </w:p>
    <w:p w14:paraId="2093297C" w14:textId="77777777" w:rsidR="00647A3C" w:rsidRDefault="00647A3C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40B548" wp14:editId="4E7789DC">
                <wp:simplePos x="0" y="0"/>
                <wp:positionH relativeFrom="column">
                  <wp:posOffset>754034</wp:posOffset>
                </wp:positionH>
                <wp:positionV relativeFrom="paragraph">
                  <wp:posOffset>1313929</wp:posOffset>
                </wp:positionV>
                <wp:extent cx="1069571" cy="404553"/>
                <wp:effectExtent l="19050" t="19050" r="16510" b="146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571" cy="4045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A36F4" id="矩形 13" o:spid="_x0000_s1026" style="position:absolute;left:0;text-align:left;margin-left:59.35pt;margin-top:103.45pt;width:84.2pt;height:3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AF09CC1" wp14:editId="5BBA7E2A">
            <wp:extent cx="5439076" cy="1967789"/>
            <wp:effectExtent l="19050" t="19050" r="9525" b="13970"/>
            <wp:docPr id="15" name="图片 15" descr="C:\Users\hwx440052\AppData\Roaming\eSpace_Desktop\UserData\hwx440052\imagefiles\56455705-F575-4EB3-949F-58ACAA231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455705-F575-4EB3-949F-58ACAA231E52" descr="C:\Users\hwx440052\AppData\Roaming\eSpace_Desktop\UserData\hwx440052\imagefiles\56455705-F575-4EB3-949F-58ACAA231E5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559" cy="19697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AB376A" w14:textId="77777777" w:rsidR="00647A3C" w:rsidRDefault="00647A3C" w:rsidP="00647A3C">
      <w:pPr>
        <w:pStyle w:val="30"/>
      </w:pPr>
      <w:r>
        <w:rPr>
          <w:rFonts w:hint="eastAsia"/>
        </w:rPr>
        <w:t>在</w:t>
      </w:r>
      <w:r>
        <w:t>网络控制台界面中，点击</w:t>
      </w:r>
      <w:r>
        <w:t>“</w:t>
      </w:r>
      <w:r>
        <w:rPr>
          <w:rFonts w:hint="eastAsia"/>
        </w:rPr>
        <w:t>创建</w:t>
      </w:r>
      <w:r>
        <w:t>虚拟私有云</w:t>
      </w:r>
      <w:r>
        <w:t>”</w:t>
      </w:r>
      <w:r>
        <w:rPr>
          <w:rFonts w:hint="eastAsia"/>
        </w:rPr>
        <w:t>。</w:t>
      </w:r>
    </w:p>
    <w:p w14:paraId="6B79C548" w14:textId="77777777" w:rsidR="00647A3C" w:rsidRDefault="00647A3C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86FA3C" wp14:editId="013A95A2">
                <wp:simplePos x="0" y="0"/>
                <wp:positionH relativeFrom="margin">
                  <wp:posOffset>5442412</wp:posOffset>
                </wp:positionH>
                <wp:positionV relativeFrom="paragraph">
                  <wp:posOffset>89708</wp:posOffset>
                </wp:positionV>
                <wp:extent cx="664729" cy="182880"/>
                <wp:effectExtent l="19050" t="19050" r="21590" b="266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2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3D477" id="矩形 16" o:spid="_x0000_s1026" style="position:absolute;left:0;text-align:left;margin-left:428.55pt;margin-top:7.05pt;width:52.3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" filled="f" strokecolor="#c7000b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8B266B" wp14:editId="584DA40C">
            <wp:extent cx="5454000" cy="888440"/>
            <wp:effectExtent l="19050" t="19050" r="13970" b="260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888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4AF3" w14:textId="77777777" w:rsidR="00647A3C" w:rsidRDefault="00647A3C" w:rsidP="00647A3C">
      <w:pPr>
        <w:pStyle w:val="30"/>
      </w:pPr>
      <w:r>
        <w:rPr>
          <w:rFonts w:hint="eastAsia"/>
        </w:rPr>
        <w:t>填写</w:t>
      </w:r>
      <w:r>
        <w:t>如下配置信息，然后点击</w:t>
      </w:r>
      <w:r>
        <w:t>“</w:t>
      </w:r>
      <w:r>
        <w:rPr>
          <w:rFonts w:hint="eastAsia"/>
        </w:rPr>
        <w:t>立即</w:t>
      </w:r>
      <w:r>
        <w:t>创建</w:t>
      </w:r>
      <w:r>
        <w:t>”</w:t>
      </w:r>
      <w:r>
        <w:rPr>
          <w:rFonts w:hint="eastAsia"/>
        </w:rPr>
        <w:t>。</w:t>
      </w:r>
    </w:p>
    <w:p w14:paraId="3C52266B" w14:textId="77777777" w:rsidR="00647A3C" w:rsidRDefault="00647A3C" w:rsidP="00513034">
      <w:pPr>
        <w:pStyle w:val="1e"/>
      </w:pPr>
      <w:r>
        <w:rPr>
          <w:rFonts w:hint="eastAsia"/>
        </w:rPr>
        <w:t>基本信息</w:t>
      </w:r>
    </w:p>
    <w:p w14:paraId="36989E0E" w14:textId="77777777" w:rsidR="00647A3C" w:rsidRDefault="00647A3C" w:rsidP="00647A3C">
      <w:pPr>
        <w:pStyle w:val="4a"/>
      </w:pPr>
      <w:r>
        <w:rPr>
          <w:rFonts w:hint="eastAsia"/>
        </w:rPr>
        <w:t>区域</w:t>
      </w:r>
      <w:r>
        <w:t>：华北</w:t>
      </w:r>
      <w:r>
        <w:t>-</w:t>
      </w:r>
      <w:r>
        <w:t>北京四</w:t>
      </w:r>
    </w:p>
    <w:p w14:paraId="17F447FE" w14:textId="77777777" w:rsidR="00647A3C" w:rsidRDefault="00647A3C" w:rsidP="00647A3C">
      <w:pPr>
        <w:pStyle w:val="4a"/>
      </w:pPr>
      <w:r>
        <w:rPr>
          <w:rFonts w:hint="eastAsia"/>
        </w:rPr>
        <w:lastRenderedPageBreak/>
        <w:t>名称</w:t>
      </w:r>
      <w:r>
        <w:t>：</w:t>
      </w:r>
      <w:proofErr w:type="spellStart"/>
      <w:r>
        <w:t>myvpc</w:t>
      </w:r>
      <w:proofErr w:type="spellEnd"/>
    </w:p>
    <w:p w14:paraId="117AAB00" w14:textId="77777777" w:rsidR="00647A3C" w:rsidRDefault="00647A3C" w:rsidP="00647A3C">
      <w:pPr>
        <w:pStyle w:val="4a"/>
      </w:pPr>
      <w:r>
        <w:rPr>
          <w:rFonts w:hint="eastAsia"/>
        </w:rPr>
        <w:t>网段</w:t>
      </w:r>
      <w:r>
        <w:t>：默认</w:t>
      </w:r>
    </w:p>
    <w:p w14:paraId="29FEDCAB" w14:textId="77777777" w:rsidR="00647A3C" w:rsidRDefault="00647A3C" w:rsidP="00513034">
      <w:pPr>
        <w:pStyle w:val="1e"/>
      </w:pPr>
      <w:r>
        <w:rPr>
          <w:rFonts w:hint="eastAsia"/>
        </w:rPr>
        <w:t>子网配置</w:t>
      </w:r>
    </w:p>
    <w:p w14:paraId="31645268" w14:textId="77777777" w:rsidR="00647A3C" w:rsidRDefault="00647A3C" w:rsidP="00647A3C">
      <w:pPr>
        <w:pStyle w:val="4a"/>
      </w:pPr>
      <w:r>
        <w:rPr>
          <w:rFonts w:hint="eastAsia"/>
        </w:rPr>
        <w:t>可用区</w:t>
      </w:r>
      <w:r>
        <w:t>：</w:t>
      </w:r>
      <w:proofErr w:type="gramStart"/>
      <w:r>
        <w:t>可用区</w:t>
      </w:r>
      <w:proofErr w:type="gramEnd"/>
      <w:r>
        <w:rPr>
          <w:rFonts w:hint="eastAsia"/>
        </w:rPr>
        <w:t>1</w:t>
      </w:r>
    </w:p>
    <w:p w14:paraId="70BA21CA" w14:textId="77777777" w:rsidR="00647A3C" w:rsidRDefault="00647A3C" w:rsidP="00647A3C">
      <w:pPr>
        <w:pStyle w:val="4a"/>
      </w:pPr>
      <w:r>
        <w:rPr>
          <w:rFonts w:hint="eastAsia"/>
        </w:rPr>
        <w:t>名称</w:t>
      </w:r>
      <w:r>
        <w:t>：</w:t>
      </w:r>
      <w:r>
        <w:t>subnet-</w:t>
      </w:r>
      <w:proofErr w:type="spellStart"/>
      <w:r>
        <w:t>myvpc</w:t>
      </w:r>
      <w:proofErr w:type="spellEnd"/>
    </w:p>
    <w:p w14:paraId="2FAF438F" w14:textId="77777777" w:rsidR="00647A3C" w:rsidRDefault="00647A3C" w:rsidP="00647A3C">
      <w:pPr>
        <w:pStyle w:val="4a"/>
      </w:pPr>
      <w:r>
        <w:rPr>
          <w:rFonts w:hint="eastAsia"/>
        </w:rPr>
        <w:t>子网</w:t>
      </w:r>
      <w:proofErr w:type="gramStart"/>
      <w:r>
        <w:t>网</w:t>
      </w:r>
      <w:proofErr w:type="gramEnd"/>
      <w:r>
        <w:t>段：默认</w:t>
      </w:r>
    </w:p>
    <w:p w14:paraId="71BFA47B" w14:textId="77777777" w:rsidR="00647A3C" w:rsidRDefault="00647A3C" w:rsidP="00513034">
      <w:pPr>
        <w:pStyle w:val="1e"/>
      </w:pPr>
      <w:r>
        <w:rPr>
          <w:noProof/>
        </w:rPr>
        <w:drawing>
          <wp:inline distT="0" distB="0" distL="0" distR="0" wp14:anchorId="359B491C" wp14:editId="21508E77">
            <wp:extent cx="5454000" cy="4658820"/>
            <wp:effectExtent l="19050" t="19050" r="1397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658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5F339" w14:textId="77777777" w:rsidR="00647A3C" w:rsidRDefault="00647A3C" w:rsidP="00647A3C">
      <w:pPr>
        <w:pStyle w:val="30"/>
      </w:pPr>
      <w:r>
        <w:rPr>
          <w:rFonts w:hint="eastAsia"/>
        </w:rPr>
        <w:t>返回</w:t>
      </w:r>
      <w:r>
        <w:t>到网络控制台，</w:t>
      </w:r>
      <w:r>
        <w:rPr>
          <w:rFonts w:hint="eastAsia"/>
        </w:rPr>
        <w:t>可</w:t>
      </w:r>
      <w:r>
        <w:t>看见</w:t>
      </w:r>
      <w:r>
        <w:t>VPC</w:t>
      </w:r>
      <w:r>
        <w:t>与子网已创建。</w:t>
      </w:r>
    </w:p>
    <w:p w14:paraId="4520CB51" w14:textId="77777777" w:rsidR="00647A3C" w:rsidRDefault="00647A3C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63629" wp14:editId="14088EF3">
                <wp:simplePos x="0" y="0"/>
                <wp:positionH relativeFrom="column">
                  <wp:posOffset>726325</wp:posOffset>
                </wp:positionH>
                <wp:positionV relativeFrom="paragraph">
                  <wp:posOffset>781743</wp:posOffset>
                </wp:positionV>
                <wp:extent cx="559723" cy="155171"/>
                <wp:effectExtent l="19050" t="19050" r="1206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23" cy="155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BD6D2" id="矩形 17" o:spid="_x0000_s1026" style="position:absolute;left:0;text-align:left;margin-left:57.2pt;margin-top:61.55pt;width:44.05pt;height:1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760C1C4" wp14:editId="45F64C9A">
            <wp:extent cx="5454000" cy="995958"/>
            <wp:effectExtent l="19050" t="19050" r="1397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99595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4B4B3" w14:textId="0F567018" w:rsidR="00647A3C" w:rsidRDefault="00647A3C" w:rsidP="00647A3C">
      <w:pPr>
        <w:pStyle w:val="30"/>
      </w:pPr>
      <w:r>
        <w:rPr>
          <w:rFonts w:hint="eastAsia"/>
        </w:rPr>
        <w:t>在</w:t>
      </w:r>
      <w:r>
        <w:t>“</w:t>
      </w:r>
      <w:r>
        <w:rPr>
          <w:rFonts w:hint="eastAsia"/>
        </w:rPr>
        <w:t>安全</w:t>
      </w:r>
      <w:r>
        <w:t>组</w:t>
      </w:r>
      <w:r>
        <w:t>”</w:t>
      </w:r>
      <w:r>
        <w:rPr>
          <w:rFonts w:hint="eastAsia"/>
        </w:rPr>
        <w:t>页面</w:t>
      </w:r>
      <w:r>
        <w:t>中找到</w:t>
      </w:r>
      <w:r>
        <w:t>default</w:t>
      </w:r>
      <w:r>
        <w:rPr>
          <w:rFonts w:hint="eastAsia"/>
        </w:rPr>
        <w:t>安全组</w:t>
      </w:r>
      <w:r>
        <w:t>。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配置</w:t>
      </w:r>
      <w:r>
        <w:t>规则</w:t>
      </w:r>
      <w:r>
        <w:t>”</w:t>
      </w:r>
      <w:r>
        <w:rPr>
          <w:rFonts w:hint="eastAsia"/>
        </w:rPr>
        <w:t>。</w:t>
      </w:r>
    </w:p>
    <w:p w14:paraId="1934FB71" w14:textId="676821F2" w:rsidR="00647A3C" w:rsidRDefault="00647A3C" w:rsidP="00513034">
      <w:pPr>
        <w:pStyle w:val="1e"/>
      </w:pPr>
    </w:p>
    <w:p w14:paraId="58399202" w14:textId="2524ED2B" w:rsidR="009A7EAF" w:rsidRDefault="009A7EAF" w:rsidP="00513034">
      <w:pPr>
        <w:pStyle w:val="1e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4E585F7" wp14:editId="596088AC">
                <wp:simplePos x="0" y="0"/>
                <wp:positionH relativeFrom="column">
                  <wp:posOffset>4854623</wp:posOffset>
                </wp:positionH>
                <wp:positionV relativeFrom="paragraph">
                  <wp:posOffset>1147910</wp:posOffset>
                </wp:positionV>
                <wp:extent cx="233082" cy="336177"/>
                <wp:effectExtent l="0" t="0" r="0" b="698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8"/>
                          <a:chExt cx="730151" cy="788963"/>
                        </a:xfrm>
                      </wpg:grpSpPr>
                      <wps:wsp>
                        <wps:cNvPr id="35" name="椭圆 3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-125520" y="-290228"/>
                            <a:ext cx="730151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E69EFB" w14:textId="77777777" w:rsidR="00647A3C" w:rsidRPr="00441DC2" w:rsidRDefault="00647A3C" w:rsidP="00647A3C"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85F7" id="组合 34" o:spid="_x0000_s1026" style="position:absolute;left:0;text-align:left;margin-left:382.25pt;margin-top:90.4pt;width:18.35pt;height:26.45pt;z-index:251668480;mso-width-relative:margin;mso-height-relative:margin" coordorigin="-1255,-2902" coordsize="7301,7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">
                <v:oval id="椭圆 35" o:spid="_x0000_s1027" style="position:absolute;width:4923;height:3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FuL8YA&#10;AADbAAAADwAAAGRycy9kb3ducmV2LnhtbESPS2vDMBCE74X8B7GB3hq5eTW4UUJaWsgpkKTkcdta&#10;W9vEWhlLtdV/XwUCOQ4z8w0zXwZTiZYaV1pW8DxIQBBnVpecK/jafz7NQDiPrLGyTAr+yMFy0XuY&#10;Y6ptx1tqdz4XEcIuRQWF93UqpcsKMugGtiaO3o9tDPoom1zqBrsIN5UcJslUGiw5LhRY03tB2WX3&#10;axSEc3Yxh8NpM9p+88vHcRym59mbUo/9sHoF4Sn4e/jWXmsFowlcv8Qf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FuL8YAAADbAAAADwAAAAAAAAAAAAAAAACYAgAAZHJz&#10;L2Rvd25yZXYueG1sUEsFBgAAAAAEAAQA9QAAAIsDAAAAAA==&#10;" fillcolor="#c7000b" strokecolor="#c7000b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6" o:spid="_x0000_s1028" type="#_x0000_t202" style="position:absolute;left:-1255;top:-2902;width:7301;height:7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<v:textbox>
                    <w:txbxContent>
                      <w:p w14:paraId="65E69EFB" w14:textId="77777777" w:rsidR="00647A3C" w:rsidRPr="00441DC2" w:rsidRDefault="00647A3C" w:rsidP="00647A3C"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C1EEE3" wp14:editId="1832A85F">
                <wp:simplePos x="0" y="0"/>
                <wp:positionH relativeFrom="column">
                  <wp:posOffset>5055230</wp:posOffset>
                </wp:positionH>
                <wp:positionV relativeFrom="paragraph">
                  <wp:posOffset>1105891</wp:posOffset>
                </wp:positionV>
                <wp:extent cx="281529" cy="134097"/>
                <wp:effectExtent l="19050" t="19050" r="23495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29" cy="134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E8003" id="矩形 23" o:spid="_x0000_s1026" style="position:absolute;left:0;text-align:left;margin-left:398.05pt;margin-top:87.1pt;width:22.15pt;height:1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6B70843" wp14:editId="2B9E86A1">
                <wp:simplePos x="0" y="0"/>
                <wp:positionH relativeFrom="column">
                  <wp:posOffset>1980526</wp:posOffset>
                </wp:positionH>
                <wp:positionV relativeFrom="paragraph">
                  <wp:posOffset>933401</wp:posOffset>
                </wp:positionV>
                <wp:extent cx="233082" cy="336177"/>
                <wp:effectExtent l="0" t="0" r="0" b="698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8"/>
                          <a:chExt cx="730150" cy="788963"/>
                        </a:xfrm>
                      </wpg:grpSpPr>
                      <wps:wsp>
                        <wps:cNvPr id="32" name="椭圆 32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-125520" y="-290228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C789B4" w14:textId="77777777" w:rsidR="00647A3C" w:rsidRPr="00441DC2" w:rsidRDefault="00647A3C" w:rsidP="00647A3C"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B70843" id="组合 31" o:spid="_x0000_s1029" style="position:absolute;left:0;text-align:left;margin-left:155.95pt;margin-top:73.5pt;width:18.35pt;height:26.45pt;z-index:251667456;mso-width-relative:margin;mso-height-relative:margin" coordorigin="-1255,-2902" coordsize="7301,7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">
                <v:oval id="椭圆 32" o:spid="_x0000_s1030" style="position:absolute;width:4923;height:3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j2W8QA&#10;AADbAAAADwAAAGRycy9kb3ducmV2LnhtbESPQWsCMRSE74L/ITyhN81WRWU1ioqFngSt2Hp7bl53&#10;FzcvyybV+O+NUPA4zMw3zGwRTCWu1LjSsoL3XgKCOLO65FzB4eujOwHhPLLGyjIpuJODxbzdmmGq&#10;7Y13dN37XEQIuxQVFN7XqZQuK8ig69maOHq/tjHoo2xyqRu8RbipZD9JRtJgyXGhwJrWBWWX/Z9R&#10;EE7ZxRyPP9vB7szjzfcwjE6TlVJvnbCcgvAU/Cv83/7UCgZ9eH6JP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o9lvEAAAA2wAAAA8AAAAAAAAAAAAAAAAAmAIAAGRycy9k&#10;b3ducmV2LnhtbFBLBQYAAAAABAAEAPUAAACJAwAAAAA=&#10;" fillcolor="#c7000b" strokecolor="#c7000b" strokeweight="2pt"/>
                <v:shape id="文本框 33" o:spid="_x0000_s1031" type="#_x0000_t202" style="position:absolute;left:-1255;top:-2902;width:7301;height:7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14:paraId="22C789B4" w14:textId="77777777" w:rsidR="00647A3C" w:rsidRPr="00441DC2" w:rsidRDefault="00647A3C" w:rsidP="00647A3C"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</w:rPr>
                        </w:pPr>
                        <w:r>
                          <w:rPr>
                            <w:color w:val="FFFFFF" w:themeColor="background1"/>
                            <w:sz w:val="15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C49E1E" wp14:editId="51D038C0">
                <wp:simplePos x="0" y="0"/>
                <wp:positionH relativeFrom="column">
                  <wp:posOffset>770310</wp:posOffset>
                </wp:positionH>
                <wp:positionV relativeFrom="paragraph">
                  <wp:posOffset>1082166</wp:posOffset>
                </wp:positionV>
                <wp:extent cx="329565" cy="224214"/>
                <wp:effectExtent l="19050" t="19050" r="13335" b="234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2242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C1945" id="矩形 20" o:spid="_x0000_s1026" style="position:absolute;left:0;text-align:left;margin-left:60.65pt;margin-top:85.2pt;width:25.95pt;height:1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A81384" wp14:editId="12115C71">
                <wp:simplePos x="0" y="0"/>
                <wp:positionH relativeFrom="column">
                  <wp:posOffset>1619910</wp:posOffset>
                </wp:positionH>
                <wp:positionV relativeFrom="paragraph">
                  <wp:posOffset>1082560</wp:posOffset>
                </wp:positionV>
                <wp:extent cx="340658" cy="206260"/>
                <wp:effectExtent l="19050" t="19050" r="21590" b="228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58" cy="206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3C35F" id="矩形 22" o:spid="_x0000_s1026" style="position:absolute;left:0;text-align:left;margin-left:127.55pt;margin-top:85.25pt;width:26.8pt;height:1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DBEC30E" wp14:editId="06AFEEF7">
                <wp:simplePos x="0" y="0"/>
                <wp:positionH relativeFrom="column">
                  <wp:posOffset>1024830</wp:posOffset>
                </wp:positionH>
                <wp:positionV relativeFrom="paragraph">
                  <wp:posOffset>809985</wp:posOffset>
                </wp:positionV>
                <wp:extent cx="233082" cy="336177"/>
                <wp:effectExtent l="0" t="0" r="0" b="698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82" cy="336177"/>
                          <a:chOff x="-125520" y="-290227"/>
                          <a:chExt cx="730150" cy="788963"/>
                        </a:xfrm>
                      </wpg:grpSpPr>
                      <wps:wsp>
                        <wps:cNvPr id="25" name="椭圆 25"/>
                        <wps:cNvSpPr/>
                        <wps:spPr>
                          <a:xfrm>
                            <a:off x="0" y="2"/>
                            <a:ext cx="492302" cy="353301"/>
                          </a:xfrm>
                          <a:prstGeom prst="ellipse">
                            <a:avLst/>
                          </a:prstGeom>
                          <a:solidFill>
                            <a:srgbClr val="C7000B"/>
                          </a:solidFill>
                          <a:ln>
                            <a:solidFill>
                              <a:srgbClr val="C7000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-125520" y="-290227"/>
                            <a:ext cx="730150" cy="7889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4D5103" w14:textId="77777777" w:rsidR="00647A3C" w:rsidRPr="00441DC2" w:rsidRDefault="00647A3C" w:rsidP="00647A3C">
                              <w:pPr>
                                <w:ind w:left="0"/>
                                <w:jc w:val="center"/>
                                <w:rPr>
                                  <w:color w:val="FFFFFF" w:themeColor="background1"/>
                                  <w:sz w:val="15"/>
                                </w:rPr>
                              </w:pPr>
                              <w:r w:rsidRPr="00441DC2">
                                <w:rPr>
                                  <w:rFonts w:hint="eastAsia"/>
                                  <w:color w:val="FFFFFF" w:themeColor="background1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BEC30E" id="组合 30" o:spid="_x0000_s1032" style="position:absolute;left:0;text-align:left;margin-left:80.7pt;margin-top:63.8pt;width:18.35pt;height:26.45pt;z-index:251666432;mso-width-relative:margin;mso-height-relative:margin" coordorigin="-1255,-2902" coordsize="7301,7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">
                <v:oval id="椭圆 25" o:spid="_x0000_s1033" style="position:absolute;width:4923;height:3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48sYA&#10;AADbAAAADwAAAGRycy9kb3ducmV2LnhtbESPT2vCQBTE7wW/w/KE3uqmVq2k2YiWFjwJavHP7TX7&#10;mgSzb0N2q9tv3xUEj8PM/IbJZsE04kydqy0reB4kIIgLq2suFXxtP5+mIJxH1thYJgV/5GCW9x4y&#10;TLW98JrOG1+KCGGXooLK+zaV0hUVGXQD2xJH78d2Bn2UXSl1h5cIN40cJslEGqw5LlTY0ntFxWnz&#10;axSEY3Eyu91h9bL+5teP/ShMjtOFUo/9MH8D4Sn4e/jWXmoFwzFcv8QfI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j48sYAAADbAAAADwAAAAAAAAAAAAAAAACYAgAAZHJz&#10;L2Rvd25yZXYueG1sUEsFBgAAAAAEAAQA9QAAAIsDAAAAAA==&#10;" fillcolor="#c7000b" strokecolor="#c7000b" strokeweight="2pt"/>
                <v:shape id="文本框 29" o:spid="_x0000_s1034" type="#_x0000_t202" style="position:absolute;left:-1255;top:-2902;width:7301;height:7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14:paraId="364D5103" w14:textId="77777777" w:rsidR="00647A3C" w:rsidRPr="00441DC2" w:rsidRDefault="00647A3C" w:rsidP="00647A3C">
                        <w:pPr>
                          <w:ind w:left="0"/>
                          <w:jc w:val="center"/>
                          <w:rPr>
                            <w:color w:val="FFFFFF" w:themeColor="background1"/>
                            <w:sz w:val="15"/>
                          </w:rPr>
                        </w:pPr>
                        <w:r w:rsidRPr="00441DC2">
                          <w:rPr>
                            <w:rFonts w:hint="eastAsia"/>
                            <w:color w:val="FFFFFF" w:themeColor="background1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46F9D11" wp14:editId="3F74AD52">
            <wp:extent cx="5453380" cy="1744991"/>
            <wp:effectExtent l="19050" t="19050" r="13970" b="266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562" cy="17508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9ECB4F" w14:textId="77777777" w:rsidR="00647A3C" w:rsidRDefault="00647A3C" w:rsidP="00647A3C">
      <w:pPr>
        <w:pStyle w:val="30"/>
      </w:pPr>
      <w:r>
        <w:rPr>
          <w:rFonts w:hint="eastAsia"/>
        </w:rPr>
        <w:t>选择</w:t>
      </w:r>
      <w:r>
        <w:t>“</w:t>
      </w:r>
      <w:r>
        <w:rPr>
          <w:rFonts w:hint="eastAsia"/>
        </w:rPr>
        <w:t>入方向</w:t>
      </w:r>
      <w:r>
        <w:t>规则</w:t>
      </w:r>
      <w:r>
        <w:t>”</w:t>
      </w:r>
      <w:r>
        <w:rPr>
          <w:rFonts w:hint="eastAsia"/>
        </w:rPr>
        <w:t>页签</w:t>
      </w:r>
      <w:r>
        <w:t>，点击</w:t>
      </w:r>
      <w:r>
        <w:t>“</w:t>
      </w:r>
      <w:r>
        <w:rPr>
          <w:rFonts w:hint="eastAsia"/>
        </w:rPr>
        <w:t>添加</w:t>
      </w:r>
      <w:r>
        <w:t>规则</w:t>
      </w:r>
      <w:r>
        <w:t>”</w:t>
      </w:r>
      <w:r>
        <w:rPr>
          <w:rFonts w:hint="eastAsia"/>
        </w:rPr>
        <w:t>。</w:t>
      </w:r>
    </w:p>
    <w:p w14:paraId="06EA6474" w14:textId="77777777" w:rsidR="00647A3C" w:rsidRDefault="00647A3C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7795BE" wp14:editId="0DB856B8">
                <wp:simplePos x="0" y="0"/>
                <wp:positionH relativeFrom="column">
                  <wp:posOffset>678404</wp:posOffset>
                </wp:positionH>
                <wp:positionV relativeFrom="paragraph">
                  <wp:posOffset>255605</wp:posOffset>
                </wp:positionV>
                <wp:extent cx="416859" cy="138953"/>
                <wp:effectExtent l="19050" t="19050" r="21590" b="139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59" cy="138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69890" id="矩形 41" o:spid="_x0000_s1026" style="position:absolute;left:0;text-align:left;margin-left:53.4pt;margin-top:20.15pt;width:32.8pt;height:1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E38943" wp14:editId="7B15C6EC">
                <wp:simplePos x="0" y="0"/>
                <wp:positionH relativeFrom="column">
                  <wp:posOffset>1023545</wp:posOffset>
                </wp:positionH>
                <wp:positionV relativeFrom="paragraph">
                  <wp:posOffset>53899</wp:posOffset>
                </wp:positionV>
                <wp:extent cx="358589" cy="134471"/>
                <wp:effectExtent l="19050" t="19050" r="22860" b="1841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589" cy="134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89325" id="矩形 37" o:spid="_x0000_s1026" style="position:absolute;left:0;text-align:left;margin-left:80.6pt;margin-top:4.25pt;width:28.25pt;height:1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D7D480B" wp14:editId="1A418EA9">
            <wp:extent cx="5454000" cy="1193904"/>
            <wp:effectExtent l="19050" t="19050" r="13970" b="25400"/>
            <wp:docPr id="39" name="图片 39" descr="C:\Users\hwx440052\AppData\Roaming\eSpace_Desktop\UserData\hwx440052\imagefiles\D95579FC-9640-4D48-B1D7-24E0AFF04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5579FC-9640-4D48-B1D7-24E0AFF04283" descr="C:\Users\hwx440052\AppData\Roaming\eSpace_Desktop\UserData\hwx440052\imagefiles\D95579FC-9640-4D48-B1D7-24E0AFF0428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19390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1C65F1" w14:textId="77777777" w:rsidR="00647A3C" w:rsidRDefault="00647A3C" w:rsidP="00647A3C">
      <w:pPr>
        <w:pStyle w:val="30"/>
      </w:pPr>
      <w:r>
        <w:rPr>
          <w:rFonts w:hint="eastAsia"/>
        </w:rPr>
        <w:t>协议</w:t>
      </w:r>
      <w:r>
        <w:t>端口选择</w:t>
      </w:r>
      <w:r>
        <w:t>“</w:t>
      </w:r>
      <w:r>
        <w:rPr>
          <w:rFonts w:hint="eastAsia"/>
        </w:rPr>
        <w:t>全部</w:t>
      </w:r>
      <w:r>
        <w:t>放通</w:t>
      </w:r>
      <w:r>
        <w:t>”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，</w:t>
      </w:r>
      <w:r>
        <w:t>完成安全组规则的添加。</w:t>
      </w:r>
    </w:p>
    <w:p w14:paraId="66117BC4" w14:textId="607887DC" w:rsidR="0028482D" w:rsidRDefault="0028482D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251EFC" wp14:editId="10EEC4FE">
                <wp:simplePos x="0" y="0"/>
                <wp:positionH relativeFrom="column">
                  <wp:posOffset>1936710</wp:posOffset>
                </wp:positionH>
                <wp:positionV relativeFrom="paragraph">
                  <wp:posOffset>1382265</wp:posOffset>
                </wp:positionV>
                <wp:extent cx="863640" cy="229907"/>
                <wp:effectExtent l="19050" t="19050" r="12700" b="1778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40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14F19" id="矩形 68" o:spid="_x0000_s1026" style="position:absolute;left:0;text-align:left;margin-left:152.5pt;margin-top:108.85pt;width:68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6B39ED" wp14:editId="5558FACD">
                <wp:simplePos x="0" y="0"/>
                <wp:positionH relativeFrom="column">
                  <wp:posOffset>2922690</wp:posOffset>
                </wp:positionH>
                <wp:positionV relativeFrom="paragraph">
                  <wp:posOffset>2129155</wp:posOffset>
                </wp:positionV>
                <wp:extent cx="440025" cy="242175"/>
                <wp:effectExtent l="19050" t="19050" r="17780" b="247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25" cy="242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E1000" id="矩形 43" o:spid="_x0000_s1026" style="position:absolute;left:0;text-align:left;margin-left:230.15pt;margin-top:167.65pt;width:34.65pt;height:19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AB8C249" wp14:editId="30CD8AD5">
            <wp:extent cx="5352840" cy="2402058"/>
            <wp:effectExtent l="19050" t="19050" r="19685" b="177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3925" cy="24115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4DB4A" w14:textId="723E70C1" w:rsidR="00647A3C" w:rsidRDefault="00647A3C" w:rsidP="00647A3C">
      <w:pPr>
        <w:pStyle w:val="2"/>
        <w:numPr>
          <w:ilvl w:val="1"/>
          <w:numId w:val="7"/>
        </w:numPr>
        <w:rPr>
          <w:lang w:eastAsia="zh-CN"/>
        </w:rPr>
      </w:pPr>
      <w:bookmarkStart w:id="40" w:name="_Toc20325157"/>
      <w:bookmarkStart w:id="41" w:name="_Toc22637972"/>
      <w:bookmarkStart w:id="42" w:name="_Toc70254336"/>
      <w:bookmarkStart w:id="43" w:name="_Toc70534713"/>
      <w:r>
        <w:rPr>
          <w:rFonts w:hint="eastAsia"/>
          <w:lang w:eastAsia="zh-CN"/>
        </w:rPr>
        <w:t>购买</w:t>
      </w:r>
      <w:r>
        <w:rPr>
          <w:lang w:eastAsia="zh-CN"/>
        </w:rPr>
        <w:t>云服务器</w:t>
      </w:r>
      <w:r>
        <w:rPr>
          <w:rFonts w:hint="eastAsia"/>
          <w:lang w:eastAsia="zh-CN"/>
        </w:rPr>
        <w:t>E</w:t>
      </w:r>
      <w:r>
        <w:rPr>
          <w:lang w:eastAsia="zh-CN"/>
        </w:rPr>
        <w:t>CS</w:t>
      </w:r>
      <w:r>
        <w:rPr>
          <w:lang w:eastAsia="zh-CN"/>
        </w:rPr>
        <w:t>并</w:t>
      </w:r>
      <w:r>
        <w:rPr>
          <w:rFonts w:hint="eastAsia"/>
          <w:lang w:eastAsia="zh-CN"/>
        </w:rPr>
        <w:t>登录</w:t>
      </w:r>
      <w:bookmarkEnd w:id="40"/>
      <w:bookmarkEnd w:id="41"/>
      <w:bookmarkEnd w:id="42"/>
      <w:bookmarkEnd w:id="43"/>
    </w:p>
    <w:p w14:paraId="69DD61C0" w14:textId="77777777" w:rsidR="00647A3C" w:rsidRDefault="00647A3C" w:rsidP="00647A3C">
      <w:pPr>
        <w:pStyle w:val="30"/>
      </w:pPr>
      <w:r>
        <w:rPr>
          <w:rFonts w:hint="eastAsia"/>
        </w:rPr>
        <w:t>登录</w:t>
      </w:r>
      <w:r>
        <w:t>华为云账号，</w:t>
      </w:r>
      <w:r>
        <w:rPr>
          <w:rFonts w:hint="eastAsia"/>
        </w:rPr>
        <w:t>在</w:t>
      </w:r>
      <w:r>
        <w:t>弹性云服务器</w:t>
      </w:r>
      <w:r>
        <w:t>ECS</w:t>
      </w:r>
      <w:r>
        <w:t>页面下，点击</w:t>
      </w:r>
      <w:r>
        <w:t>“</w:t>
      </w:r>
      <w:r>
        <w:rPr>
          <w:rFonts w:hint="eastAsia"/>
        </w:rPr>
        <w:t>立即</w:t>
      </w:r>
      <w:r>
        <w:t>购买</w:t>
      </w:r>
      <w:r>
        <w:t>”</w:t>
      </w:r>
      <w:r>
        <w:rPr>
          <w:rFonts w:hint="eastAsia"/>
        </w:rPr>
        <w:t>。</w:t>
      </w:r>
    </w:p>
    <w:p w14:paraId="6CFBED1C" w14:textId="77777777" w:rsidR="00647A3C" w:rsidRDefault="00487472" w:rsidP="00513034">
      <w:pPr>
        <w:pStyle w:val="1e"/>
      </w:pPr>
      <w:hyperlink r:id="rId24" w:history="1">
        <w:r w:rsidR="00647A3C">
          <w:rPr>
            <w:rStyle w:val="ad"/>
          </w:rPr>
          <w:t>https://www.huaweicloud.com/product/ecs.html</w:t>
        </w:r>
      </w:hyperlink>
    </w:p>
    <w:p w14:paraId="17C431FA" w14:textId="77777777" w:rsidR="00647A3C" w:rsidRDefault="00647A3C" w:rsidP="00513034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8B05CC" wp14:editId="206A45F1">
                <wp:simplePos x="0" y="0"/>
                <wp:positionH relativeFrom="column">
                  <wp:posOffset>690699</wp:posOffset>
                </wp:positionH>
                <wp:positionV relativeFrom="paragraph">
                  <wp:posOffset>1971275</wp:posOffset>
                </wp:positionV>
                <wp:extent cx="971876" cy="370985"/>
                <wp:effectExtent l="19050" t="19050" r="19050" b="1016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876" cy="370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C98B7" id="矩形 47" o:spid="_x0000_s1026" style="position:absolute;left:0;text-align:left;margin-left:54.4pt;margin-top:155.2pt;width:76.55pt;height:2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809F882" wp14:editId="218F516B">
            <wp:extent cx="5454000" cy="2565789"/>
            <wp:effectExtent l="19050" t="19050" r="13970" b="25400"/>
            <wp:docPr id="11" name="图片 11" descr="C:\Users\hwx440052\AppData\Roaming\eSpace_Desktop\UserData\hwx440052\imagefiles\83BF04B9-CEF5-4D51-9948-3559925AC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BF04B9-CEF5-4D51-9948-3559925ACA1D" descr="C:\Users\hwx440052\AppData\Roaming\eSpace_Desktop\UserData\hwx440052\imagefiles\83BF04B9-CEF5-4D51-9948-3559925ACA1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5657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BDFF63" w14:textId="77777777" w:rsidR="00647A3C" w:rsidRDefault="00647A3C" w:rsidP="00647A3C">
      <w:pPr>
        <w:pStyle w:val="30"/>
      </w:pPr>
      <w:r>
        <w:rPr>
          <w:rFonts w:hint="eastAsia"/>
        </w:rPr>
        <w:t>填写</w:t>
      </w:r>
      <w:r>
        <w:t>如下</w:t>
      </w:r>
      <w:r>
        <w:rPr>
          <w:rFonts w:hint="eastAsia"/>
        </w:rPr>
        <w:t>基础</w:t>
      </w:r>
      <w:r>
        <w:t>配置信息，然后点击</w:t>
      </w:r>
      <w:r>
        <w:t>“</w:t>
      </w:r>
      <w:r>
        <w:rPr>
          <w:rFonts w:hint="eastAsia"/>
        </w:rPr>
        <w:t>下一步</w:t>
      </w:r>
      <w:r>
        <w:t>”</w:t>
      </w:r>
      <w:r>
        <w:rPr>
          <w:rFonts w:hint="eastAsia"/>
        </w:rPr>
        <w:t>。</w:t>
      </w:r>
    </w:p>
    <w:p w14:paraId="7FFB624F" w14:textId="77777777" w:rsidR="00647A3C" w:rsidRDefault="00647A3C" w:rsidP="00647A3C">
      <w:pPr>
        <w:pStyle w:val="4a"/>
      </w:pPr>
      <w:r>
        <w:rPr>
          <w:rFonts w:hint="eastAsia"/>
        </w:rPr>
        <w:t>计费</w:t>
      </w:r>
      <w:r>
        <w:t>模式：按需计费</w:t>
      </w:r>
    </w:p>
    <w:p w14:paraId="69F77FBC" w14:textId="77777777" w:rsidR="00647A3C" w:rsidRPr="00761AF9" w:rsidRDefault="00647A3C" w:rsidP="00647A3C">
      <w:pPr>
        <w:pStyle w:val="4a"/>
      </w:pPr>
      <w:r>
        <w:rPr>
          <w:rFonts w:hint="eastAsia"/>
        </w:rPr>
        <w:t>区域</w:t>
      </w:r>
      <w:r>
        <w:t>：</w:t>
      </w:r>
      <w:r>
        <w:rPr>
          <w:b/>
        </w:rPr>
        <w:t>华</w:t>
      </w:r>
      <w:r>
        <w:rPr>
          <w:rFonts w:hint="eastAsia"/>
          <w:b/>
        </w:rPr>
        <w:t>北</w:t>
      </w:r>
      <w:r w:rsidRPr="00761AF9">
        <w:rPr>
          <w:b/>
        </w:rPr>
        <w:t>-</w:t>
      </w:r>
      <w:r>
        <w:rPr>
          <w:rFonts w:hint="eastAsia"/>
          <w:b/>
        </w:rPr>
        <w:t>北京</w:t>
      </w:r>
      <w:r>
        <w:rPr>
          <w:b/>
        </w:rPr>
        <w:t>四</w:t>
      </w:r>
    </w:p>
    <w:p w14:paraId="56EC460F" w14:textId="77777777" w:rsidR="00647A3C" w:rsidRDefault="00647A3C" w:rsidP="00647A3C">
      <w:pPr>
        <w:pStyle w:val="4a"/>
      </w:pPr>
      <w:r>
        <w:rPr>
          <w:rFonts w:hint="eastAsia"/>
        </w:rPr>
        <w:t>可用区</w:t>
      </w:r>
      <w:r>
        <w:t>：随机分配</w:t>
      </w:r>
    </w:p>
    <w:p w14:paraId="41488378" w14:textId="77777777" w:rsidR="00647A3C" w:rsidRDefault="00647A3C" w:rsidP="00647A3C">
      <w:pPr>
        <w:pStyle w:val="4a"/>
      </w:pPr>
      <w:r>
        <w:rPr>
          <w:rFonts w:hint="eastAsia"/>
        </w:rPr>
        <w:t>CPU</w:t>
      </w:r>
      <w:r>
        <w:t>架构：</w:t>
      </w:r>
      <w:r>
        <w:rPr>
          <w:rFonts w:hint="eastAsia"/>
        </w:rPr>
        <w:t>鲲鹏计算</w:t>
      </w:r>
    </w:p>
    <w:p w14:paraId="15E85A27" w14:textId="1ED5D669" w:rsidR="00647A3C" w:rsidRDefault="00647A3C" w:rsidP="00647A3C">
      <w:pPr>
        <w:pStyle w:val="4a"/>
      </w:pPr>
      <w:r>
        <w:rPr>
          <w:rFonts w:hint="eastAsia"/>
        </w:rPr>
        <w:t>规格</w:t>
      </w:r>
      <w:r>
        <w:t>：</w:t>
      </w:r>
      <w:r w:rsidRPr="00115328">
        <w:rPr>
          <w:rFonts w:hint="eastAsia"/>
        </w:rPr>
        <w:t>鲲鹏通用计算增强型</w:t>
      </w:r>
      <w:r w:rsidRPr="00115328">
        <w:t xml:space="preserve"> | kc1.</w:t>
      </w:r>
      <w:r w:rsidR="00F06C99">
        <w:t>2xlarge.4</w:t>
      </w:r>
      <w:r w:rsidRPr="00115328">
        <w:t xml:space="preserve"> | </w:t>
      </w:r>
      <w:r w:rsidR="00CC2887">
        <w:t>8</w:t>
      </w:r>
      <w:r w:rsidRPr="00115328">
        <w:t xml:space="preserve">vCPUs | </w:t>
      </w:r>
      <w:r w:rsidR="00CC2887">
        <w:t>32</w:t>
      </w:r>
      <w:r w:rsidRPr="00115328">
        <w:t>GB</w:t>
      </w:r>
    </w:p>
    <w:p w14:paraId="0DD74F8E" w14:textId="77777777" w:rsidR="00647A3C" w:rsidRDefault="00647A3C" w:rsidP="00647A3C">
      <w:pPr>
        <w:pStyle w:val="4a"/>
      </w:pPr>
      <w:r>
        <w:rPr>
          <w:rFonts w:hint="eastAsia"/>
        </w:rPr>
        <w:t>镜像</w:t>
      </w:r>
      <w:r>
        <w:t>：公共镜像</w:t>
      </w:r>
      <w:proofErr w:type="spellStart"/>
      <w:r>
        <w:rPr>
          <w:rFonts w:ascii="Helvetica" w:hAnsi="Helvetica"/>
          <w:color w:val="252B3A"/>
          <w:shd w:val="clear" w:color="auto" w:fill="FFFFFF"/>
        </w:rPr>
        <w:t>openEuler</w:t>
      </w:r>
      <w:proofErr w:type="spellEnd"/>
      <w:r>
        <w:rPr>
          <w:rFonts w:ascii="Helvetica" w:hAnsi="Helvetica"/>
          <w:color w:val="252B3A"/>
          <w:shd w:val="clear" w:color="auto" w:fill="FFFFFF"/>
        </w:rPr>
        <w:t xml:space="preserve"> 20.03 64bit with ARM(40GB)</w:t>
      </w:r>
    </w:p>
    <w:p w14:paraId="1813B5B5" w14:textId="66A177F5" w:rsidR="00647A3C" w:rsidRDefault="00647A3C" w:rsidP="00647A3C">
      <w:pPr>
        <w:pStyle w:val="4a"/>
      </w:pPr>
      <w:r>
        <w:rPr>
          <w:rFonts w:hint="eastAsia"/>
        </w:rPr>
        <w:t>系统盘</w:t>
      </w:r>
      <w:r>
        <w:t>：</w:t>
      </w:r>
      <w:r w:rsidR="00CC2887">
        <w:rPr>
          <w:rFonts w:hint="eastAsia"/>
        </w:rPr>
        <w:t>通用型</w:t>
      </w:r>
      <w:r w:rsidR="00CC2887">
        <w:rPr>
          <w:rFonts w:hint="eastAsia"/>
        </w:rPr>
        <w:t>S</w:t>
      </w:r>
      <w:r w:rsidR="00CC2887">
        <w:t>SD | 40G</w:t>
      </w:r>
    </w:p>
    <w:p w14:paraId="04C8FA46" w14:textId="2E1A7E4A" w:rsidR="00CC2887" w:rsidRDefault="00CC2887" w:rsidP="00CC2887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73B1FE" wp14:editId="1AAB90B1">
                <wp:simplePos x="0" y="0"/>
                <wp:positionH relativeFrom="column">
                  <wp:posOffset>1365250</wp:posOffset>
                </wp:positionH>
                <wp:positionV relativeFrom="paragraph">
                  <wp:posOffset>1633220</wp:posOffset>
                </wp:positionV>
                <wp:extent cx="196215" cy="153670"/>
                <wp:effectExtent l="19050" t="19050" r="13335" b="1778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" cy="153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9AEA9" id="矩形 75" o:spid="_x0000_s1026" style="position:absolute;left:0;text-align:left;margin-left:107.5pt;margin-top:128.6pt;width:15.45pt;height:12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C03BD8" wp14:editId="30C668E5">
                <wp:simplePos x="0" y="0"/>
                <wp:positionH relativeFrom="column">
                  <wp:posOffset>2533650</wp:posOffset>
                </wp:positionH>
                <wp:positionV relativeFrom="paragraph">
                  <wp:posOffset>1221105</wp:posOffset>
                </wp:positionV>
                <wp:extent cx="1999615" cy="229907"/>
                <wp:effectExtent l="19050" t="19050" r="19685" b="1778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615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8A072" id="矩形 74" o:spid="_x0000_s1026" style="position:absolute;left:0;text-align:left;margin-left:199.5pt;margin-top:96.15pt;width:157.45pt;height:18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D8F47C" wp14:editId="0CF02194">
                <wp:simplePos x="0" y="0"/>
                <wp:positionH relativeFrom="column">
                  <wp:posOffset>1701800</wp:posOffset>
                </wp:positionH>
                <wp:positionV relativeFrom="paragraph">
                  <wp:posOffset>991235</wp:posOffset>
                </wp:positionV>
                <wp:extent cx="527050" cy="229907"/>
                <wp:effectExtent l="19050" t="19050" r="25400" b="1778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7B820" id="矩形 73" o:spid="_x0000_s1026" style="position:absolute;left:0;text-align:left;margin-left:134pt;margin-top:78.05pt;width:41.5pt;height:18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C80E6B" wp14:editId="49686D85">
                <wp:simplePos x="0" y="0"/>
                <wp:positionH relativeFrom="column">
                  <wp:posOffset>1259840</wp:posOffset>
                </wp:positionH>
                <wp:positionV relativeFrom="paragraph">
                  <wp:posOffset>555625</wp:posOffset>
                </wp:positionV>
                <wp:extent cx="863640" cy="229907"/>
                <wp:effectExtent l="19050" t="19050" r="12700" b="1778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40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D61E6" id="矩形 70" o:spid="_x0000_s1026" style="position:absolute;left:0;text-align:left;margin-left:99.2pt;margin-top:43.75pt;width:68pt;height:18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E7FD6E" wp14:editId="4F8E2C3B">
                <wp:simplePos x="0" y="0"/>
                <wp:positionH relativeFrom="column">
                  <wp:posOffset>1409700</wp:posOffset>
                </wp:positionH>
                <wp:positionV relativeFrom="paragraph">
                  <wp:posOffset>254000</wp:posOffset>
                </wp:positionV>
                <wp:extent cx="863640" cy="229907"/>
                <wp:effectExtent l="19050" t="19050" r="12700" b="1778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40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498B3" id="矩形 71" o:spid="_x0000_s1026" style="position:absolute;left:0;text-align:left;margin-left:111pt;margin-top:20pt;width:68pt;height:18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64C185" wp14:editId="496B9E5F">
                <wp:simplePos x="0" y="0"/>
                <wp:positionH relativeFrom="column">
                  <wp:posOffset>1857375</wp:posOffset>
                </wp:positionH>
                <wp:positionV relativeFrom="paragraph">
                  <wp:posOffset>18415</wp:posOffset>
                </wp:positionV>
                <wp:extent cx="863640" cy="229907"/>
                <wp:effectExtent l="19050" t="19050" r="12700" b="1778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40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B69B" id="矩形 72" o:spid="_x0000_s1026" style="position:absolute;left:0;text-align:left;margin-left:146.25pt;margin-top:1.45pt;width:68pt;height:18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D360F32" wp14:editId="0DF1BABF">
            <wp:extent cx="5415915" cy="1820103"/>
            <wp:effectExtent l="19050" t="19050" r="13335" b="279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131" cy="18235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FE69A" w14:textId="7D1E0C40" w:rsidR="002711B7" w:rsidRDefault="002711B7" w:rsidP="00513034">
      <w:pPr>
        <w:pStyle w:val="1e"/>
      </w:pPr>
    </w:p>
    <w:p w14:paraId="62C83848" w14:textId="1B114A6C" w:rsidR="00647A3C" w:rsidRDefault="00D34ADC" w:rsidP="00513034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6FE11A" wp14:editId="4C36282B">
                <wp:simplePos x="0" y="0"/>
                <wp:positionH relativeFrom="column">
                  <wp:posOffset>1600200</wp:posOffset>
                </wp:positionH>
                <wp:positionV relativeFrom="paragraph">
                  <wp:posOffset>399415</wp:posOffset>
                </wp:positionV>
                <wp:extent cx="3200400" cy="294005"/>
                <wp:effectExtent l="19050" t="19050" r="19050" b="1079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94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D1E17" id="矩形 76" o:spid="_x0000_s1026" style="position:absolute;left:0;text-align:left;margin-left:126pt;margin-top:31.45pt;width:252pt;height:23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" filled="f" strokecolor="#c7000b" strokeweight="2.25pt"/>
            </w:pict>
          </mc:Fallback>
        </mc:AlternateContent>
      </w:r>
      <w:r w:rsidR="00647A3C">
        <w:rPr>
          <w:noProof/>
        </w:rPr>
        <w:drawing>
          <wp:inline distT="0" distB="0" distL="0" distR="0" wp14:anchorId="7B330A1C" wp14:editId="6DE579B2">
            <wp:extent cx="5396865" cy="1899374"/>
            <wp:effectExtent l="19050" t="19050" r="13335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097" cy="19068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241699" w14:textId="0AC3F817" w:rsidR="00647A3C" w:rsidRDefault="00647A3C" w:rsidP="00647A3C">
      <w:pPr>
        <w:pStyle w:val="30"/>
      </w:pPr>
      <w:r>
        <w:rPr>
          <w:rFonts w:hint="eastAsia"/>
        </w:rPr>
        <w:t>填写</w:t>
      </w:r>
      <w:r>
        <w:t>如下网络配置信息，然后点击</w:t>
      </w:r>
      <w:r>
        <w:t>“</w:t>
      </w:r>
      <w:r>
        <w:rPr>
          <w:rFonts w:hint="eastAsia"/>
        </w:rPr>
        <w:t>下一步</w:t>
      </w:r>
      <w:r>
        <w:t>”</w:t>
      </w:r>
      <w:r>
        <w:rPr>
          <w:rFonts w:hint="eastAsia"/>
        </w:rPr>
        <w:t>。</w:t>
      </w:r>
      <w:r w:rsidR="00D34ADC" w:rsidRPr="00D34ADC">
        <w:rPr>
          <w:noProof/>
        </w:rPr>
        <w:t xml:space="preserve"> </w:t>
      </w:r>
    </w:p>
    <w:p w14:paraId="2183A966" w14:textId="77777777" w:rsidR="00647A3C" w:rsidRDefault="00647A3C" w:rsidP="00647A3C">
      <w:pPr>
        <w:pStyle w:val="4a"/>
      </w:pPr>
      <w:r>
        <w:rPr>
          <w:rFonts w:hint="eastAsia"/>
        </w:rPr>
        <w:t>网络</w:t>
      </w:r>
      <w:r>
        <w:t>：选择已创建的网络</w:t>
      </w:r>
      <w:r>
        <w:rPr>
          <w:rFonts w:hint="eastAsia"/>
        </w:rPr>
        <w:t>和</w:t>
      </w:r>
      <w:r>
        <w:t>子网，如</w:t>
      </w:r>
      <w:proofErr w:type="spellStart"/>
      <w:r>
        <w:rPr>
          <w:rFonts w:hint="eastAsia"/>
        </w:rPr>
        <w:t>myvpc</w:t>
      </w:r>
      <w:proofErr w:type="spellEnd"/>
      <w:r>
        <w:rPr>
          <w:rFonts w:hint="eastAsia"/>
        </w:rPr>
        <w:t>和</w:t>
      </w:r>
      <w:r>
        <w:t>subnet-</w:t>
      </w:r>
      <w:proofErr w:type="spellStart"/>
      <w:r>
        <w:t>myvpc</w:t>
      </w:r>
      <w:proofErr w:type="spellEnd"/>
    </w:p>
    <w:p w14:paraId="53068246" w14:textId="720DA8F1" w:rsidR="00647A3C" w:rsidRDefault="00647A3C" w:rsidP="00647A3C">
      <w:pPr>
        <w:pStyle w:val="4a"/>
      </w:pPr>
      <w:r>
        <w:rPr>
          <w:rFonts w:hint="eastAsia"/>
        </w:rPr>
        <w:t>安全组</w:t>
      </w:r>
      <w:r>
        <w:t>：</w:t>
      </w:r>
      <w:r w:rsidR="00030AB3">
        <w:t xml:space="preserve"> </w:t>
      </w:r>
      <w:r>
        <w:t>default</w:t>
      </w:r>
    </w:p>
    <w:p w14:paraId="3BC09790" w14:textId="77777777" w:rsidR="00647A3C" w:rsidRDefault="00647A3C" w:rsidP="00647A3C">
      <w:pPr>
        <w:pStyle w:val="4a"/>
      </w:pPr>
      <w:r>
        <w:rPr>
          <w:rFonts w:hint="eastAsia"/>
        </w:rPr>
        <w:t>弹性</w:t>
      </w:r>
      <w:r>
        <w:t>公网</w:t>
      </w:r>
      <w:r>
        <w:t>IP</w:t>
      </w:r>
      <w:r>
        <w:t>：现在购买</w:t>
      </w:r>
    </w:p>
    <w:p w14:paraId="66834ADF" w14:textId="77777777" w:rsidR="00647A3C" w:rsidRDefault="00647A3C" w:rsidP="00647A3C">
      <w:pPr>
        <w:pStyle w:val="4a"/>
      </w:pPr>
      <w:r>
        <w:rPr>
          <w:rFonts w:hint="eastAsia"/>
        </w:rPr>
        <w:t>规格</w:t>
      </w:r>
      <w:r>
        <w:t>：全动态</w:t>
      </w:r>
      <w:r>
        <w:t>BGP</w:t>
      </w:r>
    </w:p>
    <w:p w14:paraId="7F574AFA" w14:textId="77777777" w:rsidR="00647A3C" w:rsidRDefault="00647A3C" w:rsidP="00647A3C">
      <w:pPr>
        <w:pStyle w:val="4a"/>
      </w:pPr>
      <w:r>
        <w:rPr>
          <w:rFonts w:hint="eastAsia"/>
        </w:rPr>
        <w:t>计费</w:t>
      </w:r>
      <w:r>
        <w:t>方式：按</w:t>
      </w:r>
      <w:r>
        <w:rPr>
          <w:rFonts w:hint="eastAsia"/>
        </w:rPr>
        <w:t>带宽</w:t>
      </w:r>
      <w:r>
        <w:t>计费</w:t>
      </w:r>
    </w:p>
    <w:p w14:paraId="52E45606" w14:textId="5507A8D2" w:rsidR="00647A3C" w:rsidRDefault="00647A3C" w:rsidP="00647A3C">
      <w:pPr>
        <w:pStyle w:val="4a"/>
      </w:pPr>
      <w:r>
        <w:rPr>
          <w:rFonts w:hint="eastAsia"/>
        </w:rPr>
        <w:t>带宽</w:t>
      </w:r>
      <w:r>
        <w:t>：</w:t>
      </w:r>
      <w:r w:rsidR="00BD630C">
        <w:t>100</w:t>
      </w:r>
      <w:r>
        <w:rPr>
          <w:rFonts w:hint="eastAsia"/>
        </w:rPr>
        <w:t xml:space="preserve"> </w:t>
      </w:r>
      <w:r>
        <w:t>Mbit</w:t>
      </w:r>
      <w:r>
        <w:rPr>
          <w:rFonts w:hint="eastAsia"/>
        </w:rPr>
        <w:t>/s</w:t>
      </w:r>
    </w:p>
    <w:p w14:paraId="1CC5121A" w14:textId="48D56F0D" w:rsidR="00647A3C" w:rsidRDefault="00030AB3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DB44BF" wp14:editId="3703B575">
                <wp:simplePos x="0" y="0"/>
                <wp:positionH relativeFrom="column">
                  <wp:posOffset>1464310</wp:posOffset>
                </wp:positionH>
                <wp:positionV relativeFrom="paragraph">
                  <wp:posOffset>1099185</wp:posOffset>
                </wp:positionV>
                <wp:extent cx="1869440" cy="229907"/>
                <wp:effectExtent l="19050" t="19050" r="16510" b="1778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40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C3DB1" id="矩形 81" o:spid="_x0000_s1026" style="position:absolute;left:0;text-align:left;margin-left:115.3pt;margin-top:86.55pt;width:147.2pt;height:18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7795B1" wp14:editId="6463ABCA">
                <wp:simplePos x="0" y="0"/>
                <wp:positionH relativeFrom="column">
                  <wp:posOffset>1464309</wp:posOffset>
                </wp:positionH>
                <wp:positionV relativeFrom="paragraph">
                  <wp:posOffset>318135</wp:posOffset>
                </wp:positionV>
                <wp:extent cx="2602865" cy="229907"/>
                <wp:effectExtent l="19050" t="19050" r="26035" b="1778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65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5698C" id="矩形 82" o:spid="_x0000_s1026" style="position:absolute;left:0;text-align:left;margin-left:115.3pt;margin-top:25.05pt;width:204.95pt;height:18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23099BC" wp14:editId="6FC7ECBA">
            <wp:extent cx="5482590" cy="1721914"/>
            <wp:effectExtent l="19050" t="19050" r="22860" b="1206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6317" cy="173250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BC55EA" w14:textId="3F122AE0" w:rsidR="00B45A7E" w:rsidRDefault="00B45A7E" w:rsidP="00513034">
      <w:pPr>
        <w:pStyle w:val="1e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E96261" wp14:editId="5C807A6C">
                <wp:simplePos x="0" y="0"/>
                <wp:positionH relativeFrom="column">
                  <wp:posOffset>1697453</wp:posOffset>
                </wp:positionH>
                <wp:positionV relativeFrom="paragraph">
                  <wp:posOffset>415925</wp:posOffset>
                </wp:positionV>
                <wp:extent cx="735965" cy="178435"/>
                <wp:effectExtent l="19050" t="19050" r="26035" b="1206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96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4C66F" id="矩形 79" o:spid="_x0000_s1026" style="position:absolute;left:0;text-align:left;margin-left:133.65pt;margin-top:32.75pt;width:57.95pt;height:14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75E7422" wp14:editId="0F12D3E1">
                <wp:simplePos x="0" y="0"/>
                <wp:positionH relativeFrom="column">
                  <wp:posOffset>3333163</wp:posOffset>
                </wp:positionH>
                <wp:positionV relativeFrom="paragraph">
                  <wp:posOffset>1362710</wp:posOffset>
                </wp:positionV>
                <wp:extent cx="492369" cy="229870"/>
                <wp:effectExtent l="19050" t="19050" r="22225" b="1778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22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9E5A6" id="矩形 84" o:spid="_x0000_s1026" style="position:absolute;left:0;text-align:left;margin-left:262.45pt;margin-top:107.3pt;width:38.75pt;height:18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070D3A" wp14:editId="5350A999">
                <wp:simplePos x="0" y="0"/>
                <wp:positionH relativeFrom="column">
                  <wp:posOffset>2999056</wp:posOffset>
                </wp:positionH>
                <wp:positionV relativeFrom="paragraph">
                  <wp:posOffset>852756</wp:posOffset>
                </wp:positionV>
                <wp:extent cx="1257300" cy="299085"/>
                <wp:effectExtent l="19050" t="19050" r="19050" b="2476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99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B17F4" id="矩形 83" o:spid="_x0000_s1026" style="position:absolute;left:0;text-align:left;margin-left:236.15pt;margin-top:67.15pt;width:99pt;height:23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8D1E00" wp14:editId="27310DCF">
                <wp:simplePos x="0" y="0"/>
                <wp:positionH relativeFrom="column">
                  <wp:posOffset>1666240</wp:posOffset>
                </wp:positionH>
                <wp:positionV relativeFrom="paragraph">
                  <wp:posOffset>172378</wp:posOffset>
                </wp:positionV>
                <wp:extent cx="466725" cy="196215"/>
                <wp:effectExtent l="19050" t="19050" r="28575" b="1333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C0C2D" id="矩形 80" o:spid="_x0000_s1026" style="position:absolute;left:0;text-align:left;margin-left:131.2pt;margin-top:13.55pt;width:36.75pt;height:15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0189A31" wp14:editId="3B5C8983">
            <wp:extent cx="5500175" cy="1778797"/>
            <wp:effectExtent l="19050" t="19050" r="2476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195" cy="178365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44" w:name="_GoBack"/>
      <w:bookmarkEnd w:id="44"/>
    </w:p>
    <w:p w14:paraId="4F5434D4" w14:textId="77777777" w:rsidR="00647A3C" w:rsidRDefault="00647A3C" w:rsidP="00647A3C">
      <w:pPr>
        <w:pStyle w:val="30"/>
      </w:pPr>
      <w:r>
        <w:rPr>
          <w:rFonts w:hint="eastAsia"/>
        </w:rPr>
        <w:t>填写</w:t>
      </w:r>
      <w:r>
        <w:t>如下高级配置</w:t>
      </w:r>
      <w:r>
        <w:rPr>
          <w:rFonts w:hint="eastAsia"/>
        </w:rPr>
        <w:t>信息，然后</w:t>
      </w:r>
      <w:r>
        <w:t>点击</w:t>
      </w:r>
      <w:r>
        <w:rPr>
          <w:rFonts w:hint="eastAsia"/>
        </w:rPr>
        <w:t>“下一步”。</w:t>
      </w:r>
    </w:p>
    <w:p w14:paraId="6C7B8A7F" w14:textId="133549C3" w:rsidR="00647A3C" w:rsidRDefault="00647A3C" w:rsidP="00647A3C">
      <w:pPr>
        <w:pStyle w:val="4a"/>
      </w:pPr>
      <w:r>
        <w:rPr>
          <w:rFonts w:hint="eastAsia"/>
        </w:rPr>
        <w:t>云服务</w:t>
      </w:r>
      <w:r>
        <w:t>器名称：</w:t>
      </w:r>
      <w:r>
        <w:t>opengauss01</w:t>
      </w:r>
      <w:r w:rsidR="00E7797E">
        <w:rPr>
          <w:rFonts w:hint="eastAsia"/>
        </w:rPr>
        <w:t>（服务器名称建议不要使用下划线）</w:t>
      </w:r>
    </w:p>
    <w:p w14:paraId="5A7D100A" w14:textId="77777777" w:rsidR="00647A3C" w:rsidRDefault="00647A3C" w:rsidP="00647A3C">
      <w:pPr>
        <w:pStyle w:val="4a"/>
      </w:pPr>
      <w:r>
        <w:rPr>
          <w:rFonts w:hint="eastAsia"/>
        </w:rPr>
        <w:t>登录</w:t>
      </w:r>
      <w:r>
        <w:t>凭证：</w:t>
      </w:r>
      <w:r>
        <w:rPr>
          <w:rFonts w:hint="eastAsia"/>
        </w:rPr>
        <w:t>密码</w:t>
      </w:r>
    </w:p>
    <w:p w14:paraId="0ADD2AAD" w14:textId="77777777" w:rsidR="00647A3C" w:rsidRDefault="00647A3C" w:rsidP="00647A3C">
      <w:pPr>
        <w:pStyle w:val="4a"/>
      </w:pPr>
      <w:r>
        <w:rPr>
          <w:rFonts w:hint="eastAsia"/>
        </w:rPr>
        <w:lastRenderedPageBreak/>
        <w:t>设置密码</w:t>
      </w:r>
    </w:p>
    <w:p w14:paraId="61BAD68F" w14:textId="0B14D9B9" w:rsidR="00647A3C" w:rsidRDefault="00647A3C" w:rsidP="00647A3C">
      <w:pPr>
        <w:pStyle w:val="4a"/>
      </w:pPr>
      <w:r>
        <w:rPr>
          <w:rFonts w:hint="eastAsia"/>
        </w:rPr>
        <w:t>云备份</w:t>
      </w:r>
      <w:r>
        <w:t>：暂不购买</w:t>
      </w:r>
    </w:p>
    <w:p w14:paraId="57C61021" w14:textId="231DA33B" w:rsidR="00647A3C" w:rsidRDefault="00A13FB6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45114D" wp14:editId="27B9D3B8">
                <wp:simplePos x="0" y="0"/>
                <wp:positionH relativeFrom="column">
                  <wp:posOffset>3362960</wp:posOffset>
                </wp:positionH>
                <wp:positionV relativeFrom="paragraph">
                  <wp:posOffset>2685415</wp:posOffset>
                </wp:positionV>
                <wp:extent cx="796290" cy="229907"/>
                <wp:effectExtent l="19050" t="19050" r="22860" b="17780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229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90EFA" id="矩形 87" o:spid="_x0000_s1026" style="position:absolute;left:0;text-align:left;margin-left:264.8pt;margin-top:211.45pt;width:62.7pt;height:18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" filled="f" strokecolor="#c7000b" strokeweight="2.25pt"/>
            </w:pict>
          </mc:Fallback>
        </mc:AlternateContent>
      </w:r>
      <w:r w:rsidR="00BE61E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50F3D5" wp14:editId="1D30CFDB">
                <wp:simplePos x="0" y="0"/>
                <wp:positionH relativeFrom="column">
                  <wp:posOffset>1851660</wp:posOffset>
                </wp:positionH>
                <wp:positionV relativeFrom="paragraph">
                  <wp:posOffset>158115</wp:posOffset>
                </wp:positionV>
                <wp:extent cx="1802765" cy="229870"/>
                <wp:effectExtent l="19050" t="19050" r="26035" b="1778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765" cy="22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06F27" id="矩形 85" o:spid="_x0000_s1026" style="position:absolute;left:0;text-align:left;margin-left:145.8pt;margin-top:12.45pt;width:141.95pt;height:18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" filled="f" strokecolor="#c7000b" strokeweight="2.25pt"/>
            </w:pict>
          </mc:Fallback>
        </mc:AlternateContent>
      </w:r>
      <w:r w:rsidR="00BE61E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F41191" wp14:editId="188CDA9F">
                <wp:simplePos x="0" y="0"/>
                <wp:positionH relativeFrom="column">
                  <wp:posOffset>1807210</wp:posOffset>
                </wp:positionH>
                <wp:positionV relativeFrom="paragraph">
                  <wp:posOffset>1478280</wp:posOffset>
                </wp:positionV>
                <wp:extent cx="1869440" cy="594995"/>
                <wp:effectExtent l="19050" t="19050" r="16510" b="146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40" cy="594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43DE9" id="矩形 86" o:spid="_x0000_s1026" style="position:absolute;left:0;text-align:left;margin-left:142.3pt;margin-top:116.4pt;width:147.2pt;height:46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" filled="f" strokecolor="#c7000b" strokeweight="2.25pt"/>
            </w:pict>
          </mc:Fallback>
        </mc:AlternateContent>
      </w:r>
      <w:r w:rsidR="00647A3C">
        <w:rPr>
          <w:noProof/>
        </w:rPr>
        <w:drawing>
          <wp:inline distT="0" distB="0" distL="0" distR="0" wp14:anchorId="49D3D1D4" wp14:editId="5E258303">
            <wp:extent cx="5454000" cy="3091996"/>
            <wp:effectExtent l="19050" t="19050" r="13970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919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59635" w14:textId="464012CA" w:rsidR="00647A3C" w:rsidRDefault="00647A3C" w:rsidP="00647A3C">
      <w:pPr>
        <w:pStyle w:val="30"/>
      </w:pPr>
      <w:r>
        <w:rPr>
          <w:rFonts w:hint="eastAsia"/>
        </w:rPr>
        <w:t>在</w:t>
      </w:r>
      <w:r>
        <w:t>确认配置界面，</w:t>
      </w:r>
      <w:r>
        <w:rPr>
          <w:rFonts w:hint="eastAsia"/>
        </w:rPr>
        <w:t>勾选</w:t>
      </w:r>
      <w:r>
        <w:t>“</w:t>
      </w:r>
      <w:r>
        <w:rPr>
          <w:rFonts w:hint="eastAsia"/>
        </w:rPr>
        <w:t>我</w:t>
      </w:r>
      <w:r>
        <w:t>已经阅读</w:t>
      </w:r>
      <w:r>
        <w:t>…….”</w:t>
      </w:r>
      <w:r>
        <w:rPr>
          <w:rFonts w:hint="eastAsia"/>
        </w:rPr>
        <w:t>后，</w:t>
      </w:r>
      <w:r>
        <w:t>点击</w:t>
      </w:r>
      <w:r>
        <w:t>“</w:t>
      </w:r>
      <w:r>
        <w:rPr>
          <w:rFonts w:hint="eastAsia"/>
        </w:rPr>
        <w:t>立即购买</w:t>
      </w:r>
      <w:r>
        <w:t>”</w:t>
      </w:r>
      <w:r>
        <w:rPr>
          <w:rFonts w:hint="eastAsia"/>
        </w:rPr>
        <w:t>。</w:t>
      </w:r>
    </w:p>
    <w:p w14:paraId="28404F64" w14:textId="77777777" w:rsidR="00647A3C" w:rsidRDefault="00647A3C" w:rsidP="00647A3C">
      <w:pPr>
        <w:pStyle w:val="30"/>
      </w:pPr>
      <w:r>
        <w:rPr>
          <w:rFonts w:hint="eastAsia"/>
        </w:rPr>
        <w:t>购买</w:t>
      </w:r>
      <w:r>
        <w:t>完成后，</w:t>
      </w:r>
      <w:r>
        <w:rPr>
          <w:rFonts w:hint="eastAsia"/>
        </w:rPr>
        <w:t>在</w:t>
      </w:r>
      <w:r>
        <w:t>云服务器控制台可以看到正常运行中的</w:t>
      </w:r>
      <w:r>
        <w:t>ECS</w:t>
      </w:r>
      <w:r>
        <w:t>，记录弹性</w:t>
      </w:r>
      <w:r>
        <w:t>IP</w:t>
      </w:r>
      <w:r>
        <w:t>地址。</w:t>
      </w:r>
    </w:p>
    <w:p w14:paraId="46326487" w14:textId="77777777" w:rsidR="00647A3C" w:rsidRDefault="00647A3C" w:rsidP="00513034">
      <w:pPr>
        <w:pStyle w:val="1e"/>
      </w:pPr>
      <w:r>
        <w:rPr>
          <w:noProof/>
        </w:rPr>
        <w:drawing>
          <wp:inline distT="0" distB="0" distL="0" distR="0" wp14:anchorId="601FF17D" wp14:editId="44803BBA">
            <wp:extent cx="5454000" cy="334438"/>
            <wp:effectExtent l="19050" t="19050" r="13970" b="279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3443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476789" w14:textId="77777777" w:rsidR="00647A3C" w:rsidRDefault="00647A3C" w:rsidP="00647A3C">
      <w:pPr>
        <w:pStyle w:val="30"/>
      </w:pPr>
      <w:r>
        <w:rPr>
          <w:rFonts w:hint="eastAsia"/>
        </w:rPr>
        <w:t>打开</w:t>
      </w:r>
      <w:r>
        <w:t>putty</w:t>
      </w:r>
      <w:r>
        <w:rPr>
          <w:rFonts w:hint="eastAsia"/>
        </w:rPr>
        <w:t>，</w:t>
      </w:r>
      <w:r>
        <w:t>输入弹性</w:t>
      </w:r>
      <w:r>
        <w:t>IP</w:t>
      </w:r>
      <w:r>
        <w:t>地址后，点击</w:t>
      </w:r>
      <w:r>
        <w:t>open</w:t>
      </w:r>
      <w:r>
        <w:rPr>
          <w:rFonts w:hint="eastAsia"/>
        </w:rPr>
        <w:t>。</w:t>
      </w:r>
    </w:p>
    <w:p w14:paraId="4C5BBA1A" w14:textId="22CD2444" w:rsidR="00647A3C" w:rsidRDefault="00E7797E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F51819" wp14:editId="3E607006">
                <wp:simplePos x="0" y="0"/>
                <wp:positionH relativeFrom="column">
                  <wp:posOffset>2161591</wp:posOffset>
                </wp:positionH>
                <wp:positionV relativeFrom="paragraph">
                  <wp:posOffset>1029183</wp:posOffset>
                </wp:positionV>
                <wp:extent cx="833932" cy="109728"/>
                <wp:effectExtent l="0" t="0" r="4445" b="50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566D4" id="矩形 59" o:spid="_x0000_s1026" style="position:absolute;left:0;text-align:left;margin-left:170.2pt;margin-top:81.05pt;width:65.65pt;height: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" fillcolor="#a5a5a5 [2092]" stroked="f" strokeweight="2pt">
                <v:fill r:id="rId37" o:title="" color2="white [3212]" type="pattern"/>
              </v:rect>
            </w:pict>
          </mc:Fallback>
        </mc:AlternateContent>
      </w:r>
      <w:r w:rsidR="00647A3C">
        <w:rPr>
          <w:noProof/>
        </w:rPr>
        <w:drawing>
          <wp:inline distT="0" distB="0" distL="0" distR="0" wp14:anchorId="068016F4" wp14:editId="00DCECD8">
            <wp:extent cx="3129915" cy="3080790"/>
            <wp:effectExtent l="19050" t="19050" r="13335" b="2476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2750" cy="309342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FF4E49" w14:textId="77777777" w:rsidR="00647A3C" w:rsidRDefault="00647A3C" w:rsidP="00647A3C">
      <w:pPr>
        <w:pStyle w:val="30"/>
      </w:pPr>
      <w:r>
        <w:rPr>
          <w:rFonts w:hint="eastAsia"/>
        </w:rPr>
        <w:lastRenderedPageBreak/>
        <w:t>用</w:t>
      </w:r>
      <w:r>
        <w:t>root</w:t>
      </w:r>
      <w:r>
        <w:t>用户名，</w:t>
      </w:r>
      <w:r>
        <w:rPr>
          <w:rFonts w:hint="eastAsia"/>
        </w:rPr>
        <w:t>使用</w:t>
      </w:r>
      <w:r>
        <w:t>之前</w:t>
      </w:r>
      <w:r>
        <w:rPr>
          <w:rFonts w:hint="eastAsia"/>
        </w:rPr>
        <w:t>设置</w:t>
      </w:r>
      <w:r>
        <w:t>的密码</w:t>
      </w:r>
      <w:r>
        <w:rPr>
          <w:rFonts w:hint="eastAsia"/>
        </w:rPr>
        <w:t>登录</w:t>
      </w:r>
      <w:r>
        <w:t>ECS</w:t>
      </w:r>
      <w:r>
        <w:t>。</w:t>
      </w:r>
    </w:p>
    <w:p w14:paraId="5E6B345D" w14:textId="71D5DAE2" w:rsidR="00647A3C" w:rsidRDefault="00647A3C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3B157A" wp14:editId="6334889A">
                <wp:simplePos x="0" y="0"/>
                <wp:positionH relativeFrom="column">
                  <wp:posOffset>1715872</wp:posOffset>
                </wp:positionH>
                <wp:positionV relativeFrom="paragraph">
                  <wp:posOffset>2672563</wp:posOffset>
                </wp:positionV>
                <wp:extent cx="833932" cy="109728"/>
                <wp:effectExtent l="0" t="0" r="4445" b="508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32" cy="109728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32ABF" id="矩形 28" o:spid="_x0000_s1026" style="position:absolute;left:0;text-align:left;margin-left:135.1pt;margin-top:210.45pt;width:65.65pt;height:8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" fillcolor="#a5a5a5 [2092]" stroked="f" strokeweight="2pt">
                <v:fill r:id="rId37" o:title="" color2="white [3212]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4D6F31" wp14:editId="013020BF">
                <wp:simplePos x="0" y="0"/>
                <wp:positionH relativeFrom="column">
                  <wp:posOffset>2746807</wp:posOffset>
                </wp:positionH>
                <wp:positionV relativeFrom="paragraph">
                  <wp:posOffset>1699311</wp:posOffset>
                </wp:positionV>
                <wp:extent cx="1609344" cy="168250"/>
                <wp:effectExtent l="0" t="0" r="0" b="381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04938" id="矩形 27" o:spid="_x0000_s1026" style="position:absolute;left:0;text-align:left;margin-left:216.3pt;margin-top:133.8pt;width:126.7pt;height:1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" fillcolor="#a5a5a5 [2092]" stroked="f" strokeweight="2pt">
                <v:fill r:id="rId37" o:title="" color2="white [3212]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FBBC0" wp14:editId="22B04452">
                <wp:simplePos x="0" y="0"/>
                <wp:positionH relativeFrom="column">
                  <wp:posOffset>1481785</wp:posOffset>
                </wp:positionH>
                <wp:positionV relativeFrom="paragraph">
                  <wp:posOffset>1041273</wp:posOffset>
                </wp:positionV>
                <wp:extent cx="1609344" cy="168250"/>
                <wp:effectExtent l="0" t="0" r="0" b="381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50"/>
                        </a:xfrm>
                        <a:prstGeom prst="rect">
                          <a:avLst/>
                        </a:prstGeom>
                        <a:pattFill prst="lgCheck">
                          <a:fgClr>
                            <a:schemeClr val="bg1">
                              <a:lumMod val="65000"/>
                            </a:schemeClr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60216" id="矩形 26" o:spid="_x0000_s1026" style="position:absolute;left:0;text-align:left;margin-left:116.7pt;margin-top:82pt;width:126.7pt;height:1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" fillcolor="#a5a5a5 [2092]" stroked="f" strokeweight="2pt">
                <v:fill r:id="rId37" o:title="" color2="white [3212]" type="patter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8A6BCA" wp14:editId="50560E68">
            <wp:extent cx="5454000" cy="3458689"/>
            <wp:effectExtent l="19050" t="19050" r="13970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5868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C2B4F" w14:textId="2CA65CE1" w:rsidR="003F40B5" w:rsidRDefault="003F40B5" w:rsidP="003F40B5">
      <w:pPr>
        <w:pStyle w:val="2"/>
      </w:pPr>
      <w:bookmarkStart w:id="45" w:name="_Toc70534714"/>
      <w:r>
        <w:rPr>
          <w:rFonts w:hint="eastAsia"/>
        </w:rPr>
        <w:t>思考题</w:t>
      </w:r>
      <w:bookmarkEnd w:id="45"/>
    </w:p>
    <w:p w14:paraId="51C4B8B6" w14:textId="6791263C" w:rsidR="00647A3C" w:rsidRPr="00D56506" w:rsidRDefault="003F40B5" w:rsidP="00513034">
      <w:pPr>
        <w:pStyle w:val="1e"/>
      </w:pPr>
      <w:r>
        <w:rPr>
          <w:rFonts w:hint="eastAsia"/>
        </w:rPr>
        <w:t>为何在购买</w:t>
      </w:r>
      <w:r>
        <w:t>ECS</w:t>
      </w:r>
      <w:r>
        <w:t>服务器前</w:t>
      </w:r>
      <w:r>
        <w:rPr>
          <w:rFonts w:hint="eastAsia"/>
        </w:rPr>
        <w:t>，</w:t>
      </w:r>
      <w:r>
        <w:t>需要配置</w:t>
      </w:r>
      <w:r>
        <w:rPr>
          <w:rFonts w:hint="eastAsia"/>
        </w:rPr>
        <w:t>V</w:t>
      </w:r>
      <w:r>
        <w:t>PC</w:t>
      </w:r>
      <w:r>
        <w:rPr>
          <w:rFonts w:hint="eastAsia"/>
        </w:rPr>
        <w:t>？</w:t>
      </w:r>
    </w:p>
    <w:p w14:paraId="02EF11A9" w14:textId="77777777" w:rsidR="00647A3C" w:rsidRDefault="00647A3C" w:rsidP="00647A3C">
      <w:pPr>
        <w:topLinePunct w:val="0"/>
        <w:adjustRightInd/>
        <w:snapToGrid/>
        <w:spacing w:before="0" w:after="0" w:line="240" w:lineRule="auto"/>
        <w:ind w:left="0"/>
        <w:rPr>
          <w:rStyle w:val="affffa"/>
          <w:rFonts w:ascii="Huawei Sans" w:eastAsia="方正兰亭黑简体" w:hAnsi="Huawei Sans"/>
          <w:b w:val="0"/>
          <w:bCs w:val="0"/>
          <w:color w:val="000000" w:themeColor="text1"/>
          <w:sz w:val="44"/>
          <w:szCs w:val="44"/>
        </w:rPr>
      </w:pPr>
      <w:r>
        <w:rPr>
          <w:rStyle w:val="affffa"/>
          <w:rFonts w:ascii="Huawei Sans" w:eastAsia="方正兰亭黑简体" w:hAnsi="Huawei Sans"/>
          <w:color w:val="000000" w:themeColor="text1"/>
        </w:rPr>
        <w:br w:type="page"/>
      </w:r>
    </w:p>
    <w:p w14:paraId="28853752" w14:textId="77777777" w:rsidR="00647A3C" w:rsidRDefault="00647A3C" w:rsidP="00647A3C">
      <w:pPr>
        <w:pStyle w:val="1"/>
        <w:numPr>
          <w:ilvl w:val="0"/>
          <w:numId w:val="7"/>
        </w:numPr>
        <w:rPr>
          <w:rStyle w:val="affffa"/>
          <w:rFonts w:ascii="Huawei Sans" w:eastAsia="方正兰亭黑简体" w:hAnsi="Huawei Sans"/>
          <w:color w:val="000000" w:themeColor="text1"/>
        </w:rPr>
      </w:pPr>
      <w:bookmarkStart w:id="46" w:name="_Toc70254337"/>
      <w:bookmarkStart w:id="47" w:name="_Toc70534715"/>
      <w:r>
        <w:rPr>
          <w:rStyle w:val="affffa"/>
          <w:rFonts w:ascii="Huawei Sans" w:eastAsia="方正兰亭黑简体" w:hAnsi="Huawei Sans"/>
          <w:color w:val="000000" w:themeColor="text1"/>
        </w:rPr>
        <w:lastRenderedPageBreak/>
        <w:t>资源释放实验</w:t>
      </w:r>
      <w:bookmarkEnd w:id="46"/>
      <w:bookmarkEnd w:id="47"/>
    </w:p>
    <w:p w14:paraId="19A7FDBD" w14:textId="77777777" w:rsidR="00647A3C" w:rsidRDefault="00647A3C" w:rsidP="00647A3C">
      <w:pPr>
        <w:pStyle w:val="2"/>
        <w:numPr>
          <w:ilvl w:val="1"/>
          <w:numId w:val="7"/>
        </w:numPr>
        <w:rPr>
          <w:lang w:eastAsia="zh-CN"/>
        </w:rPr>
      </w:pPr>
      <w:bookmarkStart w:id="48" w:name="_Toc70254338"/>
      <w:bookmarkStart w:id="49" w:name="_Toc70534716"/>
      <w:r>
        <w:rPr>
          <w:lang w:eastAsia="zh-CN"/>
        </w:rPr>
        <w:t>实验介绍</w:t>
      </w:r>
      <w:bookmarkEnd w:id="48"/>
      <w:bookmarkEnd w:id="49"/>
    </w:p>
    <w:p w14:paraId="5CBE07F0" w14:textId="77777777" w:rsidR="00647A3C" w:rsidRDefault="00647A3C" w:rsidP="00647A3C">
      <w:pPr>
        <w:pStyle w:val="3"/>
        <w:numPr>
          <w:ilvl w:val="2"/>
          <w:numId w:val="7"/>
        </w:numPr>
      </w:pPr>
      <w:bookmarkStart w:id="50" w:name="_Toc70254339"/>
      <w:bookmarkStart w:id="51" w:name="_Toc70534717"/>
      <w:r>
        <w:t>关于本实验</w:t>
      </w:r>
      <w:bookmarkEnd w:id="50"/>
      <w:bookmarkEnd w:id="51"/>
    </w:p>
    <w:p w14:paraId="01435895" w14:textId="77777777" w:rsidR="00647A3C" w:rsidRDefault="00647A3C" w:rsidP="00513034">
      <w:pPr>
        <w:pStyle w:val="1e"/>
      </w:pPr>
      <w:r>
        <w:t>本实验通过在华为云上删除</w:t>
      </w:r>
      <w:r>
        <w:rPr>
          <w:rFonts w:hint="eastAsia"/>
        </w:rPr>
        <w:t>弹性云</w:t>
      </w:r>
      <w:r>
        <w:t>服务器</w:t>
      </w:r>
      <w:r>
        <w:rPr>
          <w:rFonts w:hint="eastAsia"/>
        </w:rPr>
        <w:t>E</w:t>
      </w:r>
      <w:r>
        <w:t>CS</w:t>
      </w:r>
      <w:r>
        <w:t>实例</w:t>
      </w:r>
      <w:r>
        <w:rPr>
          <w:rFonts w:hint="eastAsia"/>
        </w:rPr>
        <w:t>，</w:t>
      </w:r>
      <w:r>
        <w:t>帮助学员和读者掌握在华为云上清除</w:t>
      </w:r>
      <w:r>
        <w:rPr>
          <w:rFonts w:hint="eastAsia"/>
        </w:rPr>
        <w:t>弹性云</w:t>
      </w:r>
      <w:r>
        <w:t>服务器</w:t>
      </w:r>
      <w:r>
        <w:rPr>
          <w:rFonts w:hint="eastAsia"/>
        </w:rPr>
        <w:t>E</w:t>
      </w:r>
      <w:r>
        <w:t>CS</w:t>
      </w:r>
      <w:r>
        <w:t>资源</w:t>
      </w:r>
      <w:r>
        <w:rPr>
          <w:rFonts w:hint="eastAsia"/>
        </w:rPr>
        <w:t>。</w:t>
      </w:r>
    </w:p>
    <w:p w14:paraId="0FAA102B" w14:textId="77777777" w:rsidR="00647A3C" w:rsidRDefault="00647A3C" w:rsidP="00647A3C">
      <w:pPr>
        <w:pStyle w:val="3"/>
        <w:numPr>
          <w:ilvl w:val="2"/>
          <w:numId w:val="7"/>
        </w:numPr>
      </w:pPr>
      <w:bookmarkStart w:id="52" w:name="_Toc70254340"/>
      <w:bookmarkStart w:id="53" w:name="_Toc70534718"/>
      <w:r>
        <w:t>实验目的</w:t>
      </w:r>
      <w:bookmarkEnd w:id="52"/>
      <w:bookmarkEnd w:id="53"/>
    </w:p>
    <w:p w14:paraId="0A3AF267" w14:textId="77777777" w:rsidR="00647A3C" w:rsidRDefault="00647A3C" w:rsidP="00647A3C">
      <w:pPr>
        <w:pStyle w:val="4a"/>
      </w:pPr>
      <w:r>
        <w:t>掌握</w:t>
      </w:r>
      <w:r>
        <w:rPr>
          <w:rFonts w:hint="eastAsia"/>
        </w:rPr>
        <w:t>弹性云服务器</w:t>
      </w:r>
      <w:r>
        <w:t>资源释放操作</w:t>
      </w:r>
      <w:r>
        <w:rPr>
          <w:rFonts w:hint="eastAsia"/>
        </w:rPr>
        <w:t>；</w:t>
      </w:r>
    </w:p>
    <w:p w14:paraId="127221EA" w14:textId="77777777" w:rsidR="00647A3C" w:rsidRDefault="00647A3C" w:rsidP="00647A3C">
      <w:pPr>
        <w:pStyle w:val="4a"/>
      </w:pPr>
      <w:proofErr w:type="gramStart"/>
      <w:r>
        <w:t>熟悉华</w:t>
      </w:r>
      <w:proofErr w:type="gramEnd"/>
      <w:r>
        <w:t>为云操作</w:t>
      </w:r>
      <w:r>
        <w:rPr>
          <w:rFonts w:hint="eastAsia"/>
        </w:rPr>
        <w:t>。</w:t>
      </w:r>
    </w:p>
    <w:p w14:paraId="3F8BCA96" w14:textId="77777777" w:rsidR="00647A3C" w:rsidRDefault="00647A3C" w:rsidP="00647A3C">
      <w:pPr>
        <w:pStyle w:val="2"/>
        <w:numPr>
          <w:ilvl w:val="1"/>
          <w:numId w:val="7"/>
        </w:numPr>
        <w:rPr>
          <w:lang w:eastAsia="zh-CN"/>
        </w:rPr>
      </w:pPr>
      <w:bookmarkStart w:id="54" w:name="_Toc22637989"/>
      <w:bookmarkStart w:id="55" w:name="_Toc70254341"/>
      <w:bookmarkStart w:id="56" w:name="_Toc70534719"/>
      <w:r>
        <w:rPr>
          <w:rFonts w:hint="eastAsia"/>
          <w:lang w:eastAsia="zh-CN"/>
        </w:rPr>
        <w:t>删除</w:t>
      </w:r>
      <w:r>
        <w:rPr>
          <w:lang w:eastAsia="zh-CN"/>
        </w:rPr>
        <w:t>弹性云服务器及相关资源</w:t>
      </w:r>
      <w:bookmarkEnd w:id="54"/>
      <w:bookmarkEnd w:id="55"/>
      <w:bookmarkEnd w:id="56"/>
    </w:p>
    <w:p w14:paraId="70E7C401" w14:textId="77777777" w:rsidR="00647A3C" w:rsidRDefault="00647A3C" w:rsidP="00513034">
      <w:pPr>
        <w:pStyle w:val="1e"/>
      </w:pPr>
      <w:r>
        <w:rPr>
          <w:rFonts w:hint="eastAsia"/>
        </w:rPr>
        <w:t>完成</w:t>
      </w:r>
      <w:r>
        <w:t>实验后请务必删除</w:t>
      </w:r>
      <w:r>
        <w:rPr>
          <w:rFonts w:hint="eastAsia"/>
        </w:rPr>
        <w:t>华为云</w:t>
      </w:r>
      <w:r>
        <w:t>上的收费资源</w:t>
      </w:r>
      <w:r>
        <w:rPr>
          <w:rFonts w:hint="eastAsia"/>
        </w:rPr>
        <w:t>，以免</w:t>
      </w:r>
      <w:r>
        <w:t>造成不必要的收费。</w:t>
      </w:r>
      <w:r>
        <w:rPr>
          <w:rFonts w:hint="eastAsia"/>
        </w:rPr>
        <w:t>找到</w:t>
      </w:r>
      <w:r>
        <w:t>创建的</w:t>
      </w:r>
      <w:r>
        <w:rPr>
          <w:rFonts w:hint="eastAsia"/>
        </w:rPr>
        <w:t>弹性云服务</w:t>
      </w:r>
      <w:r>
        <w:t>器</w:t>
      </w:r>
      <w:r>
        <w:t>ECS</w:t>
      </w:r>
      <w:r>
        <w:t>，按照如下步骤进行删除。</w:t>
      </w:r>
    </w:p>
    <w:p w14:paraId="065744EA" w14:textId="77777777" w:rsidR="00647A3C" w:rsidRDefault="00647A3C" w:rsidP="00647A3C">
      <w:pPr>
        <w:pStyle w:val="30"/>
      </w:pPr>
      <w:r>
        <w:rPr>
          <w:rFonts w:hint="eastAsia"/>
        </w:rPr>
        <w:t>打开</w:t>
      </w:r>
      <w:r>
        <w:t>云服务器控制台，在需要删除的云服务器后面选择</w:t>
      </w:r>
      <w:r>
        <w:t>“</w:t>
      </w:r>
      <w:r>
        <w:rPr>
          <w:rFonts w:hint="eastAsia"/>
        </w:rPr>
        <w:t>更多</w:t>
      </w:r>
      <w:r>
        <w:rPr>
          <w:rFonts w:hint="eastAsia"/>
        </w:rPr>
        <w:t>&gt;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。</w:t>
      </w:r>
    </w:p>
    <w:p w14:paraId="5CFB83DF" w14:textId="77777777" w:rsidR="00647A3C" w:rsidRDefault="00647A3C" w:rsidP="00513034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738673" wp14:editId="3AF99503">
                <wp:simplePos x="0" y="0"/>
                <wp:positionH relativeFrom="column">
                  <wp:posOffset>5611372</wp:posOffset>
                </wp:positionH>
                <wp:positionV relativeFrom="paragraph">
                  <wp:posOffset>1706757</wp:posOffset>
                </wp:positionV>
                <wp:extent cx="221016" cy="121023"/>
                <wp:effectExtent l="19050" t="19050" r="26670" b="1270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16" cy="1210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52966" id="矩形 53" o:spid="_x0000_s1026" style="position:absolute;left:0;text-align:left;margin-left:441.85pt;margin-top:134.4pt;width:17.4pt;height: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D66684" wp14:editId="232781F0">
                <wp:simplePos x="0" y="0"/>
                <wp:positionH relativeFrom="column">
                  <wp:posOffset>5776050</wp:posOffset>
                </wp:positionH>
                <wp:positionV relativeFrom="paragraph">
                  <wp:posOffset>666681</wp:posOffset>
                </wp:positionV>
                <wp:extent cx="173346" cy="143010"/>
                <wp:effectExtent l="19050" t="19050" r="17780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6" cy="143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7CB98" id="矩形 52" o:spid="_x0000_s1026" style="position:absolute;left:0;text-align:left;margin-left:454.8pt;margin-top:52.5pt;width:13.65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DB09F91" wp14:editId="3BE64D2D">
            <wp:extent cx="5454000" cy="2181487"/>
            <wp:effectExtent l="19050" t="19050" r="13970" b="285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1814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FEEB10" w14:textId="77777777" w:rsidR="00647A3C" w:rsidRDefault="00647A3C" w:rsidP="00647A3C">
      <w:pPr>
        <w:pStyle w:val="30"/>
      </w:pPr>
      <w:r>
        <w:rPr>
          <w:rFonts w:hint="eastAsia"/>
        </w:rPr>
        <w:t>在</w:t>
      </w:r>
      <w:r>
        <w:t>弹出对话框中勾选</w:t>
      </w:r>
      <w:r>
        <w:t>“</w:t>
      </w:r>
      <w:r>
        <w:rPr>
          <w:rFonts w:hint="eastAsia"/>
        </w:rPr>
        <w:t>释放</w:t>
      </w:r>
      <w:r>
        <w:t>云服务器绑定的弹性公网</w:t>
      </w:r>
      <w:r>
        <w:t>IP</w:t>
      </w:r>
      <w:r>
        <w:t>地址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删除</w:t>
      </w:r>
      <w:r>
        <w:t>云服务器挂载的数据盘</w:t>
      </w:r>
      <w:r>
        <w:t>”</w:t>
      </w:r>
      <w:r>
        <w:rPr>
          <w:rFonts w:hint="eastAsia"/>
        </w:rPr>
        <w:t>，</w:t>
      </w:r>
      <w:r>
        <w:t>然后点击</w:t>
      </w:r>
      <w:r>
        <w:t>“</w:t>
      </w:r>
      <w:r>
        <w:rPr>
          <w:rFonts w:hint="eastAsia"/>
        </w:rPr>
        <w:t>是</w:t>
      </w:r>
      <w:r>
        <w:t>”</w:t>
      </w:r>
      <w:r>
        <w:rPr>
          <w:rFonts w:hint="eastAsia"/>
        </w:rPr>
        <w:t>。</w:t>
      </w:r>
    </w:p>
    <w:p w14:paraId="498C919D" w14:textId="77777777" w:rsidR="00647A3C" w:rsidRDefault="00647A3C" w:rsidP="00513034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2B867A" wp14:editId="59D2A29A">
                <wp:simplePos x="0" y="0"/>
                <wp:positionH relativeFrom="column">
                  <wp:posOffset>2174575</wp:posOffset>
                </wp:positionH>
                <wp:positionV relativeFrom="paragraph">
                  <wp:posOffset>2414780</wp:posOffset>
                </wp:positionV>
                <wp:extent cx="353418" cy="246832"/>
                <wp:effectExtent l="19050" t="19050" r="27940" b="203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18" cy="246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99A86" id="矩形 58" o:spid="_x0000_s1026" style="position:absolute;left:0;text-align:left;margin-left:171.25pt;margin-top:190.15pt;width:27.85pt;height:19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B4D533" wp14:editId="3463C48B">
                <wp:simplePos x="0" y="0"/>
                <wp:positionH relativeFrom="column">
                  <wp:posOffset>2281162</wp:posOffset>
                </wp:positionH>
                <wp:positionV relativeFrom="paragraph">
                  <wp:posOffset>1590137</wp:posOffset>
                </wp:positionV>
                <wp:extent cx="185123" cy="184891"/>
                <wp:effectExtent l="19050" t="19050" r="24765" b="2476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23" cy="18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23FAE" id="矩形 57" o:spid="_x0000_s1026" style="position:absolute;left:0;text-align:left;margin-left:179.6pt;margin-top:125.2pt;width:14.6pt;height:14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77D91E" wp14:editId="7AD14A52">
                <wp:simplePos x="0" y="0"/>
                <wp:positionH relativeFrom="column">
                  <wp:posOffset>699193</wp:posOffset>
                </wp:positionH>
                <wp:positionV relativeFrom="paragraph">
                  <wp:posOffset>1584528</wp:posOffset>
                </wp:positionV>
                <wp:extent cx="162685" cy="190733"/>
                <wp:effectExtent l="19050" t="19050" r="2794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5" cy="190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180F8" id="矩形 55" o:spid="_x0000_s1026" style="position:absolute;left:0;text-align:left;margin-left:55.05pt;margin-top:124.75pt;width:12.8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A1D1C1B" wp14:editId="59CC1C70">
            <wp:extent cx="3744686" cy="2667737"/>
            <wp:effectExtent l="19050" t="19050" r="2730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3204" cy="26738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B14D8" w14:textId="77777777" w:rsidR="00647A3C" w:rsidRDefault="00647A3C" w:rsidP="00647A3C">
      <w:pPr>
        <w:pStyle w:val="30"/>
      </w:pPr>
      <w:r>
        <w:rPr>
          <w:rFonts w:hint="eastAsia"/>
        </w:rPr>
        <w:t>查看</w:t>
      </w:r>
      <w:r>
        <w:t>到列表中已没有资源时，表示</w:t>
      </w:r>
      <w:r>
        <w:rPr>
          <w:rFonts w:hint="eastAsia"/>
        </w:rPr>
        <w:t>弹性</w:t>
      </w:r>
      <w:r>
        <w:t>云服务器已删除。</w:t>
      </w:r>
    </w:p>
    <w:p w14:paraId="4F8C09C2" w14:textId="287503FF" w:rsidR="00896E8D" w:rsidRDefault="00647A3C" w:rsidP="00896E8D">
      <w:pPr>
        <w:rPr>
          <w:rFonts w:ascii="Huawei Sans" w:eastAsia="方正兰亭黑简体" w:hAnsi="Huawei Sans"/>
        </w:rPr>
      </w:pPr>
      <w:r>
        <w:rPr>
          <w:noProof/>
        </w:rPr>
        <w:drawing>
          <wp:inline distT="0" distB="0" distL="0" distR="0" wp14:anchorId="2C272049" wp14:editId="740E5168">
            <wp:extent cx="5454000" cy="1320210"/>
            <wp:effectExtent l="19050" t="19050" r="1397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202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57EC48" w14:textId="0F99F825" w:rsidR="00700847" w:rsidRDefault="00700847" w:rsidP="00700847">
      <w:pPr>
        <w:pStyle w:val="2"/>
      </w:pPr>
      <w:bookmarkStart w:id="57" w:name="_Toc70534720"/>
      <w:r>
        <w:rPr>
          <w:rFonts w:hint="eastAsia"/>
        </w:rPr>
        <w:t>思考题</w:t>
      </w:r>
      <w:bookmarkEnd w:id="57"/>
    </w:p>
    <w:p w14:paraId="5802EEF5" w14:textId="2B6BFEA3" w:rsidR="00700847" w:rsidRDefault="00700847" w:rsidP="00513034">
      <w:pPr>
        <w:pStyle w:val="1e"/>
      </w:pPr>
      <w:r>
        <w:rPr>
          <w:rFonts w:hint="eastAsia"/>
        </w:rPr>
        <w:t>删除</w:t>
      </w:r>
      <w:r>
        <w:rPr>
          <w:rFonts w:hint="eastAsia"/>
        </w:rPr>
        <w:t>E</w:t>
      </w:r>
      <w:r>
        <w:t>CS</w:t>
      </w:r>
      <w:r>
        <w:t>时</w:t>
      </w:r>
      <w:r>
        <w:rPr>
          <w:rFonts w:hint="eastAsia"/>
        </w:rPr>
        <w:t>，</w:t>
      </w:r>
      <w:r>
        <w:t>为何需要释放弹性公网</w:t>
      </w:r>
      <w:r>
        <w:rPr>
          <w:rFonts w:hint="eastAsia"/>
        </w:rPr>
        <w:t>I</w:t>
      </w:r>
      <w:r>
        <w:t>P</w:t>
      </w:r>
      <w:r>
        <w:t>和删除云服务器挂载的数据盘</w:t>
      </w:r>
      <w:r>
        <w:rPr>
          <w:rFonts w:hint="eastAsia"/>
        </w:rPr>
        <w:t>？</w:t>
      </w:r>
    </w:p>
    <w:p w14:paraId="691470E1" w14:textId="4674A988" w:rsidR="00700847" w:rsidRPr="00700847" w:rsidRDefault="00700847" w:rsidP="00513034">
      <w:pPr>
        <w:pStyle w:val="1e"/>
      </w:pPr>
    </w:p>
    <w:bookmarkEnd w:id="12"/>
    <w:p w14:paraId="30C68BE4" w14:textId="7537D8CC" w:rsidR="0020153C" w:rsidRPr="009D4127" w:rsidRDefault="0020153C" w:rsidP="006C324E">
      <w:pPr>
        <w:topLinePunct w:val="0"/>
        <w:adjustRightInd/>
        <w:snapToGrid/>
        <w:spacing w:before="0" w:after="0" w:line="240" w:lineRule="auto"/>
        <w:ind w:left="0"/>
      </w:pPr>
    </w:p>
    <w:sectPr w:rsidR="0020153C" w:rsidRPr="009D4127" w:rsidSect="00033B54">
      <w:headerReference w:type="default" r:id="rId43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974786" w14:textId="77777777" w:rsidR="00487472" w:rsidRDefault="00487472" w:rsidP="00940D2A">
      <w:pPr>
        <w:spacing w:before="0" w:after="0" w:line="240" w:lineRule="auto"/>
      </w:pPr>
      <w:r>
        <w:separator/>
      </w:r>
    </w:p>
  </w:endnote>
  <w:endnote w:type="continuationSeparator" w:id="0">
    <w:p w14:paraId="22F38821" w14:textId="77777777" w:rsidR="00487472" w:rsidRDefault="00487472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9820C2" w14:textId="77777777" w:rsidR="00487472" w:rsidRDefault="00487472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FB01EB1" w14:textId="77777777" w:rsidR="00487472" w:rsidRDefault="00487472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p w14:paraId="6619D47F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651F6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651F6" w:rsidRPr="009D4127" w:rsidRDefault="006651F6" w:rsidP="00854769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651F6" w:rsidRPr="009D4127" w:rsidRDefault="006651F6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5BB19F64" w:rsidR="006651F6" w:rsidRPr="009D4127" w:rsidRDefault="00647A3C" w:rsidP="00647A3C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 w:rsidRPr="00E67728">
            <w:rPr>
              <w:rFonts w:ascii="Huawei Sans" w:hAnsi="Huawei Sans" w:hint="eastAsia"/>
              <w:noProof/>
            </w:rPr>
            <w:t>openGauss</w:t>
          </w:r>
          <w:r w:rsidRPr="00E67728">
            <w:rPr>
              <w:rFonts w:ascii="Huawei Sans" w:hAnsi="Huawei Sans" w:hint="eastAsia"/>
              <w:noProof/>
            </w:rPr>
            <w:t>的</w:t>
          </w:r>
          <w:r w:rsidRPr="00E67728">
            <w:rPr>
              <w:rFonts w:ascii="Huawei Sans" w:hAnsi="Huawei Sans" w:hint="eastAsia"/>
              <w:noProof/>
            </w:rPr>
            <w:t>AI</w:t>
          </w:r>
          <w:r w:rsidRPr="00E67728">
            <w:rPr>
              <w:rFonts w:ascii="Huawei Sans" w:hAnsi="Huawei Sans" w:hint="eastAsia"/>
              <w:noProof/>
            </w:rPr>
            <w:t>特性实践</w:t>
          </w:r>
          <w:r>
            <w:rPr>
              <w:rFonts w:ascii="Huawei Sans" w:hAnsi="Huawei Sans" w:hint="eastAsia"/>
              <w:noProof/>
            </w:rPr>
            <w:t>实验环境搭建指南</w:t>
          </w:r>
          <w:r w:rsidRPr="00C25BE6">
            <w:rPr>
              <w:rFonts w:ascii="Huawei Sans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6651F6" w:rsidRPr="009D4127" w:rsidRDefault="006651F6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B45A7E">
            <w:rPr>
              <w:rFonts w:ascii="Huawei Sans" w:eastAsia="方正兰亭黑简体" w:hAnsi="Huawei Sans"/>
              <w:noProof/>
            </w:rPr>
            <w:t>8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p w14:paraId="76432B8F" w14:textId="77777777" w:rsidR="006651F6" w:rsidRPr="009D4127" w:rsidRDefault="006651F6" w:rsidP="00033B54">
    <w:pPr>
      <w:pStyle w:val="a6"/>
      <w:rPr>
        <w:rFonts w:ascii="Huawei Sans" w:eastAsia="方正兰亭黑简体" w:hAnsi="Huawei Sans"/>
      </w:rPr>
    </w:pPr>
  </w:p>
  <w:p w14:paraId="2CCE42D9" w14:textId="77777777" w:rsidR="006651F6" w:rsidRPr="009D4127" w:rsidRDefault="006651F6">
    <w:pPr>
      <w:pStyle w:val="a6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518E076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B87D62"/>
    <w:multiLevelType w:val="hybridMultilevel"/>
    <w:tmpl w:val="F6EEB79E"/>
    <w:lvl w:ilvl="0" w:tplc="C804DDA0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7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9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1"/>
  </w:num>
  <w:num w:numId="2">
    <w:abstractNumId w:val="11"/>
  </w:num>
  <w:num w:numId="3">
    <w:abstractNumId w:val="5"/>
  </w:num>
  <w:num w:numId="4">
    <w:abstractNumId w:val="7"/>
  </w:num>
  <w:num w:numId="5">
    <w:abstractNumId w:val="14"/>
  </w:num>
  <w:num w:numId="6">
    <w:abstractNumId w:val="22"/>
  </w:num>
  <w:num w:numId="7">
    <w:abstractNumId w:val="2"/>
  </w:num>
  <w:num w:numId="8">
    <w:abstractNumId w:val="2"/>
  </w:num>
  <w:num w:numId="9">
    <w:abstractNumId w:val="13"/>
  </w:num>
  <w:num w:numId="10">
    <w:abstractNumId w:val="23"/>
  </w:num>
  <w:num w:numId="11">
    <w:abstractNumId w:val="4"/>
  </w:num>
  <w:num w:numId="12">
    <w:abstractNumId w:val="1"/>
  </w:num>
  <w:num w:numId="13">
    <w:abstractNumId w:val="10"/>
  </w:num>
  <w:num w:numId="14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</w:num>
  <w:num w:numId="20">
    <w:abstractNumId w:val="12"/>
  </w:num>
  <w:num w:numId="21">
    <w:abstractNumId w:val="12"/>
  </w:num>
  <w:num w:numId="22">
    <w:abstractNumId w:val="17"/>
  </w:num>
  <w:num w:numId="23">
    <w:abstractNumId w:val="17"/>
  </w:num>
  <w:num w:numId="24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3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8"/>
  </w:num>
  <w:num w:numId="34">
    <w:abstractNumId w:val="17"/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</w:num>
  <w:num w:numId="40">
    <w:abstractNumId w:val="18"/>
  </w:num>
  <w:num w:numId="41">
    <w:abstractNumId w:val="19"/>
  </w:num>
  <w:num w:numId="42">
    <w:abstractNumId w:val="2"/>
  </w:num>
  <w:num w:numId="43">
    <w:abstractNumId w:val="6"/>
  </w:num>
  <w:num w:numId="44">
    <w:abstractNumId w:val="2"/>
  </w:num>
  <w:num w:numId="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"/>
  </w:num>
  <w:num w:numId="47">
    <w:abstractNumId w:val="2"/>
  </w:num>
  <w:num w:numId="48">
    <w:abstractNumId w:val="16"/>
  </w:num>
  <w:num w:numId="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7F46"/>
    <w:rsid w:val="0003026D"/>
    <w:rsid w:val="00030293"/>
    <w:rsid w:val="00030AB3"/>
    <w:rsid w:val="000321CB"/>
    <w:rsid w:val="00033243"/>
    <w:rsid w:val="00033B54"/>
    <w:rsid w:val="00033F84"/>
    <w:rsid w:val="000375E9"/>
    <w:rsid w:val="00041545"/>
    <w:rsid w:val="00041907"/>
    <w:rsid w:val="00043B1A"/>
    <w:rsid w:val="00043D86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5540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514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800"/>
    <w:rsid w:val="000B58AC"/>
    <w:rsid w:val="000B5EE1"/>
    <w:rsid w:val="000B6384"/>
    <w:rsid w:val="000B7C6A"/>
    <w:rsid w:val="000B7EFF"/>
    <w:rsid w:val="000C06CE"/>
    <w:rsid w:val="000C0963"/>
    <w:rsid w:val="000C0A74"/>
    <w:rsid w:val="000C3F98"/>
    <w:rsid w:val="000C5EB9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1E4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5D4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B7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82D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0AF"/>
    <w:rsid w:val="002C12D6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1762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6CB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26C1"/>
    <w:rsid w:val="003F3A47"/>
    <w:rsid w:val="003F3D2A"/>
    <w:rsid w:val="003F40B5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046"/>
    <w:rsid w:val="00441D72"/>
    <w:rsid w:val="00447103"/>
    <w:rsid w:val="0044762D"/>
    <w:rsid w:val="00450E12"/>
    <w:rsid w:val="00451CF6"/>
    <w:rsid w:val="0045366D"/>
    <w:rsid w:val="0045397E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5D36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472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089D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034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7EF"/>
    <w:rsid w:val="00585E01"/>
    <w:rsid w:val="00586D12"/>
    <w:rsid w:val="00591F06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74FF"/>
    <w:rsid w:val="0061787C"/>
    <w:rsid w:val="00620B4A"/>
    <w:rsid w:val="00621B0C"/>
    <w:rsid w:val="00621FE8"/>
    <w:rsid w:val="00622AD7"/>
    <w:rsid w:val="00623396"/>
    <w:rsid w:val="00624D51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47A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3DFD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2D51"/>
    <w:rsid w:val="006C324E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0847"/>
    <w:rsid w:val="007028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9EB"/>
    <w:rsid w:val="00725F76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1CEA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434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2EE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044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5BB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AE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5B1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50E3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A7EAF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3FB6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2F1E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5D5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5A7E"/>
    <w:rsid w:val="00B476CD"/>
    <w:rsid w:val="00B51FE4"/>
    <w:rsid w:val="00B52D8B"/>
    <w:rsid w:val="00B53096"/>
    <w:rsid w:val="00B5440C"/>
    <w:rsid w:val="00B546C4"/>
    <w:rsid w:val="00B55F9B"/>
    <w:rsid w:val="00B56140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890"/>
    <w:rsid w:val="00B94B50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630C"/>
    <w:rsid w:val="00BE05AF"/>
    <w:rsid w:val="00BE174A"/>
    <w:rsid w:val="00BE194F"/>
    <w:rsid w:val="00BE1DA9"/>
    <w:rsid w:val="00BE3B30"/>
    <w:rsid w:val="00BE5A13"/>
    <w:rsid w:val="00BE61E8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5D39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6F5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2887"/>
    <w:rsid w:val="00CC5335"/>
    <w:rsid w:val="00CC7F17"/>
    <w:rsid w:val="00CD1F3E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ADC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7A8"/>
    <w:rsid w:val="00DA3CE9"/>
    <w:rsid w:val="00DA46CC"/>
    <w:rsid w:val="00DA555C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26463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0F3"/>
    <w:rsid w:val="00E74316"/>
    <w:rsid w:val="00E7444B"/>
    <w:rsid w:val="00E75636"/>
    <w:rsid w:val="00E75EA5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45B1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1717"/>
    <w:rsid w:val="00EF6554"/>
    <w:rsid w:val="00EF67DA"/>
    <w:rsid w:val="00EF799C"/>
    <w:rsid w:val="00F03FF8"/>
    <w:rsid w:val="00F04521"/>
    <w:rsid w:val="00F04810"/>
    <w:rsid w:val="00F04A3F"/>
    <w:rsid w:val="00F064EA"/>
    <w:rsid w:val="00F06C99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3E68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31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41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52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60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70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513034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513034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Char">
    <w:name w:val="标题 2 Char"/>
    <w:aliases w:val="ALT+2 Char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BA015E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2"/>
    <w:link w:val="93"/>
    <w:autoRedefine/>
    <w:qFormat/>
    <w:rsid w:val="00BA015E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3">
    <w:name w:val="9.图片标题 字符"/>
    <w:basedOn w:val="a3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c">
    <w:name w:val="5.表格标题 字符"/>
    <w:basedOn w:val="a3"/>
    <w:link w:val="50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8" Type="http://schemas.openxmlformats.org/officeDocument/2006/relationships/image" Target="media/image19.png"/><Relationship Id="rId2" Type="http://schemas.openxmlformats.org/officeDocument/2006/relationships/customXml" Target="../customXml/item1.xml"/><Relationship Id="rId16" Type="http://schemas.openxmlformats.org/officeDocument/2006/relationships/hyperlink" Target="https://www.huaweicloud.com/product/vpc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2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huaweicloud.com/product/ecs.html" TargetMode="External"/><Relationship Id="rId37" Type="http://schemas.openxmlformats.org/officeDocument/2006/relationships/image" Target="media/image22.gif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43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238554-897F-429E-8D0E-9FB016222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62</TotalTime>
  <Pages>14</Pages>
  <Words>623</Words>
  <Characters>3555</Characters>
  <Application>Microsoft Office Word</Application>
  <DocSecurity>0</DocSecurity>
  <Lines>29</Lines>
  <Paragraphs>8</Paragraphs>
  <ScaleCrop>false</ScaleCrop>
  <Company>Huawei Technologies Co.,Ltd.</Company>
  <LinksUpToDate>false</LinksUpToDate>
  <CharactersWithSpaces>4170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xizhiping</cp:lastModifiedBy>
  <cp:revision>73</cp:revision>
  <cp:lastPrinted>2016-11-21T02:33:00Z</cp:lastPrinted>
  <dcterms:created xsi:type="dcterms:W3CDTF">2021-04-28T06:13:00Z</dcterms:created>
  <dcterms:modified xsi:type="dcterms:W3CDTF">2021-08-19T02:34:00Z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(3)DTxhguPsFBq1FthDzUbbcZQcxOrpu0agOwn+zc2zUl/ifhf/Fw4r8J28j9ifWGYNi6JYnIUW
2b8IE6k7qN49FLoWG6H4Lh6g8WNMPb5fl73jGFBl3m64vnWUhOMFGe9lACBg82n+wr4zceW1
CNgHWm18jHcy/7juPcrHKOheb0ohTgnEUygiVoXDlJLIZMbvaS3jQTPeJ3+tPeM62BD94yro
Sc3AVyi3r5tXe02wMX</vt:lpwstr>
  </property>
  <property fmtid="{D5CDD505-2E9C-101B-9397-08002B2CF9AE}" pid="15" name="_2015_ms_pID_7253431">
    <vt:lpwstr>4XsURo69Yvb1zukCArszGmzxxMN2AhpuCAej83CcHgr3IPQDcwBRvB
SVw6j0SLZtCbsyfjxecPMJkoxyk2uIE5nBUBcuwoi3ZUD253aU5kLKhZ/ioX3qo0qHq2/Z2F
7OVhvSySKvULnfApMazNmjffWyiJbpFJyUQpnwyRpYL8d5m+MGbNDlt15/ZVDHpPnHOAXy88
xP1UfBD2KGE8tUcsQY6r8/bHHX0cSrKmhQHO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upE/nxd9dPal2ZBU59Vx/LA=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1629333036</vt:lpwstr>
  </property>
</Properties>
</file>