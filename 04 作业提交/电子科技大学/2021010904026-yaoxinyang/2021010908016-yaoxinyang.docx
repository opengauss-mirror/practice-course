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7558" w14:textId="77777777" w:rsidR="0043581F" w:rsidRPr="0043581F" w:rsidRDefault="0043581F">
      <w:pPr>
        <w:widowControl/>
        <w:autoSpaceDE/>
        <w:autoSpaceDN/>
        <w:adjustRightInd/>
        <w:spacing w:line="240" w:lineRule="auto"/>
      </w:pPr>
      <w:bookmarkStart w:id="0" w:name="_Toc86138879"/>
      <w:bookmarkStart w:id="1" w:name="_Toc70252450"/>
    </w:p>
    <w:p w14:paraId="094F6F63" w14:textId="77777777" w:rsidR="005126AA" w:rsidRDefault="005126AA" w:rsidP="005126AA">
      <w:pPr>
        <w:pStyle w:val="af7"/>
      </w:pPr>
      <w:r>
        <w:rPr>
          <w:rFonts w:hint="eastAsia"/>
        </w:rPr>
        <w:t>实验一</w:t>
      </w:r>
    </w:p>
    <w:p w14:paraId="4770E834" w14:textId="77777777" w:rsidR="005126AA" w:rsidRPr="005126AA" w:rsidRDefault="005126AA" w:rsidP="005126AA"/>
    <w:p w14:paraId="5188F86B" w14:textId="77777777" w:rsidR="00CC2D21" w:rsidRDefault="00CC2D21" w:rsidP="005126AA">
      <w:pPr>
        <w:pStyle w:val="2"/>
        <w:numPr>
          <w:ilvl w:val="0"/>
          <w:numId w:val="0"/>
        </w:numPr>
      </w:pPr>
      <w:r>
        <w:rPr>
          <w:rFonts w:hint="eastAsia"/>
        </w:rPr>
        <w:t>关卡验证</w:t>
      </w:r>
      <w:bookmarkEnd w:id="0"/>
      <w:bookmarkEnd w:id="1"/>
    </w:p>
    <w:p w14:paraId="0EAEFF6F" w14:textId="77777777" w:rsidR="00CC2D21" w:rsidRDefault="00CC2D21" w:rsidP="00CC2D21">
      <w:pPr>
        <w:pStyle w:val="30"/>
        <w:numPr>
          <w:ilvl w:val="5"/>
          <w:numId w:val="37"/>
        </w:numPr>
      </w:pPr>
      <w:r>
        <w:rPr>
          <w:rFonts w:hint="eastAsia"/>
        </w:rPr>
        <w:t>此处需要通过截图，来完成关卡的验证，首先需要对数据库状态进行验证。</w:t>
      </w:r>
    </w:p>
    <w:p w14:paraId="6A8A01A4" w14:textId="77777777" w:rsidR="00CC2D21" w:rsidRDefault="00CC2D21" w:rsidP="00CC2D21">
      <w:pPr>
        <w:pStyle w:val="21"/>
      </w:pPr>
      <w:r>
        <w:t xml:space="preserve">[omm@opengauss01 </w:t>
      </w:r>
      <w:proofErr w:type="gramStart"/>
      <w:r>
        <w:t>~]$</w:t>
      </w:r>
      <w:proofErr w:type="gramEnd"/>
      <w:r>
        <w:t xml:space="preserve"> </w:t>
      </w:r>
      <w:proofErr w:type="spellStart"/>
      <w:r>
        <w:t>gs_om</w:t>
      </w:r>
      <w:proofErr w:type="spellEnd"/>
      <w:r>
        <w:t xml:space="preserve"> -t status –detail</w:t>
      </w:r>
    </w:p>
    <w:p w14:paraId="4B6DD2E2" w14:textId="77777777" w:rsidR="00CC2D21" w:rsidRDefault="00CC2D21" w:rsidP="00CC2D21">
      <w:pPr>
        <w:pStyle w:val="21"/>
      </w:pPr>
    </w:p>
    <w:p w14:paraId="4F400DEE" w14:textId="4A43F45C" w:rsidR="00CC2D21" w:rsidRDefault="004D596C" w:rsidP="00CC2D21">
      <w:pPr>
        <w:pStyle w:val="21"/>
      </w:pPr>
      <w:r>
        <w:rPr>
          <w:noProof/>
        </w:rPr>
        <w:drawing>
          <wp:inline distT="0" distB="0" distL="0" distR="0" wp14:anchorId="2C025D37" wp14:editId="300BFB1D">
            <wp:extent cx="5274310" cy="967740"/>
            <wp:effectExtent l="0" t="0" r="2540" b="3810"/>
            <wp:docPr id="21416683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8368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3787" w14:textId="77777777" w:rsidR="00CC2D21" w:rsidRDefault="00CC2D21" w:rsidP="00CC2D21">
      <w:pPr>
        <w:pStyle w:val="30"/>
        <w:numPr>
          <w:ilvl w:val="5"/>
          <w:numId w:val="37"/>
        </w:numPr>
      </w:pPr>
      <w:r>
        <w:rPr>
          <w:rFonts w:hint="eastAsia"/>
        </w:rPr>
        <w:t>其次，使用</w:t>
      </w:r>
      <w:proofErr w:type="spellStart"/>
      <w:r>
        <w:rPr>
          <w:rFonts w:hint="eastAsia"/>
        </w:rPr>
        <w:t>gsql</w:t>
      </w:r>
      <w:proofErr w:type="spellEnd"/>
      <w:r>
        <w:rPr>
          <w:rFonts w:hint="eastAsia"/>
        </w:rPr>
        <w:t>连接数据库并进行截图验证，需包含数据库的系统信息。</w:t>
      </w:r>
    </w:p>
    <w:p w14:paraId="64562E9A" w14:textId="77777777" w:rsidR="00CC2D21" w:rsidRDefault="00CC2D21" w:rsidP="00F5321C">
      <w:pPr>
        <w:pStyle w:val="21"/>
        <w:pBdr>
          <w:bottom w:val="single" w:sz="4" w:space="0" w:color="auto"/>
        </w:pBdr>
      </w:pPr>
      <w:r>
        <w:t xml:space="preserve">[omm@opengauss01 </w:t>
      </w:r>
      <w:proofErr w:type="gramStart"/>
      <w:r>
        <w:t>~]$</w:t>
      </w:r>
      <w:proofErr w:type="gramEnd"/>
      <w:r>
        <w:t xml:space="preserve"> </w:t>
      </w:r>
      <w:proofErr w:type="spellStart"/>
      <w:r>
        <w:t>gsql</w:t>
      </w:r>
      <w:proofErr w:type="spellEnd"/>
      <w:r>
        <w:t xml:space="preserve"> -d </w:t>
      </w:r>
      <w:proofErr w:type="spellStart"/>
      <w:r>
        <w:t>postgres</w:t>
      </w:r>
      <w:proofErr w:type="spellEnd"/>
      <w:r>
        <w:t xml:space="preserve"> -p 26000 -r</w:t>
      </w:r>
    </w:p>
    <w:p w14:paraId="5946ADC0" w14:textId="42988AE4" w:rsidR="00F5321C" w:rsidRDefault="004D596C" w:rsidP="00F5321C">
      <w:pPr>
        <w:pStyle w:val="21"/>
        <w:pBdr>
          <w:bottom w:val="single" w:sz="4" w:space="0" w:color="auto"/>
        </w:pBdr>
      </w:pPr>
      <w:r>
        <w:rPr>
          <w:noProof/>
        </w:rPr>
        <w:drawing>
          <wp:inline distT="0" distB="0" distL="0" distR="0" wp14:anchorId="71151B6D" wp14:editId="15DC5D6F">
            <wp:extent cx="5274310" cy="614680"/>
            <wp:effectExtent l="0" t="0" r="2540" b="0"/>
            <wp:docPr id="18065547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54737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767F" w14:textId="77777777" w:rsidR="00F5321C" w:rsidRDefault="00CC2D21" w:rsidP="00F5321C">
      <w:pPr>
        <w:pStyle w:val="30"/>
        <w:numPr>
          <w:ilvl w:val="5"/>
          <w:numId w:val="37"/>
        </w:numPr>
      </w:pPr>
      <w:r>
        <w:rPr>
          <w:rFonts w:hint="eastAsia"/>
        </w:rPr>
        <w:t>简单描述关卡一中，安装数据库所需要的步骤。完成以上信息，表明关卡一完成。</w:t>
      </w:r>
      <w:r w:rsidR="00F5321C">
        <w:br/>
      </w:r>
    </w:p>
    <w:p w14:paraId="69E993AE" w14:textId="77777777" w:rsidR="00724EE4" w:rsidRDefault="00724EE4" w:rsidP="00724EE4">
      <w:pPr>
        <w:pStyle w:val="30"/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首先为数据库创建默认用户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并设置相关环境变量；</w:t>
      </w:r>
    </w:p>
    <w:p w14:paraId="40D3650F" w14:textId="77777777" w:rsidR="00724EE4" w:rsidRDefault="00724EE4" w:rsidP="00724EE4">
      <w:pPr>
        <w:pStyle w:val="30"/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其次在适当文件夹内利用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命令获取相关第三方</w:t>
      </w:r>
      <w:proofErr w:type="gramStart"/>
      <w:r>
        <w:rPr>
          <w:rFonts w:hint="eastAsia"/>
        </w:rPr>
        <w:t>编译库并解压</w:t>
      </w:r>
      <w:proofErr w:type="gramEnd"/>
      <w:r>
        <w:rPr>
          <w:rFonts w:hint="eastAsia"/>
        </w:rPr>
        <w:t>；</w:t>
      </w:r>
    </w:p>
    <w:p w14:paraId="08D8CB0B" w14:textId="77777777" w:rsidR="00724EE4" w:rsidRDefault="00724EE4" w:rsidP="00724EE4">
      <w:pPr>
        <w:pStyle w:val="30"/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ab/>
      </w:r>
      <w:r>
        <w:rPr>
          <w:rFonts w:hint="eastAsia"/>
        </w:rPr>
        <w:t>然后在同一文件夹内利用</w:t>
      </w:r>
      <w:r>
        <w:rPr>
          <w:rFonts w:hint="eastAsia"/>
        </w:rPr>
        <w:t xml:space="preserve"> git clone </w:t>
      </w:r>
      <w:r>
        <w:rPr>
          <w:rFonts w:hint="eastAsia"/>
        </w:rPr>
        <w:t>命令下载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源码；</w:t>
      </w:r>
    </w:p>
    <w:p w14:paraId="7FF20942" w14:textId="77777777" w:rsidR="00724EE4" w:rsidRDefault="00724EE4" w:rsidP="00724EE4">
      <w:pPr>
        <w:pStyle w:val="30"/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然后利用</w:t>
      </w:r>
      <w:r>
        <w:rPr>
          <w:rFonts w:hint="eastAsia"/>
        </w:rPr>
        <w:t xml:space="preserve"> yum </w:t>
      </w:r>
      <w:r>
        <w:rPr>
          <w:rFonts w:hint="eastAsia"/>
        </w:rPr>
        <w:t>命令安装依赖包、替换</w:t>
      </w:r>
      <w:r>
        <w:rPr>
          <w:rFonts w:hint="eastAsia"/>
        </w:rPr>
        <w:t>python</w:t>
      </w:r>
      <w:r>
        <w:rPr>
          <w:rFonts w:hint="eastAsia"/>
        </w:rPr>
        <w:t>版本；</w:t>
      </w:r>
    </w:p>
    <w:p w14:paraId="035A25E3" w14:textId="77777777" w:rsidR="00724EE4" w:rsidRDefault="00724EE4" w:rsidP="00724EE4">
      <w:pPr>
        <w:pStyle w:val="30"/>
        <w:rPr>
          <w:rFonts w:hint="eastAsia"/>
        </w:rPr>
      </w:pPr>
      <w:r>
        <w:rPr>
          <w:rFonts w:hint="eastAsia"/>
        </w:rPr>
        <w:t>5)</w:t>
      </w:r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所在路径的权限；</w:t>
      </w:r>
    </w:p>
    <w:p w14:paraId="7FC28E25" w14:textId="346C2126" w:rsidR="00F5321C" w:rsidRDefault="00724EE4" w:rsidP="00724EE4">
      <w:pPr>
        <w:pStyle w:val="30"/>
        <w:ind w:firstLine="0"/>
      </w:pPr>
      <w:r>
        <w:rPr>
          <w:rFonts w:hint="eastAsia"/>
        </w:rPr>
        <w:t>6)</w:t>
      </w:r>
      <w:r>
        <w:rPr>
          <w:rFonts w:hint="eastAsia"/>
        </w:rPr>
        <w:tab/>
      </w:r>
      <w:r>
        <w:rPr>
          <w:rFonts w:hint="eastAsia"/>
        </w:rPr>
        <w:t>最后生成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配置文件，并进行编译安装，即可完成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数据库的安装。</w:t>
      </w:r>
    </w:p>
    <w:p w14:paraId="111665E9" w14:textId="77777777" w:rsidR="00724EE4" w:rsidRDefault="00724EE4" w:rsidP="00724EE4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bookmarkStart w:id="2" w:name="_Toc134432164"/>
      <w:r>
        <w:lastRenderedPageBreak/>
        <w:t>2.4</w:t>
      </w:r>
      <w:r>
        <w:rPr>
          <w:rFonts w:hint="eastAsia"/>
        </w:rPr>
        <w:t>关卡验证</w:t>
      </w:r>
      <w:bookmarkEnd w:id="2"/>
    </w:p>
    <w:p w14:paraId="235043CF" w14:textId="77777777" w:rsidR="00724EE4" w:rsidRDefault="00724EE4" w:rsidP="00724EE4">
      <w:pPr>
        <w:pStyle w:val="30"/>
        <w:numPr>
          <w:ilvl w:val="5"/>
          <w:numId w:val="38"/>
        </w:numPr>
        <w:tabs>
          <w:tab w:val="num" w:pos="442"/>
        </w:tabs>
        <w:spacing w:after="312"/>
      </w:pPr>
      <w:r>
        <w:rPr>
          <w:rFonts w:hAnsi="方正兰亭黑简体"/>
        </w:rPr>
        <w:t>此处需要通过截图，来完成关卡的验证，首先需要对数据库状态进行验证。</w:t>
      </w:r>
    </w:p>
    <w:p w14:paraId="59461D76" w14:textId="2AD202BD" w:rsidR="00724EE4" w:rsidRDefault="00724EE4" w:rsidP="00724EE4">
      <w:pPr>
        <w:spacing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523F51B5" wp14:editId="06EC1AEF">
            <wp:extent cx="5274310" cy="1119505"/>
            <wp:effectExtent l="0" t="0" r="2540" b="4445"/>
            <wp:docPr id="4935095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19B9" w14:textId="77777777" w:rsidR="00724EE4" w:rsidRDefault="00724EE4" w:rsidP="00724EE4">
      <w:pPr>
        <w:pStyle w:val="30"/>
        <w:numPr>
          <w:ilvl w:val="5"/>
          <w:numId w:val="38"/>
        </w:numPr>
        <w:tabs>
          <w:tab w:val="num" w:pos="442"/>
        </w:tabs>
        <w:spacing w:after="312"/>
      </w:pPr>
      <w:r>
        <w:rPr>
          <w:rFonts w:hAnsi="方正兰亭黑简体"/>
        </w:rPr>
        <w:t>其次，使用</w:t>
      </w:r>
      <w:proofErr w:type="spellStart"/>
      <w:r>
        <w:rPr>
          <w:rFonts w:hint="cs"/>
        </w:rPr>
        <w:t>gsql</w:t>
      </w:r>
      <w:proofErr w:type="spellEnd"/>
      <w:r>
        <w:rPr>
          <w:rFonts w:hAnsi="方正兰亭黑简体"/>
        </w:rPr>
        <w:t>连接数据库并进行截图验证，需包含数据库的系统信息。</w:t>
      </w:r>
    </w:p>
    <w:p w14:paraId="7D18B096" w14:textId="5DC86D87" w:rsidR="00724EE4" w:rsidRDefault="00724EE4" w:rsidP="00724EE4">
      <w:pPr>
        <w:spacing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622E6E89" wp14:editId="6E4EBD7E">
            <wp:extent cx="5274310" cy="474980"/>
            <wp:effectExtent l="0" t="0" r="2540" b="1270"/>
            <wp:docPr id="1760075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575D" w14:textId="77777777" w:rsidR="00724EE4" w:rsidRDefault="00724EE4" w:rsidP="00724EE4">
      <w:pPr>
        <w:pStyle w:val="30"/>
        <w:numPr>
          <w:ilvl w:val="5"/>
          <w:numId w:val="38"/>
        </w:numPr>
        <w:tabs>
          <w:tab w:val="num" w:pos="442"/>
        </w:tabs>
        <w:spacing w:after="312"/>
      </w:pPr>
      <w:r>
        <w:rPr>
          <w:rFonts w:hAnsi="方正兰亭黑简体"/>
        </w:rPr>
        <w:t>简单描述关卡一中，安装数据库所需要的步骤。完成以上信息，表明关卡一完成。</w:t>
      </w:r>
    </w:p>
    <w:p w14:paraId="7A9361C6" w14:textId="77777777" w:rsidR="00724EE4" w:rsidRDefault="00724EE4" w:rsidP="00724EE4">
      <w:pPr>
        <w:spacing w:line="240" w:lineRule="auto"/>
        <w:ind w:left="840"/>
        <w:rPr>
          <w:rFonts w:hint="cs"/>
        </w:rPr>
      </w:pPr>
      <w:r>
        <w:rPr>
          <w:rFonts w:hint="eastAsia"/>
        </w:rPr>
        <w:t>这一步和</w:t>
      </w:r>
      <w:r>
        <w:t>2.23</w:t>
      </w:r>
      <w:r>
        <w:rPr>
          <w:rFonts w:hint="eastAsia"/>
        </w:rPr>
        <w:t>关卡验证的步骤</w:t>
      </w:r>
      <w:r>
        <w:t>3</w:t>
      </w:r>
      <w:r>
        <w:rPr>
          <w:rFonts w:hint="eastAsia"/>
        </w:rPr>
        <w:t>内容重复了，就不再赘述了。</w:t>
      </w:r>
    </w:p>
    <w:p w14:paraId="031AE4B7" w14:textId="77777777" w:rsidR="00724EE4" w:rsidRDefault="00724EE4" w:rsidP="00724EE4">
      <w:pPr>
        <w:spacing w:line="240" w:lineRule="auto"/>
      </w:pPr>
    </w:p>
    <w:p w14:paraId="39C4F6A8" w14:textId="77777777" w:rsidR="00724EE4" w:rsidRDefault="00724EE4" w:rsidP="00724EE4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bookmarkStart w:id="3" w:name="_Toc134432178"/>
      <w:r>
        <w:t>3.3</w:t>
      </w:r>
      <w:r>
        <w:rPr>
          <w:rFonts w:hint="eastAsia"/>
        </w:rPr>
        <w:t>关卡验证</w:t>
      </w:r>
      <w:bookmarkEnd w:id="3"/>
    </w:p>
    <w:p w14:paraId="54374B05" w14:textId="77777777" w:rsidR="00724EE4" w:rsidRDefault="00724EE4" w:rsidP="00724EE4">
      <w:pPr>
        <w:pStyle w:val="30"/>
        <w:numPr>
          <w:ilvl w:val="5"/>
          <w:numId w:val="38"/>
        </w:numPr>
        <w:tabs>
          <w:tab w:val="num" w:pos="442"/>
        </w:tabs>
        <w:spacing w:after="312"/>
      </w:pPr>
      <w:r>
        <w:rPr>
          <w:rFonts w:hAnsi="方正兰亭黑简体"/>
        </w:rPr>
        <w:t>通过系统表</w:t>
      </w:r>
      <w:proofErr w:type="spellStart"/>
      <w:r>
        <w:rPr>
          <w:rFonts w:hint="cs"/>
        </w:rPr>
        <w:t>pg_database</w:t>
      </w:r>
      <w:proofErr w:type="spellEnd"/>
      <w:r>
        <w:rPr>
          <w:rFonts w:hAnsi="方正兰亭黑简体"/>
        </w:rPr>
        <w:t>查询数据库列表并截图。</w:t>
      </w:r>
    </w:p>
    <w:p w14:paraId="6845F44D" w14:textId="76CE7720" w:rsidR="00724EE4" w:rsidRDefault="00724EE4" w:rsidP="00724EE4">
      <w:pPr>
        <w:spacing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2A53592F" wp14:editId="4BC8F0E6">
            <wp:extent cx="3927475" cy="1489075"/>
            <wp:effectExtent l="0" t="0" r="0" b="0"/>
            <wp:docPr id="6407244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26FB" w14:textId="77777777" w:rsidR="00724EE4" w:rsidRDefault="00724EE4" w:rsidP="00724EE4">
      <w:pPr>
        <w:pStyle w:val="30"/>
        <w:numPr>
          <w:ilvl w:val="5"/>
          <w:numId w:val="38"/>
        </w:numPr>
        <w:tabs>
          <w:tab w:val="num" w:pos="442"/>
        </w:tabs>
        <w:spacing w:after="312"/>
      </w:pPr>
      <w:r>
        <w:rPr>
          <w:rFonts w:hAnsi="方正兰亭黑简体"/>
        </w:rPr>
        <w:t>使用</w:t>
      </w:r>
      <w:proofErr w:type="gramStart"/>
      <w:r>
        <w:rPr>
          <w:rFonts w:hAnsi="方正兰亭黑简体"/>
        </w:rPr>
        <w:t>元命令</w:t>
      </w:r>
      <w:proofErr w:type="gramEnd"/>
      <w:r>
        <w:rPr>
          <w:rFonts w:hAnsi="方正兰亭黑简体"/>
        </w:rPr>
        <w:t>查看表信息，并截图。</w:t>
      </w:r>
    </w:p>
    <w:p w14:paraId="26765270" w14:textId="505553FA" w:rsidR="00724EE4" w:rsidRDefault="00724EE4" w:rsidP="00724EE4">
      <w:pPr>
        <w:spacing w:line="240" w:lineRule="auto"/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5A912AA0" wp14:editId="021A91BB">
            <wp:extent cx="5274310" cy="1499870"/>
            <wp:effectExtent l="0" t="0" r="2540" b="5080"/>
            <wp:docPr id="352167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51B4" w14:textId="77777777" w:rsidR="00724EE4" w:rsidRDefault="00724EE4" w:rsidP="00724EE4">
      <w:pPr>
        <w:pStyle w:val="30"/>
        <w:numPr>
          <w:ilvl w:val="5"/>
          <w:numId w:val="38"/>
        </w:numPr>
        <w:tabs>
          <w:tab w:val="clear" w:pos="1701"/>
          <w:tab w:val="num" w:pos="442"/>
          <w:tab w:val="left" w:pos="1418"/>
        </w:tabs>
        <w:spacing w:after="312"/>
      </w:pPr>
      <w:r>
        <w:rPr>
          <w:rFonts w:hAnsi="方正兰亭黑简体"/>
        </w:rPr>
        <w:t>查看用户列表并截图。</w:t>
      </w:r>
    </w:p>
    <w:p w14:paraId="125C3704" w14:textId="4982A8FC" w:rsidR="00724EE4" w:rsidRDefault="00724EE4" w:rsidP="00724EE4">
      <w:pPr>
        <w:spacing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 wp14:anchorId="0E1D3211" wp14:editId="56BDC6DB">
            <wp:extent cx="5274310" cy="1295400"/>
            <wp:effectExtent l="0" t="0" r="2540" b="0"/>
            <wp:docPr id="121787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5902" w14:textId="77777777" w:rsidR="00724EE4" w:rsidRDefault="00724EE4" w:rsidP="00724EE4">
      <w:pPr>
        <w:widowControl/>
        <w:autoSpaceDE/>
        <w:adjustRightInd/>
        <w:spacing w:line="240" w:lineRule="auto"/>
      </w:pPr>
    </w:p>
    <w:p w14:paraId="0D428EBB" w14:textId="77777777" w:rsidR="00724EE4" w:rsidRDefault="00724EE4" w:rsidP="00724EE4">
      <w:pPr>
        <w:pStyle w:val="30"/>
        <w:ind w:firstLine="0"/>
        <w:rPr>
          <w:rFonts w:hint="eastAsia"/>
        </w:rPr>
      </w:pPr>
    </w:p>
    <w:p w14:paraId="65D4217E" w14:textId="77777777" w:rsidR="004316FB" w:rsidRDefault="004316FB">
      <w:pPr>
        <w:widowControl/>
        <w:autoSpaceDE/>
        <w:autoSpaceDN/>
        <w:adjustRightInd/>
        <w:spacing w:line="240" w:lineRule="auto"/>
      </w:pPr>
      <w:r>
        <w:br w:type="page"/>
      </w:r>
    </w:p>
    <w:p w14:paraId="1615C8F3" w14:textId="77777777" w:rsidR="005126AA" w:rsidRDefault="005126AA" w:rsidP="005126AA">
      <w:pPr>
        <w:pStyle w:val="af7"/>
        <w:spacing w:before="312"/>
      </w:pPr>
      <w:bookmarkStart w:id="4" w:name="_Toc134434137"/>
      <w:r>
        <w:rPr>
          <w:rFonts w:hint="eastAsia"/>
        </w:rPr>
        <w:lastRenderedPageBreak/>
        <w:t>实验二</w:t>
      </w:r>
    </w:p>
    <w:p w14:paraId="5CCAD483" w14:textId="77777777" w:rsidR="005126AA" w:rsidRDefault="005126AA" w:rsidP="005126AA">
      <w:pPr>
        <w:pStyle w:val="2"/>
        <w:numPr>
          <w:ilvl w:val="0"/>
          <w:numId w:val="0"/>
        </w:numPr>
        <w:rPr>
          <w:rFonts w:hAnsi="方正兰亭黑简体" w:hint="eastAsia"/>
        </w:rPr>
      </w:pPr>
    </w:p>
    <w:p w14:paraId="6C47954E" w14:textId="77777777" w:rsidR="004316FB" w:rsidRDefault="004316FB" w:rsidP="005126AA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t>关卡验证</w:t>
      </w:r>
      <w:bookmarkEnd w:id="4"/>
    </w:p>
    <w:p w14:paraId="1137CADF" w14:textId="77777777" w:rsidR="004316FB" w:rsidRDefault="004316FB" w:rsidP="004316FB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，来完成关卡的验证，首先需要对数据库状态进行验证。</w:t>
      </w:r>
    </w:p>
    <w:p w14:paraId="246E9877" w14:textId="77777777" w:rsidR="004316FB" w:rsidRDefault="004316FB" w:rsidP="004316FB">
      <w:pPr>
        <w:pStyle w:val="21"/>
        <w:rPr>
          <w:b/>
          <w:color w:val="C7000B"/>
        </w:rPr>
      </w:pPr>
      <w:bookmarkStart w:id="5" w:name="_Hlk126343529"/>
      <w:r>
        <w:rPr>
          <w:rFonts w:hint="cs"/>
        </w:rPr>
        <w:t xml:space="preserve">root@opengauss01 </w:t>
      </w:r>
      <w:proofErr w:type="gramStart"/>
      <w:r>
        <w:rPr>
          <w:rFonts w:hint="cs"/>
        </w:rPr>
        <w:t>home]$</w:t>
      </w:r>
      <w:proofErr w:type="gramEnd"/>
      <w:r>
        <w:rPr>
          <w:rFonts w:hint="cs"/>
        </w:rPr>
        <w:t xml:space="preserve"> </w:t>
      </w:r>
      <w:r>
        <w:rPr>
          <w:rFonts w:hint="cs"/>
          <w:b/>
          <w:color w:val="C7000B"/>
          <w:lang w:eastAsia="zh-CN"/>
        </w:rPr>
        <w:t>se</w:t>
      </w:r>
      <w:r>
        <w:rPr>
          <w:rFonts w:hint="cs"/>
          <w:b/>
          <w:color w:val="C7000B"/>
        </w:rPr>
        <w:t xml:space="preserve">rvice </w:t>
      </w:r>
      <w:proofErr w:type="spellStart"/>
      <w:r>
        <w:rPr>
          <w:rFonts w:hint="cs"/>
          <w:b/>
          <w:color w:val="C7000B"/>
        </w:rPr>
        <w:t>mysql</w:t>
      </w:r>
      <w:proofErr w:type="spellEnd"/>
      <w:r>
        <w:rPr>
          <w:rFonts w:hint="cs"/>
          <w:b/>
          <w:color w:val="C7000B"/>
        </w:rPr>
        <w:t xml:space="preserve"> status</w:t>
      </w:r>
      <w:r>
        <w:rPr>
          <w:rFonts w:hint="cs"/>
          <w:b/>
          <w:color w:val="C7000B"/>
        </w:rPr>
        <w:tab/>
      </w:r>
    </w:p>
    <w:p w14:paraId="41DBE3B3" w14:textId="3C21E939" w:rsidR="004316FB" w:rsidRDefault="004D596C" w:rsidP="004316FB">
      <w:pPr>
        <w:pStyle w:val="21"/>
        <w:rPr>
          <w:b/>
          <w:color w:val="C7000B"/>
        </w:rPr>
      </w:pPr>
      <w:r>
        <w:rPr>
          <w:noProof/>
        </w:rPr>
        <w:drawing>
          <wp:inline distT="0" distB="0" distL="0" distR="0" wp14:anchorId="7BFCFA55" wp14:editId="331C8BC9">
            <wp:extent cx="4897755" cy="478155"/>
            <wp:effectExtent l="0" t="0" r="0" b="0"/>
            <wp:docPr id="921947958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47958" name="图片 1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1508" w14:textId="77777777" w:rsidR="004316FB" w:rsidRDefault="004316FB" w:rsidP="004316FB">
      <w:pPr>
        <w:pStyle w:val="21"/>
        <w:rPr>
          <w:b/>
          <w:color w:val="C7000B"/>
        </w:rPr>
      </w:pPr>
    </w:p>
    <w:bookmarkEnd w:id="5"/>
    <w:p w14:paraId="4322A6ED" w14:textId="77777777" w:rsidR="004316FB" w:rsidRDefault="004316FB" w:rsidP="004316FB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Ansi="方正兰亭黑简体"/>
        </w:rPr>
        <w:t>其次对数</w:t>
      </w:r>
      <w:bookmarkStart w:id="6" w:name="_Hlk126343557"/>
      <w:r>
        <w:rPr>
          <w:rFonts w:hAnsi="方正兰亭黑简体"/>
        </w:rPr>
        <w:t>据库导入表</w:t>
      </w:r>
      <w:bookmarkEnd w:id="6"/>
      <w:r>
        <w:rPr>
          <w:rFonts w:hAnsi="方正兰亭黑简体"/>
        </w:rPr>
        <w:t>进行验证，完成所有信息，表明关卡二完成</w:t>
      </w:r>
    </w:p>
    <w:p w14:paraId="236AB5D4" w14:textId="77777777" w:rsidR="004316FB" w:rsidRDefault="004316FB" w:rsidP="004316FB">
      <w:pPr>
        <w:pStyle w:val="21"/>
      </w:pPr>
      <w:proofErr w:type="spellStart"/>
      <w:r>
        <w:rPr>
          <w:rFonts w:hint="cs"/>
        </w:rPr>
        <w:t>mysql</w:t>
      </w:r>
      <w:proofErr w:type="spellEnd"/>
      <w:r>
        <w:rPr>
          <w:rFonts w:hint="cs"/>
        </w:rPr>
        <w:t xml:space="preserve">&gt; show </w:t>
      </w:r>
      <w:proofErr w:type="gramStart"/>
      <w:r>
        <w:rPr>
          <w:rFonts w:hint="cs"/>
        </w:rPr>
        <w:t>tables;</w:t>
      </w:r>
      <w:proofErr w:type="gramEnd"/>
      <w:r>
        <w:rPr>
          <w:rFonts w:hint="cs"/>
        </w:rPr>
        <w:tab/>
      </w:r>
    </w:p>
    <w:p w14:paraId="4FCE56CA" w14:textId="77777777" w:rsidR="004316FB" w:rsidRDefault="004316FB" w:rsidP="004316FB">
      <w:pPr>
        <w:pStyle w:val="21"/>
      </w:pPr>
      <w:r>
        <w:rPr>
          <w:noProof/>
        </w:rPr>
        <w:drawing>
          <wp:inline distT="0" distB="0" distL="0" distR="0" wp14:anchorId="6A47C914" wp14:editId="5EF9F901">
            <wp:extent cx="3017782" cy="2606266"/>
            <wp:effectExtent l="0" t="0" r="0" b="3810"/>
            <wp:docPr id="1377923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3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55E1" w14:textId="77777777" w:rsidR="00230B36" w:rsidRDefault="00230B36">
      <w:pPr>
        <w:widowControl/>
        <w:autoSpaceDE/>
        <w:autoSpaceDN/>
        <w:adjustRightInd/>
        <w:spacing w:line="240" w:lineRule="auto"/>
      </w:pPr>
      <w:r>
        <w:br w:type="page"/>
      </w:r>
    </w:p>
    <w:p w14:paraId="07BF720E" w14:textId="77777777" w:rsidR="005126AA" w:rsidRDefault="005126AA" w:rsidP="005126AA">
      <w:pPr>
        <w:pStyle w:val="af7"/>
        <w:spacing w:before="312"/>
      </w:pPr>
      <w:bookmarkStart w:id="7" w:name="_Toc134434147"/>
      <w:r>
        <w:rPr>
          <w:rFonts w:hint="eastAsia"/>
        </w:rPr>
        <w:lastRenderedPageBreak/>
        <w:t>实验三</w:t>
      </w:r>
    </w:p>
    <w:p w14:paraId="56874A57" w14:textId="77777777" w:rsidR="00230B36" w:rsidRDefault="005126AA" w:rsidP="005126AA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br/>
      </w:r>
      <w:r w:rsidR="00230B36">
        <w:rPr>
          <w:rFonts w:hAnsi="方正兰亭黑简体"/>
        </w:rPr>
        <w:t>关卡验证</w:t>
      </w:r>
      <w:bookmarkEnd w:id="7"/>
    </w:p>
    <w:p w14:paraId="1F3BE1D8" w14:textId="77777777" w:rsidR="00230B36" w:rsidRDefault="00230B36" w:rsidP="00230B36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</w:t>
      </w:r>
      <w:bookmarkStart w:id="8" w:name="_Hlk126342936"/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，来完成关卡的验证，连接学生管理登陆页面并截图。</w:t>
      </w:r>
      <w:bookmarkStart w:id="9" w:name="_Hlk126343250"/>
      <w:r>
        <w:rPr>
          <w:rFonts w:hAnsi="方正兰亭黑简体"/>
        </w:rPr>
        <w:t>完成截图，表明关卡三完成</w:t>
      </w:r>
      <w:bookmarkEnd w:id="8"/>
      <w:bookmarkEnd w:id="9"/>
    </w:p>
    <w:p w14:paraId="5753E712" w14:textId="77777777" w:rsidR="00230B36" w:rsidRDefault="00230B36" w:rsidP="00775BB5">
      <w:pPr>
        <w:spacing w:line="240" w:lineRule="auto"/>
      </w:pPr>
      <w:r>
        <w:rPr>
          <w:noProof/>
          <w:snapToGrid/>
        </w:rPr>
        <w:drawing>
          <wp:inline distT="0" distB="0" distL="0" distR="0" wp14:anchorId="36D2750E" wp14:editId="42E15DD2">
            <wp:extent cx="5274310" cy="2854325"/>
            <wp:effectExtent l="0" t="0" r="2540" b="3175"/>
            <wp:docPr id="50876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62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81F1" w14:textId="77777777" w:rsidR="00230B36" w:rsidRDefault="00230B36" w:rsidP="00230B36">
      <w:r>
        <w:br w:type="page"/>
      </w:r>
    </w:p>
    <w:p w14:paraId="1B89E3AD" w14:textId="77777777" w:rsidR="004C5296" w:rsidRDefault="004C5296" w:rsidP="004C5296">
      <w:pPr>
        <w:pStyle w:val="30"/>
        <w:numPr>
          <w:ilvl w:val="5"/>
          <w:numId w:val="39"/>
        </w:numPr>
      </w:pPr>
      <w:r>
        <w:rPr>
          <w:rFonts w:hAnsi="方正兰亭黑简体"/>
          <w:b/>
          <w:color w:val="C7000B"/>
        </w:rPr>
        <w:lastRenderedPageBreak/>
        <w:t>此处需要通过截图</w:t>
      </w:r>
      <w:r>
        <w:rPr>
          <w:rFonts w:hAnsi="方正兰亭黑简体"/>
        </w:rPr>
        <w:t>，来完成关卡的验证，首先需要对修改后的文件进行验证，可以随机挑选表验证。</w:t>
      </w:r>
    </w:p>
    <w:p w14:paraId="13F0379F" w14:textId="77777777" w:rsidR="004C5296" w:rsidRDefault="004C5296" w:rsidP="004C5296">
      <w:pPr>
        <w:pStyle w:val="21"/>
        <w:rPr>
          <w:rFonts w:cs="Huawei Sans"/>
        </w:rPr>
      </w:pPr>
      <w:r>
        <w:rPr>
          <w:rFonts w:cs="Huawei Sans" w:hint="cs"/>
        </w:rPr>
        <w:t xml:space="preserve">[root@opengauss01 </w:t>
      </w:r>
      <w:proofErr w:type="gramStart"/>
      <w:r>
        <w:rPr>
          <w:rFonts w:cs="Huawei Sans" w:hint="cs"/>
        </w:rPr>
        <w:t>run]#</w:t>
      </w:r>
      <w:proofErr w:type="gramEnd"/>
      <w:r>
        <w:rPr>
          <w:rFonts w:cs="Huawei Sans" w:hint="cs"/>
        </w:rPr>
        <w:t xml:space="preserve"> cd /home/</w:t>
      </w:r>
      <w:proofErr w:type="spellStart"/>
      <w:r>
        <w:rPr>
          <w:rFonts w:cs="Huawei Sans" w:hint="cs"/>
        </w:rPr>
        <w:t>omm</w:t>
      </w:r>
      <w:proofErr w:type="spellEnd"/>
    </w:p>
    <w:p w14:paraId="01928517" w14:textId="77777777" w:rsidR="004C5296" w:rsidRDefault="004C5296" w:rsidP="004C5296">
      <w:pPr>
        <w:pStyle w:val="21"/>
        <w:rPr>
          <w:rFonts w:cs="Huawei Sans"/>
        </w:rPr>
      </w:pPr>
      <w:r>
        <w:rPr>
          <w:rFonts w:cs="Huawei Sans" w:hint="cs"/>
        </w:rPr>
        <w:t xml:space="preserve">[root@opengauss01 </w:t>
      </w:r>
      <w:proofErr w:type="gramStart"/>
      <w:r>
        <w:rPr>
          <w:rFonts w:cs="Huawei Sans" w:hint="cs"/>
        </w:rPr>
        <w:t>home]#</w:t>
      </w:r>
      <w:proofErr w:type="gramEnd"/>
      <w:r>
        <w:rPr>
          <w:rFonts w:cs="Huawei Sans" w:hint="cs"/>
        </w:rPr>
        <w:t xml:space="preserve"> </w:t>
      </w:r>
      <w:r>
        <w:rPr>
          <w:rFonts w:cs="Huawei Sans" w:hint="cs"/>
          <w:lang w:eastAsia="zh-CN"/>
        </w:rPr>
        <w:t>head</w:t>
      </w:r>
      <w:r>
        <w:rPr>
          <w:rFonts w:cs="Huawei Sans" w:hint="cs"/>
        </w:rPr>
        <w:t xml:space="preserve"> </w:t>
      </w:r>
      <w:proofErr w:type="spellStart"/>
      <w:r>
        <w:rPr>
          <w:rFonts w:cs="Huawei Sans" w:hint="cs"/>
        </w:rPr>
        <w:t>graduation_design.sql</w:t>
      </w:r>
      <w:proofErr w:type="spellEnd"/>
    </w:p>
    <w:p w14:paraId="6D086AEA" w14:textId="77777777" w:rsidR="004C5296" w:rsidRDefault="004C5296" w:rsidP="004C5296">
      <w:pPr>
        <w:pStyle w:val="21"/>
        <w:rPr>
          <w:rFonts w:cs="Huawei Sans"/>
        </w:rPr>
      </w:pPr>
    </w:p>
    <w:p w14:paraId="76FA8F9D" w14:textId="77777777" w:rsidR="004C5296" w:rsidRDefault="004C5296" w:rsidP="004C5296">
      <w:pPr>
        <w:pStyle w:val="21"/>
        <w:rPr>
          <w:rFonts w:cs="Huawei Sans"/>
        </w:rPr>
      </w:pPr>
      <w:r>
        <w:rPr>
          <w:noProof/>
        </w:rPr>
        <w:drawing>
          <wp:inline distT="0" distB="0" distL="0" distR="0" wp14:anchorId="5AD922EB" wp14:editId="45D0940F">
            <wp:extent cx="4554415" cy="1830110"/>
            <wp:effectExtent l="0" t="0" r="0" b="0"/>
            <wp:docPr id="152331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13866" name=""/>
                    <pic:cNvPicPr/>
                  </pic:nvPicPr>
                  <pic:blipFill rotWithShape="1">
                    <a:blip r:embed="rId19"/>
                    <a:srcRect t="3240" r="4948" b="4959"/>
                    <a:stretch/>
                  </pic:blipFill>
                  <pic:spPr bwMode="auto">
                    <a:xfrm>
                      <a:off x="0" y="0"/>
                      <a:ext cx="4567732" cy="183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4621D" w14:textId="77777777" w:rsidR="004C5296" w:rsidRPr="004C5296" w:rsidRDefault="004C5296" w:rsidP="004C5296">
      <w:pPr>
        <w:rPr>
          <w:rFonts w:ascii="Huawei Sans" w:eastAsia="方正兰亭黑简体" w:hAnsi="Huawei Sans"/>
          <w:snapToGrid/>
          <w:sz w:val="18"/>
          <w:szCs w:val="18"/>
          <w:lang w:eastAsia="en-US"/>
        </w:rPr>
      </w:pPr>
      <w:r>
        <w:br w:type="page"/>
      </w:r>
    </w:p>
    <w:p w14:paraId="7714B18C" w14:textId="77777777" w:rsidR="005126AA" w:rsidRPr="005126AA" w:rsidRDefault="005126AA" w:rsidP="005126AA">
      <w:pPr>
        <w:pStyle w:val="af7"/>
        <w:spacing w:before="312"/>
      </w:pPr>
      <w:bookmarkStart w:id="10" w:name="_Toc134429691"/>
      <w:r>
        <w:rPr>
          <w:rFonts w:hint="eastAsia"/>
        </w:rPr>
        <w:lastRenderedPageBreak/>
        <w:t>实验四</w:t>
      </w:r>
    </w:p>
    <w:p w14:paraId="6FEC3ED8" w14:textId="77777777" w:rsidR="004C5296" w:rsidRDefault="004C5296" w:rsidP="004C5296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t>关卡验证</w:t>
      </w:r>
      <w:bookmarkEnd w:id="10"/>
    </w:p>
    <w:p w14:paraId="5533CF64" w14:textId="77777777" w:rsidR="004C5296" w:rsidRDefault="004C5296" w:rsidP="004C5296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bookmarkStart w:id="11" w:name="_Hlk126345313"/>
      <w:r>
        <w:rPr>
          <w:rFonts w:hAnsi="方正兰亭黑简体"/>
        </w:rPr>
        <w:t>需要对导入数据库的表进行验证</w:t>
      </w:r>
      <w:bookmarkEnd w:id="11"/>
      <w:r>
        <w:rPr>
          <w:rFonts w:hAnsi="方正兰亭黑简体"/>
        </w:rPr>
        <w:t>。</w:t>
      </w:r>
    </w:p>
    <w:p w14:paraId="3FA810F6" w14:textId="77777777" w:rsidR="004C5296" w:rsidRDefault="004C5296" w:rsidP="004C5296">
      <w:pPr>
        <w:pStyle w:val="21"/>
        <w:pBdr>
          <w:bottom w:val="single" w:sz="4" w:space="0" w:color="auto"/>
        </w:pBdr>
        <w:rPr>
          <w:rFonts w:cs="Huawei Sans"/>
        </w:rPr>
      </w:pPr>
      <w:bookmarkStart w:id="12" w:name="_Hlk126345322"/>
      <w:r>
        <w:rPr>
          <w:rFonts w:hint="cs"/>
        </w:rPr>
        <w:t xml:space="preserve">[omm@opengauss01 </w:t>
      </w:r>
      <w:proofErr w:type="spellStart"/>
      <w:r>
        <w:rPr>
          <w:rFonts w:hint="cs"/>
        </w:rPr>
        <w:t>openGauss</w:t>
      </w:r>
      <w:proofErr w:type="spellEnd"/>
      <w:r>
        <w:rPr>
          <w:rFonts w:hint="cs"/>
        </w:rPr>
        <w:t>-</w:t>
      </w:r>
      <w:proofErr w:type="gramStart"/>
      <w:r>
        <w:rPr>
          <w:rFonts w:hint="cs"/>
        </w:rPr>
        <w:t>server]$</w:t>
      </w:r>
      <w:proofErr w:type="gramEnd"/>
      <w:r>
        <w:rPr>
          <w:rFonts w:hint="cs"/>
        </w:rPr>
        <w:t xml:space="preserve"> </w:t>
      </w:r>
      <w:proofErr w:type="spellStart"/>
      <w:r>
        <w:rPr>
          <w:rFonts w:cs="Huawei Sans" w:hint="cs"/>
        </w:rPr>
        <w:t>gsql</w:t>
      </w:r>
      <w:proofErr w:type="spellEnd"/>
      <w:r>
        <w:rPr>
          <w:rFonts w:cs="Huawei Sans" w:hint="cs"/>
        </w:rPr>
        <w:t xml:space="preserve"> -d </w:t>
      </w:r>
      <w:proofErr w:type="spellStart"/>
      <w:r>
        <w:rPr>
          <w:rFonts w:cs="Huawei Sans" w:hint="cs"/>
        </w:rPr>
        <w:t>oasys</w:t>
      </w:r>
      <w:proofErr w:type="spellEnd"/>
      <w:r>
        <w:rPr>
          <w:rFonts w:cs="Huawei Sans" w:hint="cs"/>
        </w:rPr>
        <w:t xml:space="preserve"> -p 5432 -r</w:t>
      </w:r>
    </w:p>
    <w:p w14:paraId="2D9F7AD8" w14:textId="77777777" w:rsidR="004C5296" w:rsidRDefault="004C5296" w:rsidP="004C5296">
      <w:pPr>
        <w:pStyle w:val="21"/>
        <w:pBdr>
          <w:bottom w:val="single" w:sz="4" w:space="0" w:color="auto"/>
        </w:pBdr>
        <w:rPr>
          <w:b/>
          <w:color w:val="C7000B"/>
          <w:lang w:eastAsia="zh-CN"/>
        </w:rPr>
      </w:pPr>
      <w:proofErr w:type="spellStart"/>
      <w:r>
        <w:rPr>
          <w:rFonts w:hint="cs"/>
          <w:color w:val="000000" w:themeColor="text1"/>
        </w:rPr>
        <w:t>openGauss</w:t>
      </w:r>
      <w:proofErr w:type="spellEnd"/>
      <w:r>
        <w:rPr>
          <w:rFonts w:hint="cs"/>
          <w:color w:val="000000" w:themeColor="text1"/>
        </w:rPr>
        <w:t>=#</w:t>
      </w:r>
      <w:r>
        <w:rPr>
          <w:rFonts w:hint="cs"/>
          <w:b/>
          <w:color w:val="C7000B"/>
        </w:rPr>
        <w:t xml:space="preserve"> \</w:t>
      </w:r>
      <w:proofErr w:type="spellStart"/>
      <w:r>
        <w:rPr>
          <w:rFonts w:hint="cs"/>
          <w:b/>
          <w:color w:val="C7000B"/>
          <w:lang w:eastAsia="zh-CN"/>
        </w:rPr>
        <w:t>db</w:t>
      </w:r>
      <w:bookmarkEnd w:id="12"/>
      <w:proofErr w:type="spellEnd"/>
    </w:p>
    <w:p w14:paraId="5A388343" w14:textId="77777777" w:rsidR="004C5296" w:rsidRDefault="004C5296" w:rsidP="004C5296">
      <w:pPr>
        <w:pStyle w:val="21"/>
        <w:pBdr>
          <w:bottom w:val="single" w:sz="4" w:space="0" w:color="auto"/>
        </w:pBdr>
        <w:rPr>
          <w:b/>
          <w:color w:val="C7000B"/>
        </w:rPr>
      </w:pPr>
    </w:p>
    <w:p w14:paraId="45109687" w14:textId="77777777" w:rsidR="004C5296" w:rsidRDefault="004C5296" w:rsidP="004C5296">
      <w:pPr>
        <w:pStyle w:val="21"/>
        <w:pBdr>
          <w:bottom w:val="single" w:sz="4" w:space="0" w:color="auto"/>
        </w:pBdr>
        <w:rPr>
          <w:b/>
          <w:color w:val="C7000B"/>
        </w:rPr>
      </w:pPr>
      <w:r>
        <w:rPr>
          <w:noProof/>
        </w:rPr>
        <w:drawing>
          <wp:inline distT="0" distB="0" distL="0" distR="0" wp14:anchorId="228C3B6A" wp14:editId="78D02054">
            <wp:extent cx="3276884" cy="1165961"/>
            <wp:effectExtent l="0" t="0" r="0" b="0"/>
            <wp:docPr id="888136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6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962E" w14:textId="77777777" w:rsidR="0053477F" w:rsidRDefault="0053477F">
      <w:pPr>
        <w:widowControl/>
        <w:autoSpaceDE/>
        <w:autoSpaceDN/>
        <w:adjustRightInd/>
        <w:spacing w:line="240" w:lineRule="auto"/>
      </w:pPr>
      <w:r>
        <w:br w:type="page"/>
      </w:r>
    </w:p>
    <w:p w14:paraId="426D3415" w14:textId="77777777" w:rsidR="0053477F" w:rsidRDefault="0053477F" w:rsidP="005126AA">
      <w:pPr>
        <w:pStyle w:val="2"/>
        <w:numPr>
          <w:ilvl w:val="0"/>
          <w:numId w:val="0"/>
        </w:numPr>
        <w:ind w:left="576" w:hanging="576"/>
        <w:rPr>
          <w:rFonts w:hAnsi="方正兰亭黑简体" w:hint="eastAsia"/>
        </w:rPr>
      </w:pPr>
      <w:bookmarkStart w:id="13" w:name="_Toc134429700"/>
      <w:r>
        <w:rPr>
          <w:rFonts w:hAnsi="方正兰亭黑简体"/>
        </w:rPr>
        <w:lastRenderedPageBreak/>
        <w:t>关卡验证</w:t>
      </w:r>
      <w:bookmarkEnd w:id="13"/>
    </w:p>
    <w:p w14:paraId="7273ED81" w14:textId="77777777" w:rsidR="0053477F" w:rsidRPr="0053477F" w:rsidRDefault="0053477F" w:rsidP="0053477F">
      <w:pPr>
        <w:pStyle w:val="af5"/>
        <w:spacing w:line="240" w:lineRule="auto"/>
        <w:ind w:left="360" w:firstLineChars="0" w:firstLine="0"/>
      </w:pPr>
      <w:r w:rsidRPr="0053477F">
        <w:rPr>
          <w:rFonts w:hint="eastAsia"/>
        </w:rPr>
        <w:t>此处需要通过截图，来完成关卡的验证，连接学生管理登陆页面并截图。完成截图，表明关卡三完成</w:t>
      </w:r>
    </w:p>
    <w:p w14:paraId="646B72EF" w14:textId="77777777" w:rsidR="0053477F" w:rsidRPr="004C5296" w:rsidRDefault="0053477F" w:rsidP="0053477F">
      <w:pPr>
        <w:pStyle w:val="af5"/>
        <w:numPr>
          <w:ilvl w:val="0"/>
          <w:numId w:val="40"/>
        </w:numPr>
        <w:spacing w:line="240" w:lineRule="auto"/>
        <w:ind w:firstLineChars="0"/>
      </w:pPr>
      <w:r>
        <w:rPr>
          <w:noProof/>
          <w:snapToGrid/>
        </w:rPr>
        <w:drawing>
          <wp:inline distT="0" distB="0" distL="0" distR="0" wp14:anchorId="63753A03" wp14:editId="233F7CE7">
            <wp:extent cx="5274310" cy="3661410"/>
            <wp:effectExtent l="0" t="0" r="2540" b="0"/>
            <wp:docPr id="8740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B72" w14:textId="77777777" w:rsidR="00D92E55" w:rsidRDefault="00D92E55">
      <w:pPr>
        <w:widowControl/>
        <w:autoSpaceDE/>
        <w:autoSpaceDN/>
        <w:adjustRightInd/>
        <w:spacing w:line="240" w:lineRule="auto"/>
      </w:pPr>
      <w:r>
        <w:br w:type="page"/>
      </w:r>
    </w:p>
    <w:p w14:paraId="7200681D" w14:textId="77777777" w:rsidR="00D92E55" w:rsidRDefault="00D92E55" w:rsidP="005126AA">
      <w:pPr>
        <w:pStyle w:val="2"/>
        <w:numPr>
          <w:ilvl w:val="0"/>
          <w:numId w:val="0"/>
        </w:numPr>
        <w:ind w:left="576" w:hanging="576"/>
        <w:rPr>
          <w:sz w:val="36"/>
          <w:szCs w:val="36"/>
        </w:rPr>
      </w:pPr>
      <w:r>
        <w:rPr>
          <w:rFonts w:hAnsi="方正兰亭黑简体"/>
        </w:rPr>
        <w:lastRenderedPageBreak/>
        <w:t>关卡验证</w:t>
      </w:r>
    </w:p>
    <w:p w14:paraId="14A7071D" w14:textId="77777777" w:rsidR="00D92E55" w:rsidRDefault="00D92E55" w:rsidP="00D92E55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，来完成关卡的验证，首先是否安装完成工具</w:t>
      </w:r>
      <w:r>
        <w:rPr>
          <w:rFonts w:hint="cs"/>
        </w:rPr>
        <w:t>Chameleon</w:t>
      </w:r>
      <w:r>
        <w:rPr>
          <w:rFonts w:hAnsi="方正兰亭黑简体"/>
        </w:rPr>
        <w:t>进行验证。</w:t>
      </w:r>
    </w:p>
    <w:p w14:paraId="66C8B0A2" w14:textId="77777777" w:rsidR="00D92E55" w:rsidRDefault="00D92E55" w:rsidP="00D92E55">
      <w:pPr>
        <w:pStyle w:val="af6"/>
        <w:shd w:val="clear" w:color="auto" w:fill="D9D9D9" w:themeFill="background1" w:themeFillShade="D9"/>
      </w:pPr>
      <w:r>
        <w:rPr>
          <w:rFonts w:hint="cs"/>
        </w:rPr>
        <w:t>(venv) [chtools@opengauss01]$ chameleon  --version</w:t>
      </w:r>
      <w:r>
        <w:rPr>
          <w:rFonts w:hint="cs"/>
        </w:rPr>
        <w:tab/>
        <w:t>#</w:t>
      </w:r>
      <w:r>
        <w:rPr>
          <w:rFonts w:hint="eastAsia"/>
        </w:rPr>
        <w:t>查看安装完成版本</w:t>
      </w:r>
    </w:p>
    <w:p w14:paraId="4596B9E1" w14:textId="13E606B1" w:rsidR="004D596C" w:rsidRDefault="004D596C" w:rsidP="00D92E55">
      <w:pPr>
        <w:pStyle w:val="af6"/>
        <w:shd w:val="clear" w:color="auto" w:fill="D9D9D9" w:themeFill="background1" w:themeFillShade="D9"/>
        <w:rPr>
          <w:rFonts w:hint="eastAsia"/>
        </w:rPr>
      </w:pPr>
      <w:r>
        <w:drawing>
          <wp:inline distT="0" distB="0" distL="0" distR="0" wp14:anchorId="7A9B7FC0" wp14:editId="45C951AD">
            <wp:extent cx="5274310" cy="340995"/>
            <wp:effectExtent l="0" t="0" r="2540" b="1905"/>
            <wp:docPr id="10789976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97686" name="图片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3388" w14:textId="7E9656EF" w:rsidR="0053477F" w:rsidRDefault="0053477F" w:rsidP="00D92E55">
      <w:pPr>
        <w:ind w:left="840"/>
      </w:pPr>
    </w:p>
    <w:p w14:paraId="2D1ECBD6" w14:textId="77777777" w:rsidR="00F465D5" w:rsidRDefault="00F465D5" w:rsidP="00D92E55">
      <w:pPr>
        <w:ind w:left="840"/>
      </w:pPr>
    </w:p>
    <w:p w14:paraId="117EAC02" w14:textId="77777777" w:rsidR="00F465D5" w:rsidRDefault="00F465D5" w:rsidP="00F465D5">
      <w:pPr>
        <w:pStyle w:val="30"/>
        <w:numPr>
          <w:ilvl w:val="5"/>
          <w:numId w:val="41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r>
        <w:rPr>
          <w:rFonts w:hint="cs"/>
        </w:rPr>
        <w:t>Chameleon</w:t>
      </w:r>
      <w:r>
        <w:rPr>
          <w:rFonts w:hAnsi="方正兰亭黑简体"/>
        </w:rPr>
        <w:t>工具是否成功迁移进行验证。</w:t>
      </w:r>
    </w:p>
    <w:p w14:paraId="43998558" w14:textId="77777777" w:rsidR="00F465D5" w:rsidRDefault="00F465D5" w:rsidP="00F465D5">
      <w:pPr>
        <w:pStyle w:val="af6"/>
        <w:shd w:val="clear" w:color="auto" w:fill="D9D9D9" w:themeFill="background1" w:themeFillShade="D9"/>
      </w:pPr>
      <w:r>
        <w:rPr>
          <w:rFonts w:hint="cs"/>
        </w:rPr>
        <w:t>Graduation_design=# Set current_schema=” graduation_design</w:t>
      </w:r>
      <w:r>
        <w:rPr>
          <w:rFonts w:hint="eastAsia"/>
        </w:rPr>
        <w:t>”</w:t>
      </w:r>
      <w:r>
        <w:rPr>
          <w:rFonts w:hint="cs"/>
        </w:rPr>
        <w:t>#</w:t>
      </w:r>
      <w:r>
        <w:rPr>
          <w:rFonts w:hint="eastAsia"/>
        </w:rPr>
        <w:t>自己设置的数据库</w:t>
      </w:r>
    </w:p>
    <w:p w14:paraId="739D58C8" w14:textId="77777777" w:rsidR="00F465D5" w:rsidRDefault="00F465D5" w:rsidP="00F465D5">
      <w:pPr>
        <w:pStyle w:val="af6"/>
        <w:shd w:val="clear" w:color="auto" w:fill="D9D9D9" w:themeFill="background1" w:themeFillShade="D9"/>
        <w:rPr>
          <w:b/>
          <w:color w:val="C7000B"/>
        </w:rPr>
      </w:pPr>
      <w:r>
        <w:rPr>
          <w:rFonts w:hint="cs"/>
        </w:rPr>
        <w:t xml:space="preserve">Graduation_design=# </w:t>
      </w:r>
      <w:r>
        <w:rPr>
          <w:rFonts w:hint="cs"/>
          <w:b/>
          <w:color w:val="C7000B"/>
        </w:rPr>
        <w:t>\dt</w:t>
      </w:r>
    </w:p>
    <w:p w14:paraId="09E8A56D" w14:textId="6B7CEDE8" w:rsidR="004D596C" w:rsidRDefault="004D596C" w:rsidP="00F465D5">
      <w:pPr>
        <w:pStyle w:val="af6"/>
        <w:shd w:val="clear" w:color="auto" w:fill="D9D9D9" w:themeFill="background1" w:themeFillShade="D9"/>
        <w:rPr>
          <w:b/>
          <w:color w:val="C7000B"/>
        </w:rPr>
      </w:pPr>
      <w:r>
        <w:drawing>
          <wp:inline distT="0" distB="0" distL="0" distR="0" wp14:anchorId="32BFCCB3" wp14:editId="17F52525">
            <wp:extent cx="5274310" cy="2118360"/>
            <wp:effectExtent l="0" t="0" r="2540" b="0"/>
            <wp:docPr id="9772490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9046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EC5C" w14:textId="77777777" w:rsidR="00F465D5" w:rsidRDefault="00F465D5" w:rsidP="00D92E55">
      <w:pPr>
        <w:ind w:left="840"/>
      </w:pPr>
    </w:p>
    <w:p w14:paraId="726F816D" w14:textId="77777777" w:rsidR="00F465D5" w:rsidRDefault="00F465D5" w:rsidP="00D92E55">
      <w:pPr>
        <w:ind w:left="840"/>
      </w:pPr>
    </w:p>
    <w:p w14:paraId="3AC5241D" w14:textId="6CE5DBF9" w:rsidR="00F465D5" w:rsidRDefault="00F465D5" w:rsidP="00D92E55">
      <w:pPr>
        <w:ind w:left="840"/>
      </w:pPr>
    </w:p>
    <w:p w14:paraId="38074D91" w14:textId="77777777" w:rsidR="00F465D5" w:rsidRDefault="00F465D5" w:rsidP="00F465D5">
      <w:r>
        <w:br w:type="page"/>
      </w:r>
    </w:p>
    <w:p w14:paraId="0B379623" w14:textId="77777777" w:rsidR="00F465D5" w:rsidRDefault="00F465D5" w:rsidP="00F465D5">
      <w:pPr>
        <w:pStyle w:val="30"/>
        <w:numPr>
          <w:ilvl w:val="5"/>
          <w:numId w:val="42"/>
        </w:numPr>
      </w:pPr>
      <w:r>
        <w:rPr>
          <w:rFonts w:hAnsi="方正兰亭黑简体"/>
          <w:b/>
          <w:color w:val="C7000B"/>
        </w:rPr>
        <w:lastRenderedPageBreak/>
        <w:t>此处需要通过截图</w:t>
      </w:r>
      <w:r>
        <w:rPr>
          <w:rFonts w:hAnsi="方正兰亭黑简体"/>
        </w:rPr>
        <w:t>，来完成关卡的验证，连接学生管理登陆页面并截图。完成截图，表明关卡三完成</w:t>
      </w:r>
    </w:p>
    <w:p w14:paraId="6E8763C0" w14:textId="77777777" w:rsidR="00F465D5" w:rsidRPr="00F465D5" w:rsidRDefault="005126AA" w:rsidP="00D92E55">
      <w:pPr>
        <w:ind w:left="840"/>
      </w:pPr>
      <w:r>
        <w:rPr>
          <w:noProof/>
          <w:snapToGrid/>
        </w:rPr>
        <w:drawing>
          <wp:inline distT="0" distB="0" distL="0" distR="0" wp14:anchorId="1C4A29EB" wp14:editId="6436EB45">
            <wp:extent cx="5213350" cy="3516630"/>
            <wp:effectExtent l="0" t="0" r="6350" b="7620"/>
            <wp:docPr id="1905657718" name="图片 190565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507" name=""/>
                    <pic:cNvPicPr/>
                  </pic:nvPicPr>
                  <pic:blipFill rotWithShape="1">
                    <a:blip r:embed="rId21"/>
                    <a:srcRect l="1156" t="3955"/>
                    <a:stretch/>
                  </pic:blipFill>
                  <pic:spPr bwMode="auto">
                    <a:xfrm>
                      <a:off x="0" y="0"/>
                      <a:ext cx="521335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65D5" w:rsidRPr="00F465D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E3DB" w14:textId="77777777" w:rsidR="00742AFA" w:rsidRDefault="00742AFA">
      <w:r>
        <w:separator/>
      </w:r>
    </w:p>
  </w:endnote>
  <w:endnote w:type="continuationSeparator" w:id="0">
    <w:p w14:paraId="4AD405F7" w14:textId="77777777" w:rsidR="00742AFA" w:rsidRDefault="00742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Aria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5CF0C" w14:textId="77777777"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14:paraId="18574827" w14:textId="77777777" w:rsidTr="0075012D">
      <w:trPr>
        <w:trHeight w:val="257"/>
      </w:trPr>
      <w:tc>
        <w:tcPr>
          <w:tcW w:w="1760" w:type="pct"/>
        </w:tcPr>
        <w:p w14:paraId="699B3CE7" w14:textId="77777777"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4D596C">
            <w:rPr>
              <w:noProof/>
            </w:rPr>
            <w:t>2023-5-21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037C4689" w14:textId="77777777"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14:paraId="51AA965D" w14:textId="77777777"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6777B5E4" w14:textId="77777777"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17858" w14:textId="77777777"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777B2" w14:textId="77777777" w:rsidR="00742AFA" w:rsidRDefault="00742AFA">
      <w:r>
        <w:separator/>
      </w:r>
    </w:p>
  </w:footnote>
  <w:footnote w:type="continuationSeparator" w:id="0">
    <w:p w14:paraId="342BAD80" w14:textId="77777777" w:rsidR="00742AFA" w:rsidRDefault="00742A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451E7" w14:textId="77777777"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 w14:paraId="68B5587B" w14:textId="77777777">
      <w:trPr>
        <w:cantSplit/>
        <w:trHeight w:hRule="exact" w:val="782"/>
      </w:trPr>
      <w:tc>
        <w:tcPr>
          <w:tcW w:w="500" w:type="pct"/>
        </w:tcPr>
        <w:p w14:paraId="56306629" w14:textId="77777777"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 wp14:anchorId="5928F000" wp14:editId="128C280A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14:paraId="19CC0CBC" w14:textId="77777777"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14:paraId="441159F8" w14:textId="77777777"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14:paraId="10105B46" w14:textId="77777777"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CD326" w14:textId="77777777"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17C16E1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273428D4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6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333463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1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6F183A2F"/>
    <w:multiLevelType w:val="multilevel"/>
    <w:tmpl w:val="ADBA3F92"/>
    <w:lvl w:ilvl="0">
      <w:start w:val="4"/>
      <w:numFmt w:val="decimal"/>
      <w:lvlText w:val="%1"/>
      <w:lvlJc w:val="left"/>
      <w:pPr>
        <w:ind w:left="360" w:hanging="360"/>
      </w:pPr>
      <w:rPr>
        <w:rFonts w:hAnsi="方正兰亭黑简体" w:hint="default"/>
        <w:sz w:val="24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Ansi="方正兰亭黑简体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Ansi="方正兰亭黑简体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Ansi="方正兰亭黑简体"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方正兰亭黑简体" w:hint="default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方正兰亭黑简体" w:hint="default"/>
        <w:sz w:val="24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Ansi="方正兰亭黑简体" w:hint="default"/>
        <w:sz w:val="24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Ansi="方正兰亭黑简体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Ansi="方正兰亭黑简体" w:hint="default"/>
        <w:sz w:val="24"/>
      </w:rPr>
    </w:lvl>
  </w:abstractNum>
  <w:abstractNum w:abstractNumId="15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1550142157">
    <w:abstractNumId w:val="15"/>
  </w:num>
  <w:num w:numId="2" w16cid:durableId="594246208">
    <w:abstractNumId w:val="15"/>
  </w:num>
  <w:num w:numId="3" w16cid:durableId="1414549631">
    <w:abstractNumId w:val="15"/>
  </w:num>
  <w:num w:numId="4" w16cid:durableId="312027237">
    <w:abstractNumId w:val="9"/>
  </w:num>
  <w:num w:numId="5" w16cid:durableId="186439598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2571899">
    <w:abstractNumId w:val="15"/>
  </w:num>
  <w:num w:numId="7" w16cid:durableId="888225140">
    <w:abstractNumId w:val="15"/>
  </w:num>
  <w:num w:numId="8" w16cid:durableId="1092160191">
    <w:abstractNumId w:val="15"/>
  </w:num>
  <w:num w:numId="9" w16cid:durableId="1985623168">
    <w:abstractNumId w:val="15"/>
  </w:num>
  <w:num w:numId="10" w16cid:durableId="388189889">
    <w:abstractNumId w:val="4"/>
  </w:num>
  <w:num w:numId="11" w16cid:durableId="2050908489">
    <w:abstractNumId w:val="4"/>
  </w:num>
  <w:num w:numId="12" w16cid:durableId="915894586">
    <w:abstractNumId w:val="4"/>
  </w:num>
  <w:num w:numId="13" w16cid:durableId="1226641868">
    <w:abstractNumId w:val="7"/>
  </w:num>
  <w:num w:numId="14" w16cid:durableId="1916737772">
    <w:abstractNumId w:val="8"/>
  </w:num>
  <w:num w:numId="15" w16cid:durableId="11080008">
    <w:abstractNumId w:val="0"/>
  </w:num>
  <w:num w:numId="16" w16cid:durableId="487554355">
    <w:abstractNumId w:val="6"/>
  </w:num>
  <w:num w:numId="17" w16cid:durableId="260528832">
    <w:abstractNumId w:val="11"/>
  </w:num>
  <w:num w:numId="18" w16cid:durableId="998923315">
    <w:abstractNumId w:val="11"/>
  </w:num>
  <w:num w:numId="19" w16cid:durableId="1854564551">
    <w:abstractNumId w:val="11"/>
  </w:num>
  <w:num w:numId="20" w16cid:durableId="894124808">
    <w:abstractNumId w:val="16"/>
  </w:num>
  <w:num w:numId="21" w16cid:durableId="1414234082">
    <w:abstractNumId w:val="16"/>
  </w:num>
  <w:num w:numId="22" w16cid:durableId="498160361">
    <w:abstractNumId w:val="16"/>
  </w:num>
  <w:num w:numId="23" w16cid:durableId="783958556">
    <w:abstractNumId w:val="16"/>
  </w:num>
  <w:num w:numId="24" w16cid:durableId="2119985388">
    <w:abstractNumId w:val="11"/>
  </w:num>
  <w:num w:numId="25" w16cid:durableId="1554660336">
    <w:abstractNumId w:val="11"/>
  </w:num>
  <w:num w:numId="26" w16cid:durableId="2068450390">
    <w:abstractNumId w:val="16"/>
  </w:num>
  <w:num w:numId="27" w16cid:durableId="1874417152">
    <w:abstractNumId w:val="16"/>
  </w:num>
  <w:num w:numId="28" w16cid:durableId="915817626">
    <w:abstractNumId w:val="16"/>
  </w:num>
  <w:num w:numId="29" w16cid:durableId="194001165">
    <w:abstractNumId w:val="1"/>
  </w:num>
  <w:num w:numId="30" w16cid:durableId="1071806455">
    <w:abstractNumId w:val="11"/>
  </w:num>
  <w:num w:numId="31" w16cid:durableId="377096083">
    <w:abstractNumId w:val="11"/>
  </w:num>
  <w:num w:numId="32" w16cid:durableId="704982440">
    <w:abstractNumId w:val="16"/>
  </w:num>
  <w:num w:numId="33" w16cid:durableId="2126003728">
    <w:abstractNumId w:val="13"/>
  </w:num>
  <w:num w:numId="34" w16cid:durableId="2054647827">
    <w:abstractNumId w:val="13"/>
  </w:num>
  <w:num w:numId="35" w16cid:durableId="1092167598">
    <w:abstractNumId w:val="13"/>
  </w:num>
  <w:num w:numId="36" w16cid:durableId="566262032">
    <w:abstractNumId w:val="12"/>
  </w:num>
  <w:num w:numId="37" w16cid:durableId="385375301">
    <w:abstractNumId w:val="2"/>
  </w:num>
  <w:num w:numId="38" w16cid:durableId="12757906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51895242">
    <w:abstractNumId w:val="10"/>
  </w:num>
  <w:num w:numId="40" w16cid:durableId="231351577">
    <w:abstractNumId w:val="14"/>
  </w:num>
  <w:num w:numId="41" w16cid:durableId="384522963">
    <w:abstractNumId w:val="3"/>
  </w:num>
  <w:num w:numId="42" w16cid:durableId="2132899374">
    <w:abstractNumId w:val="5"/>
  </w:num>
  <w:num w:numId="43" w16cid:durableId="1992481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2175A"/>
    <w:rsid w:val="00152B8F"/>
    <w:rsid w:val="00230B36"/>
    <w:rsid w:val="00272B24"/>
    <w:rsid w:val="00282BD3"/>
    <w:rsid w:val="002D12A2"/>
    <w:rsid w:val="003055E4"/>
    <w:rsid w:val="00307760"/>
    <w:rsid w:val="00322719"/>
    <w:rsid w:val="004202FA"/>
    <w:rsid w:val="00425F62"/>
    <w:rsid w:val="004316FB"/>
    <w:rsid w:val="0043581F"/>
    <w:rsid w:val="004C5296"/>
    <w:rsid w:val="004D596C"/>
    <w:rsid w:val="005126AA"/>
    <w:rsid w:val="0052233A"/>
    <w:rsid w:val="0053477F"/>
    <w:rsid w:val="00634265"/>
    <w:rsid w:val="007162BA"/>
    <w:rsid w:val="00724EE4"/>
    <w:rsid w:val="00742AFA"/>
    <w:rsid w:val="0075012D"/>
    <w:rsid w:val="00775BB5"/>
    <w:rsid w:val="00780144"/>
    <w:rsid w:val="00A522BF"/>
    <w:rsid w:val="00C53AFA"/>
    <w:rsid w:val="00CC2D21"/>
    <w:rsid w:val="00CD47BD"/>
    <w:rsid w:val="00D16C4C"/>
    <w:rsid w:val="00D65A3D"/>
    <w:rsid w:val="00D87114"/>
    <w:rsid w:val="00D92E55"/>
    <w:rsid w:val="00DC389C"/>
    <w:rsid w:val="00EE2438"/>
    <w:rsid w:val="00EE58DB"/>
    <w:rsid w:val="00F465D5"/>
    <w:rsid w:val="00F5321C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4DB39E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link w:val="20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qFormat/>
    <w:rsid w:val="00CC2D2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 w:hint="eastAsia"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qFormat/>
    <w:rsid w:val="00CC2D2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 w:hint="eastAsia"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aliases w:val="ALT+4 字符"/>
    <w:basedOn w:val="a2"/>
    <w:link w:val="4"/>
    <w:rsid w:val="00CC2D21"/>
    <w:rPr>
      <w:rFonts w:ascii="Huawei Sans" w:eastAsia="方正兰亭黑简体" w:hAnsi="Huawei Sans" w:cs="微软雅黑"/>
      <w:sz w:val="28"/>
      <w:szCs w:val="28"/>
    </w:rPr>
  </w:style>
  <w:style w:type="character" w:customStyle="1" w:styleId="50">
    <w:name w:val="标题 5 字符"/>
    <w:aliases w:val="ALT+5 字符"/>
    <w:basedOn w:val="a2"/>
    <w:link w:val="5"/>
    <w:rsid w:val="00CC2D21"/>
    <w:rPr>
      <w:rFonts w:ascii="Huawei Sans" w:eastAsia="方正兰亭黑简体" w:hAnsi="Huawei Sans" w:cs="微软雅黑"/>
      <w:sz w:val="24"/>
      <w:szCs w:val="24"/>
    </w:rPr>
  </w:style>
  <w:style w:type="paragraph" w:customStyle="1" w:styleId="ItemStep">
    <w:name w:val="Item Step"/>
    <w:qFormat/>
    <w:rsid w:val="00CC2D21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paragraph" w:customStyle="1" w:styleId="21">
    <w:name w:val="2.命令"/>
    <w:basedOn w:val="a1"/>
    <w:link w:val="22"/>
    <w:qFormat/>
    <w:rsid w:val="00CC2D2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tLeast"/>
      <w:ind w:left="1021"/>
    </w:pPr>
    <w:rPr>
      <w:rFonts w:ascii="Huawei Sans" w:eastAsia="方正兰亭黑简体" w:hAnsi="Huawei Sans" w:cs="Courier New"/>
      <w:snapToGrid/>
      <w:sz w:val="18"/>
      <w:szCs w:val="18"/>
      <w:lang w:eastAsia="en-US"/>
    </w:rPr>
  </w:style>
  <w:style w:type="character" w:customStyle="1" w:styleId="22">
    <w:name w:val="2.命令 字符"/>
    <w:basedOn w:val="a2"/>
    <w:link w:val="21"/>
    <w:qFormat/>
    <w:rsid w:val="00CC2D21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1"/>
    <w:qFormat/>
    <w:rsid w:val="00CC2D21"/>
    <w:pPr>
      <w:widowControl/>
      <w:tabs>
        <w:tab w:val="left" w:pos="1701"/>
      </w:tabs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Huawei Sans" w:eastAsia="方正兰亭黑简体" w:hAnsi="Huawei Sans" w:cs="微软雅黑"/>
      <w:snapToGrid/>
      <w:szCs w:val="20"/>
    </w:rPr>
  </w:style>
  <w:style w:type="character" w:customStyle="1" w:styleId="31">
    <w:name w:val="3.步骤 字符"/>
    <w:basedOn w:val="a2"/>
    <w:link w:val="30"/>
    <w:qFormat/>
    <w:rsid w:val="00CC2D21"/>
    <w:rPr>
      <w:rFonts w:ascii="Huawei Sans" w:eastAsia="方正兰亭黑简体" w:hAnsi="Huawei Sans" w:cs="微软雅黑"/>
      <w:sz w:val="21"/>
    </w:rPr>
  </w:style>
  <w:style w:type="paragraph" w:customStyle="1" w:styleId="51">
    <w:name w:val="5.表格标题"/>
    <w:basedOn w:val="a1"/>
    <w:qFormat/>
    <w:rsid w:val="00CC2D21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 w:val="24"/>
      <w:szCs w:val="24"/>
    </w:rPr>
  </w:style>
  <w:style w:type="paragraph" w:customStyle="1" w:styleId="9">
    <w:name w:val="9.图片标题"/>
    <w:basedOn w:val="a1"/>
    <w:qFormat/>
    <w:rsid w:val="00CC2D21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 w:val="24"/>
      <w:szCs w:val="24"/>
    </w:rPr>
  </w:style>
  <w:style w:type="character" w:customStyle="1" w:styleId="Char">
    <w:name w:val="边框代码 Char"/>
    <w:basedOn w:val="a2"/>
    <w:link w:val="af6"/>
    <w:locked/>
    <w:rsid w:val="00D92E55"/>
    <w:rPr>
      <w:rFonts w:ascii="Huawei Sans" w:eastAsia="微软雅黑" w:hAnsi="Huawei Sans" w:cs="Huawei Sans"/>
      <w:noProof/>
      <w:spacing w:val="-4"/>
      <w:kern w:val="2"/>
      <w:sz w:val="18"/>
      <w:szCs w:val="18"/>
      <w:shd w:val="pct15" w:color="auto" w:fill="FFFFFF"/>
    </w:rPr>
  </w:style>
  <w:style w:type="paragraph" w:customStyle="1" w:styleId="af6">
    <w:name w:val="边框代码"/>
    <w:basedOn w:val="a1"/>
    <w:link w:val="Char"/>
    <w:qFormat/>
    <w:rsid w:val="00D92E55"/>
    <w:pPr>
      <w:widowControl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5" w:color="auto" w:fill="FFFFFF"/>
      <w:topLinePunct/>
      <w:autoSpaceDE/>
      <w:autoSpaceDN/>
      <w:snapToGrid w:val="0"/>
      <w:spacing w:before="40" w:after="40" w:line="240" w:lineRule="auto"/>
      <w:ind w:left="1021" w:right="210"/>
    </w:pPr>
    <w:rPr>
      <w:rFonts w:ascii="Huawei Sans" w:eastAsia="微软雅黑" w:hAnsi="Huawei Sans" w:cs="Huawei Sans"/>
      <w:noProof/>
      <w:snapToGrid/>
      <w:spacing w:val="-4"/>
      <w:kern w:val="2"/>
      <w:sz w:val="18"/>
      <w:szCs w:val="18"/>
    </w:rPr>
  </w:style>
  <w:style w:type="paragraph" w:styleId="af7">
    <w:name w:val="Title"/>
    <w:basedOn w:val="a1"/>
    <w:next w:val="a1"/>
    <w:link w:val="af8"/>
    <w:qFormat/>
    <w:rsid w:val="005126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2"/>
    <w:link w:val="af7"/>
    <w:rsid w:val="005126AA"/>
    <w:rPr>
      <w:rFonts w:asciiTheme="majorHAnsi" w:eastAsiaTheme="majorEastAsia" w:hAnsiTheme="majorHAnsi" w:cstheme="majorBidi"/>
      <w:b/>
      <w:bCs/>
      <w:snapToGrid w:val="0"/>
      <w:sz w:val="32"/>
      <w:szCs w:val="32"/>
    </w:rPr>
  </w:style>
  <w:style w:type="character" w:customStyle="1" w:styleId="20">
    <w:name w:val="标题 2 字符"/>
    <w:aliases w:val="ALT+2 字符"/>
    <w:basedOn w:val="a2"/>
    <w:link w:val="2"/>
    <w:rsid w:val="00724EE4"/>
    <w:rPr>
      <w:rFonts w:ascii="Arial" w:eastAsia="黑体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file:///C:\Users\Yaossg\Desktop\University\&#22823;&#20108;&#19979;\DB\Documents\Tencent%20Files\1511380396\Image\C2C\WT4UL4RSILNC6Z)%5b_%5dP7(N2.png" TargetMode="External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770</TotalTime>
  <Pages>10</Pages>
  <Words>224</Words>
  <Characters>1280</Characters>
  <Application>Microsoft Office Word</Application>
  <DocSecurity>0</DocSecurity>
  <Lines>10</Lines>
  <Paragraphs>3</Paragraphs>
  <ScaleCrop>false</ScaleCrop>
  <Company>Huawei Technologies Co.,Ltd.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Yaossg</cp:lastModifiedBy>
  <cp:revision>14</cp:revision>
  <dcterms:created xsi:type="dcterms:W3CDTF">2023-05-13T09:46:00Z</dcterms:created>
  <dcterms:modified xsi:type="dcterms:W3CDTF">2023-05-21T13:39:00Z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