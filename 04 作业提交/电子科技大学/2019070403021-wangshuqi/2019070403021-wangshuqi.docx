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530293E3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38738A04" w:rsidR="00874304" w:rsidRDefault="008202FB" w:rsidP="00170BD2">
      <w:pPr>
        <w:pStyle w:val="1e"/>
        <w:rPr>
          <w:rFonts w:hint="eastAsia"/>
        </w:rPr>
      </w:pPr>
      <w:r w:rsidRPr="008202FB">
        <w:rPr>
          <w:noProof/>
        </w:rPr>
        <w:drawing>
          <wp:inline distT="0" distB="0" distL="0" distR="0" wp14:anchorId="2680FC18" wp14:editId="00ADD9C3">
            <wp:extent cx="6120130" cy="751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0BB35132" w14:textId="1F0DAAB6" w:rsidR="003049DF" w:rsidRDefault="008501BC" w:rsidP="00170BD2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17DC8AC4" w:rsidR="003049DF" w:rsidRDefault="008202FB" w:rsidP="00170BD2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"D:\\QQ_data\\865872040\\Image\\C2C\\EN{6LAKK[GLUM4EO08KZ7]C.png"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"D:\\QQ_data\\865872040\\Image\\C2C\\EN{6LAKK[GLUM4EO08KZ7]C.png"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684B27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2.15pt;height:77.1pt" o:allowoverlap="f">
            <v:imagedata r:id="rId14" r:href="rId15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3B7950A5" w14:textId="77777777" w:rsidR="008202FB" w:rsidRDefault="008202FB" w:rsidP="00170BD2">
      <w:pPr>
        <w:pStyle w:val="1e"/>
        <w:rPr>
          <w:rFonts w:hint="eastAsia"/>
        </w:rPr>
      </w:pPr>
    </w:p>
    <w:p w14:paraId="341CED45" w14:textId="02C43030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4A59DBDA" w14:textId="72D2CF0E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"D:\\QQ_data\\865872040\\Image\\C2C\\5D`%BQ}Y}K1LSS23%1KE]LL.png"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"D:\\QQ_data\\865872040\\Image\\C2C\\5D`%BQ}Y}K1LSS23%1KE]LL.png"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18849B51">
          <v:shape id="_x0000_i1026" type="#_x0000_t75" alt="" style="width:384.9pt;height:82.6pt">
            <v:imagedata r:id="rId16" r:href="rId17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170F0BAF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"D:\\QQ_data\\865872040\\Image\\C2C\\ZZ9[@{RJV}6@6I$([P~][TH.png"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</w:instrText>
      </w:r>
      <w:r w:rsidR="00391CD2">
        <w:rPr>
          <w:rFonts w:hint="eastAsia"/>
        </w:rPr>
        <w:instrText>LUDEPICTURE  "D:\\QQ_data\\865872040\\Image\\C2C\\ZZ9[@{RJV}6@6I$([P~][TH.png"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1AD25BB5">
          <v:shape id="_x0000_i1027" type="#_x0000_t75" alt="" style="width:137.2pt;height:100.65pt">
            <v:imagedata r:id="rId18" r:href="rId19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95DDD0A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"D:\\QQ_data\\865872040\\Image\\C2C\\EPFLIT]XDG(Q`N)@IPH[S1I.png"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"D:\\QQ_data\\865872040\\Image\\C2C\\EPFLIT]XDG(Q`N)@IPH[S1I.png"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408A1157">
          <v:shape id="_x0000_i1028" type="#_x0000_t75" alt="" style="width:439.15pt;height:72.35pt">
            <v:imagedata r:id="rId20" r:href="rId21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65A16C20" w14:textId="315697D0" w:rsidR="00D96EE7" w:rsidRPr="009639AD" w:rsidRDefault="00D564F4" w:rsidP="006854E3">
      <w:pPr>
        <w:pStyle w:val="1e"/>
        <w:rPr>
          <w:rFonts w:ascii="Huawei Sans" w:hAnsi="Huawei Sans" w:cs="Huawei Sans"/>
        </w:rPr>
      </w:pPr>
      <w:r>
        <w:lastRenderedPageBreak/>
        <w:fldChar w:fldCharType="begin"/>
      </w:r>
      <w:r>
        <w:instrText xml:space="preserve"> INCLUDEPICTURE "D:\\QQ_data\\865872040\\Image\\C2C\\3N(P])XLJC1BDWKUBA)L9Y4.png"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"D:\\QQ_data\\865872040\\Image\\C2C\\3N(P])XLJC1BDWKUBA)L9Y4.png"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0EFEBD6E">
          <v:shape id="_x0000_i1029" type="#_x0000_t75" alt="" style="width:421.4pt;height:86.65pt">
            <v:imagedata r:id="rId22" r:href="rId23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74707D1C" w14:textId="60838A1E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"D:\\QQ_data\\865872040\\Image\\C2C\\8J6]_F9]SQ60MB(_OPM@V2A.png"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"D:\\QQ_data\\865872040\\Image\\C2C\\8J6]_F9]SQ60MB(_OPM@V2A.png"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6C55021F">
          <v:shape id="_x0000_i1030" type="#_x0000_t75" alt="" style="width:453.85pt;height:77.45pt">
            <v:imagedata r:id="rId24" r:href="rId25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598D855A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"D:\\QQ_data\\865872040\\Image\\C2C\\{YO1_G}`Y3NC{]V))DN0EGG.png"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"D:\\QQ_data\\865872040\\Image\\C2C\\{YO1_G}`Y3NC{]V))DN0EGG.png"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77EB70A8">
          <v:shape id="_x0000_i1031" type="#_x0000_t75" alt="" style="width:432.35pt;height:83.6pt">
            <v:imagedata r:id="rId26" r:href="rId27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26DBD11B" w:rsidR="006854E3" w:rsidRPr="009639AD" w:rsidRDefault="00D564F4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"D:\\QQ_data\\865872040\\Image\\C2C\\4_0RV%0L[A9@I]V6{UQP[37.png"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"D:\\QQ_data\\865872040\\Image\\C2C\\4_0RV%0L[A9@I]V6{UQP[37.png"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3F01C5C5">
          <v:shape id="_x0000_i1032" type="#_x0000_t75" alt="" style="width:469.2pt;height:85.3pt">
            <v:imagedata r:id="rId28" r:href="rId29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4205D4C9" w:rsidR="006854E3" w:rsidRPr="009639AD" w:rsidRDefault="00D547E1" w:rsidP="006854E3">
      <w:pPr>
        <w:pStyle w:val="1e"/>
        <w:rPr>
          <w:rFonts w:ascii="Huawei Sans" w:hAnsi="Huawei Sans" w:cs="Huawei Sans"/>
        </w:rPr>
      </w:pPr>
      <w:r w:rsidRPr="00D547E1">
        <w:rPr>
          <w:noProof/>
        </w:rPr>
        <w:drawing>
          <wp:inline distT="0" distB="0" distL="0" distR="0" wp14:anchorId="74C1003A" wp14:editId="37B1180D">
            <wp:extent cx="6120130" cy="512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D8" w14:textId="121C565E" w:rsidR="00D547E1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C9B697A" w14:textId="2125ACDF" w:rsidR="00D547E1" w:rsidRDefault="00D547E1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"D:\\QQ_data\\865872040\\Image\\C2C\\_[GPE](K331Y[F94XN]6%%B.png"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"D:\\QQ_data\\865872040\\Image\\C2C\\_[GPE](K331Y[F94XN]6%%B.png"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1A5E35E7">
          <v:shape id="_x0000_i1033" type="#_x0000_t75" alt="" style="width:460pt;height:41.65pt">
            <v:imagedata r:id="rId31" r:href="rId32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3D88A69C" w14:textId="77777777" w:rsidR="00D547E1" w:rsidRDefault="00D547E1" w:rsidP="006854E3">
      <w:pPr>
        <w:pStyle w:val="1e"/>
        <w:rPr>
          <w:rFonts w:ascii="Huawei Sans" w:hAnsi="Huawei Sans" w:cs="Huawei Sans"/>
        </w:rPr>
      </w:pPr>
    </w:p>
    <w:p w14:paraId="65C36F7E" w14:textId="77777777" w:rsidR="00D547E1" w:rsidRDefault="00D547E1" w:rsidP="006854E3">
      <w:pPr>
        <w:pStyle w:val="1e"/>
        <w:rPr>
          <w:rFonts w:ascii="Huawei Sans" w:hAnsi="Huawei Sans" w:cs="Huawei Sans"/>
        </w:rPr>
      </w:pPr>
    </w:p>
    <w:p w14:paraId="412079BA" w14:textId="3E6C8F54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7B984A76" w14:textId="7A46A20A" w:rsidR="006854E3" w:rsidRPr="009639AD" w:rsidRDefault="00D547E1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fldChar w:fldCharType="begin"/>
      </w:r>
      <w:r>
        <w:instrText xml:space="preserve"> INCLUDEPICTURE "D:\\QQ_data\\865872040\\Image\\C2C\\K[FSFB0218SW]MK7B$]M9]N.png"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"D:\\QQ_data\\865872040\\Image\\C2C\\K[FSFB0218SW]MK7B$]M9]N.png"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6CD63F86">
          <v:shape id="_x0000_i1034" type="#_x0000_t75" alt="" style="width:224.85pt;height:276.4pt">
            <v:imagedata r:id="rId33" r:href="rId34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5F81E8A" w14:textId="6AED043F" w:rsidR="006854E3" w:rsidRDefault="00D547E1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D547E1">
        <w:rPr>
          <w:noProof/>
        </w:rPr>
        <w:drawing>
          <wp:inline distT="0" distB="0" distL="0" distR="0" wp14:anchorId="687E5393" wp14:editId="71EB4CC5">
            <wp:extent cx="3107227" cy="128956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511" cy="12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3944C87" w14:textId="76C452FE" w:rsidR="006854E3" w:rsidRDefault="00D547E1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"D:\\QQ_data\\865872040\\Image\\C2C\\2UE((R_42RN7K3AS[2X8V$W.png"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"D:\\QQ_data\\865872040\\Image\\C2C\\2UE((R_42RN7K3AS[2X8V$W.png"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476B84F3">
          <v:shape id="_x0000_i1035" type="#_x0000_t75" alt="" style="width:304.7pt;height:134.1pt">
            <v:imagedata r:id="rId36" r:href="rId37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3232530" w14:textId="3C3ED7A5" w:rsidR="006854E3" w:rsidRDefault="00D547E1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"D:\\QQ_data\\865872040\\Image\\C2C\\C5F`NO4_O){A(GJ5B]VS5`2.png"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"D:\\QQ_data\\865872040\\Image\\C2C\\C5F`NO4_O){A(GJ5B]VS5`2.png"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4A3ED0E2">
          <v:shape id="_x0000_i1036" type="#_x0000_t75" alt="" style="width:213.95pt;height:240.9pt">
            <v:imagedata r:id="rId38" r:href="rId39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66C14ABB" w:rsidR="006854E3" w:rsidRDefault="00CF7427" w:rsidP="006854E3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"D:\\QQ_data\\865872040\\Image\\C2C\\OEY{{T7~ZE`1J_@}{8LC~@Q.png" \* MERGEFORMATINET </w:instrText>
      </w:r>
      <w:r>
        <w:fldChar w:fldCharType="separate"/>
      </w:r>
      <w:r w:rsidR="00391CD2">
        <w:rPr>
          <w:rFonts w:hint="eastAsia"/>
        </w:rPr>
        <w:fldChar w:fldCharType="begin"/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instrText>INCLUDEPICTURE  "D:\\QQ_data\\865872040\\Image\\C2C\\OEY{{T7~ZE`1J_@}{8LC~@Q.png" \* MERGEFORMATINET</w:instrText>
      </w:r>
      <w:r w:rsidR="00391CD2">
        <w:rPr>
          <w:rFonts w:hint="eastAsia"/>
        </w:rPr>
        <w:instrText xml:space="preserve"> </w:instrText>
      </w:r>
      <w:r w:rsidR="00391CD2">
        <w:rPr>
          <w:rFonts w:hint="eastAsia"/>
        </w:rPr>
        <w:fldChar w:fldCharType="separate"/>
      </w:r>
      <w:r w:rsidR="00202AF2">
        <w:pict w14:anchorId="181B34B2">
          <v:shape id="_x0000_i1037" type="#_x0000_t75" alt="" style="width:167.9pt;height:269.9pt">
            <v:imagedata r:id="rId40" r:href="rId41"/>
          </v:shape>
        </w:pict>
      </w:r>
      <w:r w:rsidR="00391CD2">
        <w:rPr>
          <w:rFonts w:hint="eastAsia"/>
        </w:rPr>
        <w:fldChar w:fldCharType="end"/>
      </w:r>
      <w:r>
        <w:fldChar w:fldCharType="end"/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2A0B8C89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12A7361C" w:rsidR="00A01E24" w:rsidRPr="009639AD" w:rsidRDefault="00B807B7" w:rsidP="00A01E24">
      <w:pPr>
        <w:pStyle w:val="1e"/>
        <w:rPr>
          <w:rFonts w:ascii="Huawei Sans" w:hAnsi="Huawei Sans" w:cs="Huawei Sans" w:hint="eastAsia"/>
        </w:rPr>
      </w:pPr>
      <w:r>
        <w:fldChar w:fldCharType="begin"/>
      </w:r>
      <w:r>
        <w:instrText xml:space="preserve"> INCLUDEPICTURE "D:\\QQ_data\\865872040\\Image\\C2C\\OX{V4%KYT1RN8XHQ[H%H7[A.png" \* MERGEFORMATINET </w:instrText>
      </w:r>
      <w:r>
        <w:fldChar w:fldCharType="separate"/>
      </w:r>
      <w:r>
        <w:pict w14:anchorId="6D5E5E91">
          <v:shape id="_x0000_i1061" type="#_x0000_t75" alt="" style="width:234.1pt;height:30.35pt">
            <v:imagedata r:id="rId42" r:href="rId43"/>
          </v:shape>
        </w:pict>
      </w:r>
      <w:r>
        <w:fldChar w:fldCharType="end"/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54B345DF" w:rsidR="00A01E24" w:rsidRPr="000E2D1D" w:rsidRDefault="00B807B7" w:rsidP="00A01E24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"D:\\QQ_data\\865872040\\Image\\C2C\\B{Z9CP8(U[W4Q@JP67B6`[7.png" \* MERGEFORMATINET </w:instrText>
      </w:r>
      <w:r>
        <w:fldChar w:fldCharType="separate"/>
      </w:r>
      <w:r>
        <w:pict w14:anchorId="33D38572">
          <v:shape id="_x0000_i1068" type="#_x0000_t75" alt="" style="width:374pt;height:143.3pt">
            <v:imagedata r:id="rId44" r:href="rId45"/>
          </v:shape>
        </w:pict>
      </w:r>
      <w:r>
        <w:fldChar w:fldCharType="end"/>
      </w: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1CCACECE" w:rsidR="00A01E24" w:rsidRDefault="00B807B7" w:rsidP="00A01E24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"D:\\QQ_data\\865872040\\Image\\C2C\\YPW}}`[`K6S3D3P)FUHH$PX.png" \* MERGEFORMATINET </w:instrText>
      </w:r>
      <w:r>
        <w:fldChar w:fldCharType="separate"/>
      </w:r>
      <w:r>
        <w:pict w14:anchorId="05402500">
          <v:shape id="_x0000_i1069" type="#_x0000_t75" alt="" style="width:441.2pt;height:119.75pt">
            <v:imagedata r:id="rId46" r:href="rId47"/>
          </v:shape>
        </w:pict>
      </w:r>
      <w:r>
        <w:fldChar w:fldCharType="end"/>
      </w:r>
    </w:p>
    <w:p w14:paraId="54A06A53" w14:textId="2B6C6C5C" w:rsidR="00A01E24" w:rsidRDefault="00A01E24" w:rsidP="00A01E24">
      <w:pPr>
        <w:pStyle w:val="1e"/>
        <w:rPr>
          <w:rFonts w:ascii="Huawei Sans" w:hAnsi="Huawei Sans" w:cs="Huawei Sans"/>
        </w:rPr>
      </w:pPr>
    </w:p>
    <w:p w14:paraId="7985CFBF" w14:textId="77777777" w:rsidR="00B807B7" w:rsidRPr="009639AD" w:rsidRDefault="00B807B7" w:rsidP="00A01E24">
      <w:pPr>
        <w:pStyle w:val="1e"/>
        <w:rPr>
          <w:rFonts w:ascii="Huawei Sans" w:hAnsi="Huawei Sans" w:cs="Huawei Sans" w:hint="eastAsia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62D6E96" w:rsidR="00A01E24" w:rsidRDefault="00B807B7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fldChar w:fldCharType="begin"/>
      </w:r>
      <w:r>
        <w:instrText xml:space="preserve"> INCLUDEPICTURE "D:\\QQ_data\\865872040\\Image\\C2C\\I~0]FGYD{38)S3N)O@K2HU1.png" \* MERGEFORMATINET </w:instrText>
      </w:r>
      <w:r>
        <w:fldChar w:fldCharType="separate"/>
      </w:r>
      <w:r>
        <w:pict w14:anchorId="6A367AC3">
          <v:shape id="_x0000_i1076" type="#_x0000_t75" alt="" style="width:458.6pt;height:245pt">
            <v:imagedata r:id="rId48" r:href="rId49"/>
          </v:shape>
        </w:pict>
      </w:r>
      <w:r>
        <w:fldChar w:fldCharType="end"/>
      </w:r>
    </w:p>
    <w:p w14:paraId="2106E135" w14:textId="47F86036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E8FCADD" w14:textId="0D66528F" w:rsidR="00B807B7" w:rsidRDefault="00B807B7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979FC5C" w14:textId="77777777" w:rsidR="00B807B7" w:rsidRPr="009639AD" w:rsidRDefault="00B807B7" w:rsidP="00A01E24">
      <w:pPr>
        <w:pStyle w:val="1e"/>
        <w:rPr>
          <w:rFonts w:ascii="Huawei Sans" w:hAnsi="Huawei Sans" w:cs="Huawei Sans" w:hint="eastAsia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4DBA7E21" w14:textId="763AA161" w:rsidR="00A01E24" w:rsidRPr="009639AD" w:rsidRDefault="00B807B7" w:rsidP="00A01E24">
      <w:pPr>
        <w:pStyle w:val="1e"/>
        <w:rPr>
          <w:rFonts w:ascii="Huawei Sans" w:hAnsi="Huawei Sans" w:cs="Huawei Sans" w:hint="eastAsia"/>
        </w:rPr>
      </w:pPr>
      <w:r>
        <w:fldChar w:fldCharType="begin"/>
      </w:r>
      <w:r>
        <w:instrText xml:space="preserve"> INCLUDEPICTURE "D:\\QQ_data\\865872040\\Image\\C2C\\KN__R$(M[5TF%6`[OC`4YU9.png" \* MERGEFORMATINET </w:instrText>
      </w:r>
      <w:r>
        <w:fldChar w:fldCharType="separate"/>
      </w:r>
      <w:r>
        <w:pict w14:anchorId="02580AE9">
          <v:shape id="_x0000_i1081" type="#_x0000_t75" alt="" style="width:475.7pt;height:122.85pt">
            <v:imagedata r:id="rId50" r:href="rId51"/>
          </v:shape>
        </w:pict>
      </w:r>
      <w:r>
        <w:fldChar w:fldCharType="end"/>
      </w: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0D5468D5" w14:textId="047598A9" w:rsidR="00A01E24" w:rsidRPr="00BF607A" w:rsidRDefault="00BF607A" w:rsidP="00A01E24">
      <w:pPr>
        <w:pStyle w:val="1e"/>
        <w:rPr>
          <w:rFonts w:ascii="Huawei Sans" w:hAnsi="Huawei Sans" w:cs="Huawei Sans" w:hint="eastAsia"/>
        </w:rPr>
      </w:pPr>
      <w:r>
        <w:fldChar w:fldCharType="begin"/>
      </w:r>
      <w:r>
        <w:instrText xml:space="preserve"> INCLUDEPICTURE "D:\\QQ_data\\865872040\\Image\\C2C\\4U]QJV(0JG34%H%SVTH(PJH.png" \* MERGEFORMATINET </w:instrText>
      </w:r>
      <w:r>
        <w:fldChar w:fldCharType="separate"/>
      </w:r>
      <w:r>
        <w:pict w14:anchorId="1C93A3D0">
          <v:shape id="_x0000_i1084" type="#_x0000_t75" alt="" style="width:438.5pt;height:44.35pt">
            <v:imagedata r:id="rId52" r:href="rId53"/>
          </v:shape>
        </w:pict>
      </w:r>
      <w:r>
        <w:fldChar w:fldCharType="end"/>
      </w: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7BCE2A99" w:rsidR="00A01E24" w:rsidRDefault="00BF607A" w:rsidP="00A01E24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"D:\\QQ_data\\865872040\\Image\\C2C\\)00R%W@QYDNV]2`SJB22%%V.png" \* MERGEFORMATINET </w:instrText>
      </w:r>
      <w:r>
        <w:fldChar w:fldCharType="separate"/>
      </w:r>
      <w:r>
        <w:pict w14:anchorId="4E6A659C">
          <v:shape id="_x0000_i1091" type="#_x0000_t75" alt="" style="width:220.1pt;height:83.25pt">
            <v:imagedata r:id="rId54" r:href="rId55"/>
          </v:shape>
        </w:pict>
      </w:r>
      <w:r>
        <w:fldChar w:fldCharType="end"/>
      </w:r>
      <w:r>
        <w:fldChar w:fldCharType="begin"/>
      </w:r>
      <w:r>
        <w:instrText xml:space="preserve"> INCLUDEPICTURE "D:\\QQ_data\\865872040\\Image\\C2C\\DHSX5]E_U~5WHX%}9})PLCF.png" \* MERGEFORMATINET </w:instrText>
      </w:r>
      <w:r>
        <w:fldChar w:fldCharType="separate"/>
      </w:r>
      <w:r>
        <w:pict w14:anchorId="418A4296">
          <v:shape id="_x0000_i1090" type="#_x0000_t75" alt="" style="width:222.5pt;height:76.8pt">
            <v:imagedata r:id="rId56" r:href="rId57"/>
          </v:shape>
        </w:pict>
      </w:r>
      <w:r>
        <w:fldChar w:fldCharType="end"/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29D617DE" w14:textId="312DB8DC" w:rsidR="00A01E24" w:rsidRPr="00BF607A" w:rsidRDefault="00A01E24" w:rsidP="00BF607A">
      <w:pPr>
        <w:pStyle w:val="afffff2"/>
        <w:rPr>
          <w:rFonts w:ascii="Huawei Sans" w:hAnsi="Huawei Sans" w:cs="Huawei Sans" w:hint="eastAsia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55E772B" w14:textId="36703A90" w:rsidR="00A01E24" w:rsidRDefault="00BF607A" w:rsidP="00A01E24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"D:\\QQ_data\\865872040\\Image\\C2C\\2U@)Y~NBYSB%JG%{D0@KDNE.png" \* MERGEFORMATINET </w:instrText>
      </w:r>
      <w:r>
        <w:fldChar w:fldCharType="separate"/>
      </w:r>
      <w:r>
        <w:pict w14:anchorId="61B1B175">
          <v:shape id="_x0000_i1094" type="#_x0000_t75" alt="" style="width:412.55pt;height:187pt">
            <v:imagedata r:id="rId58" r:href="rId59"/>
          </v:shape>
        </w:pict>
      </w:r>
      <w:r>
        <w:fldChar w:fldCharType="end"/>
      </w:r>
    </w:p>
    <w:p w14:paraId="176F6669" w14:textId="6757DFB3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6ECAA6E9" w14:textId="53206CC5" w:rsidR="00A01E24" w:rsidRDefault="00BF607A" w:rsidP="00A01E24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"D:\\QQ_data\\865872040\\Image\\C2C\\0LGFCEQ9R0}C)Y$000$A6WV.png" \* MERGEFORMATINET </w:instrText>
      </w:r>
      <w:r>
        <w:fldChar w:fldCharType="separate"/>
      </w:r>
      <w:r>
        <w:pict w14:anchorId="39D35D3A">
          <v:shape id="_x0000_i1099" type="#_x0000_t75" alt="" style="width:196.2pt;height:79.5pt">
            <v:imagedata r:id="rId60" r:href="rId61"/>
          </v:shape>
        </w:pict>
      </w:r>
      <w:r>
        <w:fldChar w:fldCharType="end"/>
      </w: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975CDDD" w14:textId="663CC03F" w:rsidR="00A01E24" w:rsidRDefault="00A749C4" w:rsidP="00A01E24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"D:\\QQ_data\\865872040\\Image\\C2C\\II0QI8M9QVE`$I5EYOV]1OO.png" \* MERGEFORMATINET </w:instrText>
      </w:r>
      <w:r>
        <w:fldChar w:fldCharType="separate"/>
      </w:r>
      <w:r>
        <w:pict w14:anchorId="2AFA8214">
          <v:shape id="_x0000_i1101" type="#_x0000_t75" alt="" style="width:193.8pt;height:77.1pt">
            <v:imagedata r:id="rId62" r:href="rId63"/>
          </v:shape>
        </w:pict>
      </w:r>
      <w:r>
        <w:fldChar w:fldCharType="end"/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DC59FD6" w14:textId="18210702" w:rsidR="00A01E24" w:rsidRPr="000E2D1D" w:rsidRDefault="00A749C4" w:rsidP="00A01E24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"D:\\QQ_data\\865872040\\Image\\C2C\\8C)$MKA4FPXLHOXD_YD%3(D.png" \* MERGEFORMATINET </w:instrText>
      </w:r>
      <w:r>
        <w:fldChar w:fldCharType="separate"/>
      </w:r>
      <w:r>
        <w:pict w14:anchorId="4C12871A">
          <v:shape id="_x0000_i1107" type="#_x0000_t75" alt="" style="width:406.05pt;height:74.75pt">
            <v:imagedata r:id="rId64" r:href="rId65"/>
          </v:shape>
        </w:pict>
      </w:r>
      <w:r>
        <w:fldChar w:fldCharType="end"/>
      </w: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320352E8" w14:textId="1812D76D" w:rsidR="00A01E24" w:rsidRDefault="00A01E24" w:rsidP="00A749C4">
      <w:pPr>
        <w:pStyle w:val="afffff2"/>
        <w:rPr>
          <w:rFonts w:ascii="Huawei Sans" w:hAnsi="Huawei Sans" w:cs="Huawei Sans" w:hint="eastAsia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44906679" w14:textId="7D89EC99" w:rsidR="00A01E24" w:rsidRDefault="00A749C4" w:rsidP="00A01E24">
      <w:pPr>
        <w:pStyle w:val="1e"/>
        <w:rPr>
          <w:rFonts w:ascii="Huawei Sans" w:hAnsi="Huawei Sans" w:cs="Huawei Sans"/>
        </w:rPr>
      </w:pPr>
      <w:r>
        <w:fldChar w:fldCharType="begin"/>
      </w:r>
      <w:r>
        <w:instrText xml:space="preserve"> INCLUDEPICTURE "D:\\QQ_data\\865872040\\Image\\C2C\\8%CX}NF0B7$7{697CTZEJA5.png" \* MERGEFORMATINET </w:instrText>
      </w:r>
      <w:r>
        <w:fldChar w:fldCharType="separate"/>
      </w:r>
      <w:r>
        <w:pict w14:anchorId="7464ED70">
          <v:shape id="_x0000_i1110" type="#_x0000_t75" alt="" style="width:462.05pt;height:123.2pt">
            <v:imagedata r:id="rId66" r:href="rId67"/>
          </v:shape>
        </w:pict>
      </w:r>
      <w:r>
        <w:fldChar w:fldCharType="end"/>
      </w: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49F7F942" w14:textId="3EC836C8" w:rsidR="0034452C" w:rsidRPr="009639AD" w:rsidRDefault="00A749C4" w:rsidP="0034452C">
      <w:pPr>
        <w:pStyle w:val="1e"/>
        <w:rPr>
          <w:rFonts w:ascii="Huawei Sans" w:hAnsi="Huawei Sans" w:cs="Huawei Sans" w:hint="eastAsia"/>
        </w:rPr>
      </w:pPr>
      <w:r>
        <w:fldChar w:fldCharType="begin"/>
      </w:r>
      <w:r>
        <w:instrText xml:space="preserve"> INCLUDEPICTURE "D:\\QQ_data\\865872040\\Image\\C2C\\R(R]D30H]YUFI}@EJZ7L6(T.png" \* MERGEFORMATINET </w:instrText>
      </w:r>
      <w:r>
        <w:fldChar w:fldCharType="separate"/>
      </w:r>
      <w:r>
        <w:pict w14:anchorId="3DB0DD02">
          <v:shape id="_x0000_i1114" type="#_x0000_t75" alt="" style="width:438.15pt;height:87pt">
            <v:imagedata r:id="rId68" r:href="rId69"/>
          </v:shape>
        </w:pict>
      </w:r>
      <w:r>
        <w:fldChar w:fldCharType="end"/>
      </w: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5F9DC967" w14:textId="375B9296" w:rsidR="0034452C" w:rsidRDefault="00A749C4" w:rsidP="0034452C">
      <w:pPr>
        <w:pStyle w:val="1e"/>
        <w:rPr>
          <w:rFonts w:hint="eastAsia"/>
        </w:rPr>
      </w:pPr>
      <w:r>
        <w:fldChar w:fldCharType="begin"/>
      </w:r>
      <w:r>
        <w:instrText xml:space="preserve"> INCLUDEPICTURE "D:\\QQ_data\\865872040\\Image\\C2C\\6[200{GKJ$)D)]K3XU_QJ]A.png" \* MERGEFORMATINET </w:instrText>
      </w:r>
      <w:r>
        <w:fldChar w:fldCharType="separate"/>
      </w:r>
      <w:r>
        <w:pict w14:anchorId="38DE6E08">
          <v:shape id="_x0000_i1124" type="#_x0000_t75" alt="" style="width:418pt;height:193.5pt">
            <v:imagedata r:id="rId70" r:href="rId71"/>
          </v:shape>
        </w:pict>
      </w:r>
      <w:r>
        <w:fldChar w:fldCharType="end"/>
      </w: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5A087BD4" w:rsidR="0034452C" w:rsidRDefault="00A749C4" w:rsidP="0034452C">
      <w:pPr>
        <w:pStyle w:val="1e"/>
        <w:rPr>
          <w:rFonts w:ascii="Huawei Sans" w:hAnsi="Huawei Sans" w:cs="Huawei Sans"/>
        </w:rPr>
      </w:pPr>
      <w:r>
        <w:lastRenderedPageBreak/>
        <w:fldChar w:fldCharType="begin"/>
      </w:r>
      <w:r>
        <w:instrText xml:space="preserve"> INCLUDEPICTURE "D:\\QQ_data\\865872040\\Image\\C2C\\__EF$PL6(Z[E1]3I2){B7XY.png" \* MERGEFORMATINET </w:instrText>
      </w:r>
      <w:r>
        <w:fldChar w:fldCharType="separate"/>
      </w:r>
      <w:r>
        <w:pict w14:anchorId="66B599D0">
          <v:shape id="_x0000_i1129" type="#_x0000_t75" alt="" style="width:420.4pt;height:238.5pt">
            <v:imagedata r:id="rId72" r:href="rId73"/>
          </v:shape>
        </w:pict>
      </w:r>
      <w:r>
        <w:fldChar w:fldCharType="end"/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0026494D" w14:textId="77777777" w:rsidR="0034452C" w:rsidRPr="00E94233" w:rsidRDefault="0034452C" w:rsidP="0034452C">
      <w:pPr>
        <w:pStyle w:val="1e"/>
        <w:rPr>
          <w:rFonts w:ascii="Arial" w:hAnsi="Arial" w:cs="Arial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7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A2488" w14:textId="77777777" w:rsidR="00391CD2" w:rsidRDefault="00391CD2" w:rsidP="00940D2A">
      <w:pPr>
        <w:spacing w:before="0" w:after="0" w:line="240" w:lineRule="auto"/>
      </w:pPr>
      <w:r>
        <w:separator/>
      </w:r>
    </w:p>
  </w:endnote>
  <w:endnote w:type="continuationSeparator" w:id="0">
    <w:p w14:paraId="6570B11A" w14:textId="77777777" w:rsidR="00391CD2" w:rsidRDefault="00391CD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72454" w14:textId="77777777" w:rsidR="00391CD2" w:rsidRDefault="00391CD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805819E" w14:textId="77777777" w:rsidR="00391CD2" w:rsidRDefault="00391CD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AF2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1CD2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2FB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49C4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B7A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80B"/>
    <w:rsid w:val="00B72ACC"/>
    <w:rsid w:val="00B736C2"/>
    <w:rsid w:val="00B75A84"/>
    <w:rsid w:val="00B807B7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07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CF7427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7E1"/>
    <w:rsid w:val="00D54DA0"/>
    <w:rsid w:val="00D5597A"/>
    <w:rsid w:val="00D55A0F"/>
    <w:rsid w:val="00D564F4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25CC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../../../../../QQ_data/865872040/Image/C2C/EPFLIT%5dXDG(Q%60N)@IPH%5bS1I.png" TargetMode="External"/><Relationship Id="rId42" Type="http://schemas.openxmlformats.org/officeDocument/2006/relationships/image" Target="media/image18.png"/><Relationship Id="rId47" Type="http://schemas.openxmlformats.org/officeDocument/2006/relationships/image" Target="../../../../../QQ_data/865872040/Image/C2C/YPW%7d%7d%60%5b%60K6S3D3P)FUHH$PX.png" TargetMode="External"/><Relationship Id="rId63" Type="http://schemas.openxmlformats.org/officeDocument/2006/relationships/image" Target="../../../../../QQ_data/865872040/Image/C2C/II0QI8M9QVE%60$I5EYOV%5d1OO.png" TargetMode="External"/><Relationship Id="rId68" Type="http://schemas.openxmlformats.org/officeDocument/2006/relationships/image" Target="media/image31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image" Target="../../../../../QQ_data/865872040/Image/C2C/4_0RV%250L%5bA9@I%5dV6%7bUQP%5b37.png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../../../../../QQ_data/865872040/Image/C2C/_%5bGPE%5d(K331Y%5bF94XN%5d6%25%25B.png" TargetMode="External"/><Relationship Id="rId37" Type="http://schemas.openxmlformats.org/officeDocument/2006/relationships/image" Target="../../../../../QQ_data/865872040/Image/C2C/2UE((R_42RN7K3AS%5b2X8V$W.png" TargetMode="External"/><Relationship Id="rId40" Type="http://schemas.openxmlformats.org/officeDocument/2006/relationships/image" Target="media/image17.png"/><Relationship Id="rId45" Type="http://schemas.openxmlformats.org/officeDocument/2006/relationships/image" Target="../../../../../QQ_data/865872040/Image/C2C/B%7bZ9CP8(U%5bW4Q@JP67B6%60%5b7.png" TargetMode="External"/><Relationship Id="rId53" Type="http://schemas.openxmlformats.org/officeDocument/2006/relationships/image" Target="../../../../../QQ_data/865872040/Image/C2C/4U%5dQJV(0JG34%25H%25SVTH(PJH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header" Target="header1.xml"/><Relationship Id="rId5" Type="http://schemas.openxmlformats.org/officeDocument/2006/relationships/customXml" Target="../customXml/item4.xml"/><Relationship Id="rId61" Type="http://schemas.openxmlformats.org/officeDocument/2006/relationships/image" Target="../../../../../QQ_data/865872040/Image/C2C/0LGFCEQ9R0%7dC)Y$000$A6WV.png" TargetMode="External"/><Relationship Id="rId19" Type="http://schemas.openxmlformats.org/officeDocument/2006/relationships/image" Target="../../../../../QQ_data/865872040/Image/C2C/ZZ9%5b@%7bRJV%7d6@6I$(%5bP~%5d%5bTH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../../../../../QQ_data/865872040/Image/C2C/%7bYO1_G%7d%60Y3NC%7b%5dV))DN0EGG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../../../../../QQ_data/865872040/Image/C2C/OX%7bV4%25KYT1RN8XHQ%5bH%25H7%5bA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../../../../../QQ_data/865872040/Image/C2C/R(R%5dD30H%5dYUFI%7d@EJZ7L6(T.png" TargetMode="External"/><Relationship Id="rId8" Type="http://schemas.openxmlformats.org/officeDocument/2006/relationships/settings" Target="settings.xml"/><Relationship Id="rId51" Type="http://schemas.openxmlformats.org/officeDocument/2006/relationships/image" Target="../../../../../QQ_data/865872040/Image/C2C/KN__R$(M%5b5TF%256%60%5bOC%604YU9.png" TargetMode="External"/><Relationship Id="rId72" Type="http://schemas.openxmlformats.org/officeDocument/2006/relationships/image" Target="media/image33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../../../../../QQ_data/865872040/Image/C2C/5D%60%25BQ%7dY%7dK1LSS23%251KE%5dLL.png" TargetMode="External"/><Relationship Id="rId25" Type="http://schemas.openxmlformats.org/officeDocument/2006/relationships/image" Target="../../../../../QQ_data/865872040/Image/C2C/8J6%5d_F9%5dSQ60MB(_OPM@V2A.png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../../../../../QQ_data/865872040/Image/C2C/2U@)Y~NBYSB%25JG%25%7bD0@KDNE.png" TargetMode="External"/><Relationship Id="rId67" Type="http://schemas.openxmlformats.org/officeDocument/2006/relationships/image" Target="../../../../../QQ_data/865872040/Image/C2C/8%25CX%7dNF0B7$7%7b697CTZEJA5.png" TargetMode="External"/><Relationship Id="rId20" Type="http://schemas.openxmlformats.org/officeDocument/2006/relationships/image" Target="media/image6.png"/><Relationship Id="rId41" Type="http://schemas.openxmlformats.org/officeDocument/2006/relationships/image" Target="../../../../../QQ_data/865872040/Image/C2C/OEY%7b%7bT7~ZE%601J_@%7d%7b8LC~@Q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../../../../../QQ_data/865872040/Image/C2C/EN%7b6LAKK%5bGLUM4EO08KZ7%5dC.png" TargetMode="External"/><Relationship Id="rId23" Type="http://schemas.openxmlformats.org/officeDocument/2006/relationships/image" Target="../../../../../QQ_data/865872040/Image/C2C/3N(P%5d)XLJC1BDWKUBA)L9Y4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image" Target="../../../../../QQ_data/865872040/Image/C2C/I~0%5dFGYD%7b38)S3N)O@K2HU1.png" TargetMode="External"/><Relationship Id="rId57" Type="http://schemas.openxmlformats.org/officeDocument/2006/relationships/image" Target="../../../../../QQ_data/865872040/Image/C2C/DHSX5%5dE_U~5WHX%25%7d9%7d)PLCF.png" TargetMode="External"/><Relationship Id="rId10" Type="http://schemas.openxmlformats.org/officeDocument/2006/relationships/footnotes" Target="footnotes.xm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../../../../../QQ_data/865872040/Image/C2C/8C)$MKA4FPXLHOXD_YD%253(D.png" TargetMode="External"/><Relationship Id="rId73" Type="http://schemas.openxmlformats.org/officeDocument/2006/relationships/image" Target="../../../../../QQ_data/865872040/Image/C2C/__EF$PL6(Z%5bE1%5d3I2)%7bB7XY.png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../../../../../QQ_data/865872040/Image/C2C/C5F%60NO4_O)%7bA(GJ5B%5dVS5%602.png" TargetMode="External"/><Relationship Id="rId34" Type="http://schemas.openxmlformats.org/officeDocument/2006/relationships/image" Target="../../../../../QQ_data/865872040/Image/C2C/K%5bFSFB0218SW%5dMK7B$%5dM9%5dN.png" TargetMode="External"/><Relationship Id="rId50" Type="http://schemas.openxmlformats.org/officeDocument/2006/relationships/image" Target="media/image22.png"/><Relationship Id="rId55" Type="http://schemas.openxmlformats.org/officeDocument/2006/relationships/image" Target="../../../../../QQ_data/865872040/Image/C2C/)00R%25W@QYDNV%5d2%60SJB22%25%25V.png" TargetMode="External"/><Relationship Id="rId76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../../../../../QQ_data/865872040/Image/C2C/6%5b200%7bGKJ$)D)%5dK3XU_QJ%5dA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272</TotalTime>
  <Pages>14</Pages>
  <Words>1411</Words>
  <Characters>8047</Characters>
  <Application>Microsoft Office Word</Application>
  <DocSecurity>0</DocSecurity>
  <Lines>67</Lines>
  <Paragraphs>18</Paragraphs>
  <ScaleCrop>false</ScaleCrop>
  <Company>Huawei Technologies Co.,Ltd.</Company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shuqi</cp:lastModifiedBy>
  <cp:revision>41</cp:revision>
  <cp:lastPrinted>2016-11-21T02:33:00Z</cp:lastPrinted>
  <dcterms:created xsi:type="dcterms:W3CDTF">2020-04-26T01:02:00Z</dcterms:created>
  <dcterms:modified xsi:type="dcterms:W3CDTF">2021-11-28T07:07:00Z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