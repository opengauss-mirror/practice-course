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关卡1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5285105" cy="303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-277" t="21768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5316855" cy="535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l="-880" t="9936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</w:p>
    <w:p>
      <w:pPr>
        <w:spacing w:line="240" w:lineRule="auto"/>
      </w:pPr>
      <w:r>
        <w:drawing>
          <wp:inline distT="0" distB="0" distL="114300" distR="114300">
            <wp:extent cx="1409700" cy="1003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69865" cy="939800"/>
            <wp:effectExtent l="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72405" cy="565150"/>
            <wp:effectExtent l="0" t="0" r="1079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关卡2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3474085" cy="1289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708" t="54889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2679700" cy="2533650"/>
            <wp:effectExtent l="0" t="0" r="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3050540" cy="16256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26356" t="15463" r="15722" b="33592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eastAsia="宋体"/>
          <w:lang w:eastAsia="zh-CN"/>
        </w:rPr>
      </w:pPr>
      <w:r>
        <w:rPr>
          <w:rFonts w:hint="eastAsia"/>
        </w:rPr>
        <w:t>关卡</w:t>
      </w:r>
      <w:r>
        <w:rPr>
          <w:rFonts w:hint="eastAsia"/>
          <w:lang w:val="en-US" w:eastAsia="zh-CN"/>
        </w:rPr>
        <w:t>3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3956685" cy="140843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rcRect l="622" t="22986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38750" cy="1428750"/>
            <wp:effectExtent l="0" t="0" r="635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2842895" cy="1734185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l="28442" t="15330" r="17533" b="17255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3258820" cy="2601595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rcRect l="24617" t="2193" r="13544" b="1385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关卡4</w:t>
      </w:r>
    </w:p>
    <w:p>
      <w:pPr>
        <w:spacing w:line="240" w:lineRule="auto"/>
      </w:pPr>
    </w:p>
    <w:p>
      <w:pPr>
        <w:spacing w:line="240" w:lineRule="auto"/>
      </w:pPr>
      <w:r>
        <w:drawing>
          <wp:inline distT="0" distB="0" distL="114300" distR="114300">
            <wp:extent cx="4388485" cy="16129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rcRect l="846" t="44783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71135" cy="1673225"/>
            <wp:effectExtent l="0" t="0" r="12065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2705735" cy="2097405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rcRect l="22056" r="26643" b="9432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2023-6-2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A4YzlmZDNjYmNlNDVlMWZmZTg5MWY3YWNmYTM3ZTQ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16235F00"/>
    <w:rsid w:val="2AD151AE"/>
    <w:rsid w:val="36090FBD"/>
    <w:rsid w:val="6260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4</Pages>
  <Words>16</Words>
  <Characters>26</Characters>
  <Lines>0</Lines>
  <Paragraphs>0</Paragraphs>
  <TotalTime>1</TotalTime>
  <ScaleCrop>false</ScaleCrop>
  <LinksUpToDate>false</LinksUpToDate>
  <CharactersWithSpaces>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86159</cp:lastModifiedBy>
  <dcterms:modified xsi:type="dcterms:W3CDTF">2023-06-02T13:46:38Z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9C5FB54FDF9140FE97F7F0C00458627E_13</vt:lpwstr>
  </property>
</Properties>
</file>