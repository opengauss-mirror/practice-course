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2EDE" w14:textId="77777777" w:rsidR="00CA2433" w:rsidRDefault="00CA2433" w:rsidP="00AD55E0">
      <w:pPr>
        <w:pStyle w:val="50"/>
      </w:pPr>
    </w:p>
    <w:p w14:paraId="34BFC79A" w14:textId="77777777" w:rsidR="00CA2433" w:rsidRDefault="00CA2433">
      <w:pPr>
        <w:pStyle w:val="59"/>
        <w:rPr>
          <w:rFonts w:ascii="微软雅黑" w:eastAsia="微软雅黑" w:hAnsi="微软雅黑"/>
        </w:rPr>
      </w:pPr>
    </w:p>
    <w:p w14:paraId="3C592754" w14:textId="77777777" w:rsidR="00CA2433" w:rsidRDefault="00CA2433">
      <w:pPr>
        <w:pStyle w:val="59"/>
        <w:rPr>
          <w:rFonts w:ascii="微软雅黑" w:eastAsia="微软雅黑" w:hAnsi="微软雅黑"/>
        </w:rPr>
      </w:pPr>
    </w:p>
    <w:p w14:paraId="434686D3" w14:textId="77777777" w:rsidR="00CA2433" w:rsidRDefault="00CA2433">
      <w:pPr>
        <w:pStyle w:val="59"/>
        <w:rPr>
          <w:rFonts w:ascii="微软雅黑" w:eastAsia="微软雅黑" w:hAnsi="微软雅黑"/>
        </w:rPr>
      </w:pPr>
    </w:p>
    <w:p w14:paraId="03AF272B" w14:textId="77777777" w:rsidR="00CA2433" w:rsidRDefault="00CA2433">
      <w:pPr>
        <w:pStyle w:val="59"/>
        <w:rPr>
          <w:rFonts w:ascii="微软雅黑" w:eastAsia="微软雅黑" w:hAnsi="微软雅黑"/>
        </w:rPr>
      </w:pPr>
    </w:p>
    <w:p w14:paraId="717E6047" w14:textId="77777777" w:rsidR="00CA2433" w:rsidRDefault="00CA2433">
      <w:pPr>
        <w:pStyle w:val="59"/>
        <w:rPr>
          <w:rFonts w:ascii="微软雅黑" w:eastAsia="微软雅黑" w:hAnsi="微软雅黑"/>
        </w:rPr>
      </w:pPr>
    </w:p>
    <w:p w14:paraId="184084D2" w14:textId="77777777" w:rsidR="00CA2433" w:rsidRDefault="000F0B15">
      <w:pPr>
        <w:pStyle w:val="Cover2"/>
        <w:rPr>
          <w:rFonts w:ascii="微软雅黑" w:eastAsia="微软雅黑" w:hAnsi="微软雅黑" w:cs="微软雅黑"/>
          <w:sz w:val="72"/>
          <w:szCs w:val="72"/>
          <w:lang w:eastAsia="zh-CN"/>
        </w:rPr>
      </w:pPr>
      <w:r>
        <w:rPr>
          <w:rFonts w:ascii="微软雅黑" w:eastAsia="微软雅黑" w:hAnsi="微软雅黑" w:cs="微软雅黑" w:hint="eastAsia"/>
          <w:sz w:val="72"/>
          <w:szCs w:val="72"/>
          <w:lang w:eastAsia="zh-CN"/>
        </w:rPr>
        <w:t>openGauss创新实践课</w:t>
      </w:r>
    </w:p>
    <w:p w14:paraId="7E343E08" w14:textId="77777777" w:rsidR="00CA2433" w:rsidRDefault="000F0B15">
      <w:pPr>
        <w:pStyle w:val="Cover2"/>
        <w:rPr>
          <w:rFonts w:ascii="微软雅黑" w:eastAsia="微软雅黑" w:hAnsi="微软雅黑" w:cs="微软雅黑"/>
          <w:sz w:val="72"/>
          <w:szCs w:val="72"/>
          <w:lang w:eastAsia="zh-CN"/>
        </w:rPr>
      </w:pPr>
      <w:r>
        <w:rPr>
          <w:rFonts w:ascii="微软雅黑" w:eastAsia="微软雅黑" w:hAnsi="微软雅黑" w:cs="微软雅黑" w:hint="eastAsia"/>
          <w:sz w:val="72"/>
          <w:szCs w:val="72"/>
          <w:lang w:eastAsia="zh-CN"/>
        </w:rPr>
        <w:t>作业提交指南</w:t>
      </w:r>
    </w:p>
    <w:p w14:paraId="353CBFA1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76904DBD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19034C17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2E8ACEB8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1E2943CF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301B234F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1C264FA3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04C9F410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52A4C71A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1677209E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732AFDA6" w14:textId="77777777"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14:paraId="5351C89B" w14:textId="77777777" w:rsidR="00CA2433" w:rsidRDefault="00CA2433">
      <w:pPr>
        <w:tabs>
          <w:tab w:val="left" w:pos="8360"/>
        </w:tabs>
        <w:sectPr w:rsidR="00CA2433">
          <w:pgSz w:w="11907" w:h="16840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784" w:displacedByCustomXml="next"/>
    <w:bookmarkStart w:id="1" w:name="_Toc218425197" w:displacedByCustomXml="next"/>
    <w:bookmarkStart w:id="2" w:name="_Ref218422900" w:displacedByCustomXml="next"/>
    <w:bookmarkStart w:id="3" w:name="_Ref218071467" w:displacedByCustomXml="next"/>
    <w:bookmarkStart w:id="4" w:name="_Ref218071624" w:displacedByCustomXml="next"/>
    <w:bookmarkStart w:id="5" w:name="_Ref218072047" w:displacedByCustomXml="next"/>
    <w:bookmarkStart w:id="6" w:name="_Toc227138864" w:displacedByCustomXml="next"/>
    <w:bookmarkStart w:id="7" w:name="_Ref218423379" w:displacedByCustomXml="next"/>
    <w:bookmarkStart w:id="8" w:name="_Ref218422894" w:displacedByCustomXml="next"/>
    <w:bookmarkStart w:id="9" w:name="_Toc437504216" w:displacedByCustomXml="next"/>
    <w:sdt>
      <w:sdtPr>
        <w:rPr>
          <w:rFonts w:ascii="微软雅黑" w:eastAsia="微软雅黑" w:hAnsi="微软雅黑" w:hint="eastAsia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0389D387" w14:textId="77777777" w:rsidR="00CA2433" w:rsidRDefault="000F0B15">
          <w:pPr>
            <w:pStyle w:val="Contents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  <w:lang w:val="zh-CN"/>
            </w:rPr>
            <w:t>目录</w:t>
          </w:r>
        </w:p>
        <w:p w14:paraId="5984A720" w14:textId="77777777" w:rsidR="009231EF" w:rsidRDefault="000F0B1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rFonts w:ascii="微软雅黑" w:eastAsia="微软雅黑" w:hAnsi="微软雅黑" w:hint="eastAsia"/>
            </w:rPr>
            <w:fldChar w:fldCharType="begin"/>
          </w:r>
          <w:r>
            <w:rPr>
              <w:rFonts w:ascii="微软雅黑" w:eastAsia="微软雅黑" w:hAnsi="微软雅黑" w:hint="eastAsia"/>
            </w:rPr>
            <w:instrText xml:space="preserve"> TOC \o "1-3" \h \z \u </w:instrText>
          </w:r>
          <w:r>
            <w:rPr>
              <w:rFonts w:ascii="微软雅黑" w:eastAsia="微软雅黑" w:hAnsi="微软雅黑" w:hint="eastAsia"/>
            </w:rPr>
            <w:fldChar w:fldCharType="separate"/>
          </w:r>
          <w:hyperlink w:anchor="_Toc80866036" w:history="1">
            <w:r w:rsidR="009231EF" w:rsidRPr="00CB100B">
              <w:rPr>
                <w:rStyle w:val="afff6"/>
                <w:rFonts w:cs="Huawei Sans"/>
                <w:noProof/>
                <w:snapToGrid w:val="0"/>
              </w:rPr>
              <w:t>1.1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 xml:space="preserve"> 注册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>gitee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账户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_Toc80866036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2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510C6299" w14:textId="77777777" w:rsidR="009231EF" w:rsidRDefault="006D53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7" w:history="1">
            <w:r w:rsidR="009231EF" w:rsidRPr="00CB100B">
              <w:rPr>
                <w:rStyle w:val="afff6"/>
                <w:rFonts w:cs="Huawei Sans"/>
                <w:noProof/>
                <w:snapToGrid w:val="0"/>
              </w:rPr>
              <w:t>1.2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 xml:space="preserve"> 签署个人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>CLA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协议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_Toc80866037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3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632F579B" w14:textId="77777777" w:rsidR="009231EF" w:rsidRDefault="006D53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8" w:history="1">
            <w:r w:rsidR="009231EF" w:rsidRPr="00CB100B">
              <w:rPr>
                <w:rStyle w:val="afff6"/>
                <w:rFonts w:cs="Huawei Sans"/>
                <w:noProof/>
                <w:snapToGrid w:val="0"/>
              </w:rPr>
              <w:t>1.3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 xml:space="preserve"> 通过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>PR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提交作业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_Toc80866038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4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2A40AED9" w14:textId="77777777" w:rsidR="009231EF" w:rsidRDefault="006D53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9" w:history="1">
            <w:r w:rsidR="009231EF" w:rsidRPr="00CB100B">
              <w:rPr>
                <w:rStyle w:val="afff6"/>
                <w:rFonts w:cs="Huawei Sans"/>
                <w:noProof/>
                <w:snapToGrid w:val="0"/>
              </w:rPr>
              <w:t>1.4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 xml:space="preserve"> 参考链接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_Toc80866039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11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0E8096FF" w14:textId="77777777" w:rsidR="009231EF" w:rsidRDefault="006D53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0" w:history="1">
            <w:r w:rsidR="009231EF" w:rsidRPr="00CB100B">
              <w:rPr>
                <w:rStyle w:val="afff6"/>
                <w:rFonts w:cs="Huawei Sans"/>
                <w:bCs/>
                <w:noProof/>
                <w:snapToGrid w:val="0"/>
              </w:rPr>
              <w:t>1.4.1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 xml:space="preserve"> openGauss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创新实践课仓库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_Toc80866040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11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762D7825" w14:textId="77777777" w:rsidR="009231EF" w:rsidRDefault="006D53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1" w:history="1">
            <w:r w:rsidR="009231EF" w:rsidRPr="00CB100B">
              <w:rPr>
                <w:rStyle w:val="afff6"/>
                <w:rFonts w:cs="Huawei Sans"/>
                <w:bCs/>
                <w:noProof/>
                <w:snapToGrid w:val="0"/>
              </w:rPr>
              <w:t>1.4.2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 xml:space="preserve"> openGauss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社区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>CLA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签署地址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_Toc80866041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11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49671688" w14:textId="77777777" w:rsidR="009231EF" w:rsidRDefault="006D53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2" w:history="1">
            <w:r w:rsidR="009231EF" w:rsidRPr="00CB100B">
              <w:rPr>
                <w:rStyle w:val="afff6"/>
                <w:rFonts w:cs="Huawei Sans"/>
                <w:bCs/>
                <w:noProof/>
                <w:snapToGrid w:val="0"/>
              </w:rPr>
              <w:t>1.4.3</w:t>
            </w:r>
            <w:r w:rsidR="009231EF" w:rsidRPr="00CB100B">
              <w:rPr>
                <w:rStyle w:val="afff6"/>
                <w:rFonts w:ascii="微软雅黑" w:eastAsia="微软雅黑" w:hAnsi="微软雅黑"/>
                <w:noProof/>
              </w:rPr>
              <w:t xml:space="preserve"> openGauss</w:t>
            </w:r>
            <w:r w:rsidR="009231EF" w:rsidRPr="00CB100B">
              <w:rPr>
                <w:rStyle w:val="afff6"/>
                <w:rFonts w:ascii="微软雅黑" w:eastAsia="微软雅黑" w:hAnsi="微软雅黑" w:hint="eastAsia"/>
                <w:noProof/>
              </w:rPr>
              <w:t>社区评论区命令说明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_Toc80866042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11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14:paraId="12D83940" w14:textId="77777777" w:rsidR="00CA2433" w:rsidRDefault="000F0B15" w:rsidP="009231EF">
          <w:pPr>
            <w:ind w:left="0"/>
            <w:rPr>
              <w:lang w:val="zh-CN"/>
            </w:rPr>
          </w:pPr>
          <w:r>
            <w:rPr>
              <w:rFonts w:hint="eastAsia"/>
              <w:bCs/>
              <w:szCs w:val="24"/>
            </w:rPr>
            <w:fldChar w:fldCharType="end"/>
          </w:r>
        </w:p>
      </w:sdtContent>
    </w:sdt>
    <w:p w14:paraId="0C18F790" w14:textId="77777777" w:rsidR="00CA2433" w:rsidRDefault="000F0B15"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rFonts w:hint="eastAsia"/>
          <w:lang w:val="zh-CN"/>
        </w:rPr>
        <w:br w:type="page"/>
      </w:r>
    </w:p>
    <w:bookmarkEnd w:id="9"/>
    <w:bookmarkEnd w:id="8"/>
    <w:bookmarkEnd w:id="7"/>
    <w:bookmarkEnd w:id="6"/>
    <w:bookmarkEnd w:id="5"/>
    <w:bookmarkEnd w:id="4"/>
    <w:bookmarkEnd w:id="3"/>
    <w:bookmarkEnd w:id="2"/>
    <w:bookmarkEnd w:id="1"/>
    <w:bookmarkEnd w:id="0"/>
    <w:p w14:paraId="34DE0257" w14:textId="77777777" w:rsidR="00CA2433" w:rsidRDefault="000F0B15">
      <w:pPr>
        <w:pStyle w:val="1f"/>
        <w:ind w:left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本课程要求学生通过PR（Pull Request）提交作业至openGauss开源社区仓库，掌握开源社区开发流程。</w:t>
      </w:r>
    </w:p>
    <w:p w14:paraId="440C91D5" w14:textId="77777777"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0" w:name="_Toc80866036"/>
      <w:r>
        <w:rPr>
          <w:rFonts w:ascii="微软雅黑" w:eastAsia="微软雅黑" w:hAnsi="微软雅黑" w:cs="微软雅黑" w:hint="eastAsia"/>
        </w:rPr>
        <w:t>注册gitee账户</w:t>
      </w:r>
      <w:bookmarkEnd w:id="10"/>
    </w:p>
    <w:p w14:paraId="31436422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打开gitee网站</w:t>
      </w:r>
    </w:p>
    <w:p w14:paraId="01653855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网站链接：</w:t>
      </w:r>
      <w:hyperlink r:id="rId13" w:history="1">
        <w:r>
          <w:rPr>
            <w:rStyle w:val="afff6"/>
            <w:rFonts w:ascii="微软雅黑" w:eastAsia="微软雅黑" w:hAnsi="微软雅黑" w:hint="eastAsia"/>
          </w:rPr>
          <w:t>https://gitee.com/</w:t>
        </w:r>
      </w:hyperlink>
      <w:r>
        <w:rPr>
          <w:rFonts w:ascii="微软雅黑" w:eastAsia="微软雅黑" w:hAnsi="微软雅黑" w:hint="eastAsia"/>
        </w:rPr>
        <w:t xml:space="preserve"> </w:t>
      </w:r>
    </w:p>
    <w:p w14:paraId="232ECF66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注册自己的gitee账户</w:t>
      </w:r>
    </w:p>
    <w:p w14:paraId="55D75093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190F96C4" wp14:editId="06179627">
            <wp:extent cx="5374005" cy="4003040"/>
            <wp:effectExtent l="19050" t="19050" r="1714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662" cy="401158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3AF88C" w14:textId="77777777"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点击“Sign up”进行注册。</w:t>
      </w:r>
    </w:p>
    <w:p w14:paraId="315DECA0" w14:textId="77777777"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注意：最好以自己私人邮箱进行注册。</w:t>
      </w:r>
    </w:p>
    <w:p w14:paraId="7B4B80D3" w14:textId="77777777"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注册完毕后以该账号登录gitee。</w:t>
      </w:r>
    </w:p>
    <w:p w14:paraId="1A9A2287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2"/>
        </w:rPr>
        <w:t>请参考</w:t>
      </w:r>
      <w:hyperlink r:id="rId15" w:tgtFrame="https://opengauss.org/zh/_blank" w:history="1">
        <w:r>
          <w:rPr>
            <w:rStyle w:val="afff6"/>
            <w:rFonts w:ascii="微软雅黑" w:eastAsia="微软雅黑" w:hAnsi="微软雅黑" w:hint="eastAsia"/>
            <w:szCs w:val="22"/>
          </w:rPr>
          <w:t>http://git.mydoc.io/?t=179267</w:t>
        </w:r>
      </w:hyperlink>
      <w:r>
        <w:rPr>
          <w:rFonts w:ascii="微软雅黑" w:eastAsia="微软雅黑" w:hAnsi="微软雅黑" w:hint="eastAsia"/>
          <w:szCs w:val="22"/>
        </w:rPr>
        <w:t>注册您的码云（Gitee）账户。</w:t>
      </w:r>
    </w:p>
    <w:p w14:paraId="262B62E5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设置自己gitee账户的主邮箱</w:t>
      </w:r>
    </w:p>
    <w:p w14:paraId="697DBA77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浏览器输入：</w:t>
      </w:r>
      <w:hyperlink r:id="rId16" w:tgtFrame="https://opengauss.org/zh/_blank" w:history="1">
        <w:r>
          <w:rPr>
            <w:rStyle w:val="afff6"/>
            <w:rFonts w:ascii="微软雅黑" w:eastAsia="微软雅黑" w:hAnsi="微软雅黑" w:hint="eastAsia"/>
            <w:szCs w:val="22"/>
          </w:rPr>
          <w:t>http://gitee.com/profile/emails</w:t>
        </w:r>
      </w:hyperlink>
    </w:p>
    <w:p w14:paraId="176747D1" w14:textId="77777777" w:rsidR="003D0253" w:rsidRPr="00AF3F60" w:rsidRDefault="000F0B15" w:rsidP="00AF3F60">
      <w:pPr>
        <w:pStyle w:val="1f"/>
        <w:rPr>
          <w:rStyle w:val="afff6"/>
          <w:rFonts w:ascii="微软雅黑" w:eastAsia="微软雅黑" w:hAnsi="微软雅黑"/>
          <w:color w:val="auto"/>
          <w:szCs w:val="22"/>
        </w:rPr>
      </w:pPr>
      <w:r>
        <w:rPr>
          <w:rFonts w:ascii="微软雅黑" w:eastAsia="微软雅黑" w:hAnsi="微软雅黑" w:hint="eastAsia"/>
          <w:szCs w:val="22"/>
        </w:rPr>
        <w:lastRenderedPageBreak/>
        <w:t>按照如下的红色方框设置gitee账户的邮箱，每个账号的邮箱地址不同</w:t>
      </w:r>
      <w:r w:rsidR="00AF3F60">
        <w:rPr>
          <w:rFonts w:ascii="微软雅黑" w:eastAsia="微软雅黑" w:hAnsi="微软雅黑" w:hint="eastAsia"/>
          <w:szCs w:val="22"/>
        </w:rPr>
        <w:t>，</w:t>
      </w:r>
      <w:r w:rsidR="003D0253" w:rsidRPr="009E14A7">
        <w:rPr>
          <w:rStyle w:val="afff6"/>
          <w:rFonts w:hint="eastAsia"/>
          <w:b/>
        </w:rPr>
        <w:t>建议使用个人</w:t>
      </w:r>
      <w:r w:rsidR="003D0253" w:rsidRPr="009E14A7">
        <w:rPr>
          <w:rStyle w:val="afff6"/>
          <w:rFonts w:hint="eastAsia"/>
          <w:b/>
        </w:rPr>
        <w:t>qq</w:t>
      </w:r>
      <w:r w:rsidR="003D0253" w:rsidRPr="009E14A7">
        <w:rPr>
          <w:rStyle w:val="afff6"/>
          <w:rFonts w:hint="eastAsia"/>
          <w:b/>
        </w:rPr>
        <w:t>邮箱</w:t>
      </w:r>
      <w:r w:rsidR="009E14A7">
        <w:rPr>
          <w:rStyle w:val="afff6"/>
          <w:rFonts w:hint="eastAsia"/>
          <w:b/>
        </w:rPr>
        <w:t>。</w:t>
      </w:r>
    </w:p>
    <w:p w14:paraId="703AD592" w14:textId="77777777"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noProof/>
          <w:szCs w:val="22"/>
        </w:rPr>
        <w:drawing>
          <wp:inline distT="0" distB="0" distL="114300" distR="114300" wp14:anchorId="51E80B71" wp14:editId="4E0BCD82">
            <wp:extent cx="5537835" cy="3155950"/>
            <wp:effectExtent l="0" t="0" r="9525" b="13970"/>
            <wp:docPr id="3" name="图片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mai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82B" w14:textId="77777777" w:rsidR="0084350B" w:rsidRDefault="000C5F8B" w:rsidP="0084350B">
      <w:pPr>
        <w:pStyle w:val="2"/>
        <w:rPr>
          <w:rFonts w:ascii="微软雅黑" w:eastAsia="微软雅黑" w:hAnsi="微软雅黑" w:cs="微软雅黑"/>
        </w:rPr>
      </w:pPr>
      <w:bookmarkStart w:id="11" w:name="_Toc80866037"/>
      <w:r>
        <w:rPr>
          <w:rFonts w:ascii="微软雅黑" w:eastAsia="微软雅黑" w:hAnsi="微软雅黑" w:cs="微软雅黑" w:hint="eastAsia"/>
          <w:lang w:eastAsia="zh-CN"/>
        </w:rPr>
        <w:t>签署个人CLA协议</w:t>
      </w:r>
      <w:bookmarkEnd w:id="11"/>
    </w:p>
    <w:p w14:paraId="18B1C347" w14:textId="77777777" w:rsidR="004F7240" w:rsidRPr="00B12ADC" w:rsidRDefault="006D5394" w:rsidP="00894094">
      <w:pPr>
        <w:pStyle w:val="1f"/>
        <w:rPr>
          <w:rStyle w:val="afff6"/>
          <w:szCs w:val="22"/>
        </w:rPr>
      </w:pPr>
      <w:hyperlink r:id="rId18" w:history="1">
        <w:r w:rsidR="004F7240" w:rsidRPr="00B12ADC">
          <w:rPr>
            <w:rStyle w:val="afff6"/>
            <w:rFonts w:hint="eastAsia"/>
            <w:szCs w:val="22"/>
          </w:rPr>
          <w:t>https://clasign.osinfra.cn/sign/Z2l0ZWUlMkZvcGVuZ2F1c3M=</w:t>
        </w:r>
      </w:hyperlink>
    </w:p>
    <w:p w14:paraId="769D4378" w14:textId="77777777" w:rsidR="00B12ADC" w:rsidRPr="00894094" w:rsidRDefault="000814BD" w:rsidP="000814BD">
      <w:pPr>
        <w:pStyle w:val="1f"/>
        <w:ind w:left="0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ab/>
      </w:r>
      <w:r>
        <w:rPr>
          <w:rFonts w:ascii="微软雅黑" w:eastAsia="微软雅黑" w:hAnsi="微软雅黑" w:hint="eastAsia"/>
          <w:szCs w:val="22"/>
        </w:rPr>
        <w:tab/>
        <w:t xml:space="preserve">  浏览器访问如上链接</w:t>
      </w:r>
      <w:r w:rsidR="0002024C">
        <w:rPr>
          <w:rFonts w:ascii="微软雅黑" w:eastAsia="微软雅黑" w:hAnsi="微软雅黑" w:hint="eastAsia"/>
          <w:szCs w:val="22"/>
        </w:rPr>
        <w:t>进入CLA签署页面</w:t>
      </w:r>
    </w:p>
    <w:p w14:paraId="0A325A25" w14:textId="77777777"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noProof/>
          <w:szCs w:val="22"/>
        </w:rPr>
        <w:drawing>
          <wp:inline distT="0" distB="0" distL="0" distR="0" wp14:anchorId="35D7DDCD" wp14:editId="3564D8B1">
            <wp:extent cx="5395595" cy="2288540"/>
            <wp:effectExtent l="19050" t="19050" r="14605" b="16510"/>
            <wp:docPr id="13" name="Picture 53" descr="A group of people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oup of people looking at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188" cy="2293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8E12F" w14:textId="77777777"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szCs w:val="22"/>
        </w:rPr>
        <w:t>选择“</w:t>
      </w:r>
      <w:r w:rsidRPr="00201490">
        <w:rPr>
          <w:rStyle w:val="afff6"/>
          <w:rFonts w:hint="eastAsia"/>
        </w:rPr>
        <w:t>Sign Individal CLA</w:t>
      </w:r>
      <w:r w:rsidRPr="00201490">
        <w:rPr>
          <w:rStyle w:val="afff6"/>
          <w:rFonts w:hint="eastAsia"/>
        </w:rPr>
        <w:t>（签署个人</w:t>
      </w:r>
      <w:r w:rsidRPr="00201490">
        <w:rPr>
          <w:rStyle w:val="afff6"/>
          <w:rFonts w:hint="eastAsia"/>
        </w:rPr>
        <w:t>CLA</w:t>
      </w:r>
      <w:r w:rsidRPr="00201490">
        <w:rPr>
          <w:rStyle w:val="afff6"/>
          <w:rFonts w:hint="eastAsia"/>
        </w:rPr>
        <w:t>）</w:t>
      </w:r>
      <w:r w:rsidRPr="00894094">
        <w:rPr>
          <w:rFonts w:ascii="微软雅黑" w:eastAsia="微软雅黑" w:hAnsi="微软雅黑" w:hint="eastAsia"/>
          <w:szCs w:val="22"/>
        </w:rPr>
        <w:t>”按钮进行签署。</w:t>
      </w:r>
    </w:p>
    <w:p w14:paraId="77A39433" w14:textId="77777777"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noProof/>
          <w:szCs w:val="22"/>
        </w:rPr>
        <w:lastRenderedPageBreak/>
        <w:drawing>
          <wp:inline distT="0" distB="0" distL="0" distR="0" wp14:anchorId="78D9C242" wp14:editId="54FE5483">
            <wp:extent cx="5419725" cy="3181350"/>
            <wp:effectExtent l="12700" t="12700" r="23495" b="21590"/>
            <wp:docPr id="1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3188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95758" w14:textId="77777777"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szCs w:val="22"/>
        </w:rPr>
        <w:t>按照提示填写信息，Gitee-ID是您自己的gitee账号，</w:t>
      </w:r>
      <w:r w:rsidRPr="0071503D">
        <w:rPr>
          <w:rStyle w:val="afff6"/>
          <w:rFonts w:hint="eastAsia"/>
        </w:rPr>
        <w:t>邮箱也要与</w:t>
      </w:r>
      <w:r w:rsidRPr="0071503D">
        <w:rPr>
          <w:rStyle w:val="afff6"/>
          <w:rFonts w:hint="eastAsia"/>
        </w:rPr>
        <w:t>gitee</w:t>
      </w:r>
      <w:r w:rsidRPr="0071503D">
        <w:rPr>
          <w:rStyle w:val="afff6"/>
          <w:rFonts w:hint="eastAsia"/>
        </w:rPr>
        <w:t>账号的邮箱（以及</w:t>
      </w:r>
      <w:r w:rsidRPr="0071503D">
        <w:rPr>
          <w:rStyle w:val="afff6"/>
          <w:rFonts w:hint="eastAsia"/>
        </w:rPr>
        <w:t>git</w:t>
      </w:r>
      <w:r w:rsidRPr="0071503D">
        <w:rPr>
          <w:rStyle w:val="afff6"/>
          <w:rFonts w:hint="eastAsia"/>
        </w:rPr>
        <w:t>初始设置的邮箱）保持一致</w:t>
      </w:r>
      <w:r w:rsidRPr="00894094">
        <w:rPr>
          <w:rFonts w:ascii="微软雅黑" w:eastAsia="微软雅黑" w:hAnsi="微软雅黑" w:hint="eastAsia"/>
          <w:szCs w:val="22"/>
        </w:rPr>
        <w:t>。然后阅读“隐私政策”，如果同意就勾选前面的选择框，然后点击“签署”按钮进行签署。</w:t>
      </w:r>
    </w:p>
    <w:p w14:paraId="1F18BDB0" w14:textId="77777777"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2" w:name="_Toc80866038"/>
      <w:r>
        <w:rPr>
          <w:rFonts w:ascii="微软雅黑" w:eastAsia="微软雅黑" w:hAnsi="微软雅黑" w:cs="微软雅黑" w:hint="eastAsia"/>
          <w:lang w:eastAsia="zh-CN"/>
        </w:rPr>
        <w:t>通过PR提交作业</w:t>
      </w:r>
      <w:bookmarkEnd w:id="12"/>
    </w:p>
    <w:p w14:paraId="1331BFF0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进入openGauss创新实践课官方代码仓</w:t>
      </w:r>
    </w:p>
    <w:p w14:paraId="769D1A19" w14:textId="77777777" w:rsidR="00CA2433" w:rsidRDefault="000F0B15">
      <w:pPr>
        <w:pStyle w:val="1f"/>
        <w:rPr>
          <w:rStyle w:val="afff6"/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2"/>
        </w:rPr>
        <w:t>浏览器输入：</w:t>
      </w:r>
      <w:hyperlink r:id="rId21" w:history="1">
        <w:r>
          <w:rPr>
            <w:rStyle w:val="afff6"/>
            <w:rFonts w:ascii="微软雅黑" w:eastAsia="微软雅黑" w:hAnsi="微软雅黑" w:hint="eastAsia"/>
          </w:rPr>
          <w:t>https://gitee.com/opengauss/practice-course</w:t>
        </w:r>
      </w:hyperlink>
    </w:p>
    <w:p w14:paraId="03FF2EF7" w14:textId="77777777" w:rsidR="00CA2433" w:rsidRDefault="000F0B15">
      <w:pPr>
        <w:pStyle w:val="1f"/>
        <w:rPr>
          <w:rStyle w:val="afff6"/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3BFD0D37" wp14:editId="75F0D8D5">
            <wp:extent cx="4876800" cy="2900880"/>
            <wp:effectExtent l="19050" t="19050" r="1905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086" cy="290461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B97333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在该页面上找到</w:t>
      </w:r>
      <w:r>
        <w:rPr>
          <w:rFonts w:ascii="微软雅黑" w:eastAsia="微软雅黑" w:hAnsi="微软雅黑" w:hint="eastAsia"/>
          <w:b/>
          <w:bCs/>
          <w:color w:val="0000FF"/>
        </w:rPr>
        <w:t>Fork按钮</w:t>
      </w:r>
      <w:r>
        <w:rPr>
          <w:rFonts w:ascii="微软雅黑" w:eastAsia="微软雅黑" w:hAnsi="微软雅黑" w:hint="eastAsia"/>
        </w:rPr>
        <w:t>并点击fork到自己的gitee账号下。</w:t>
      </w:r>
    </w:p>
    <w:p w14:paraId="38855195" w14:textId="77777777"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noProof/>
          <w:szCs w:val="22"/>
        </w:rPr>
        <w:drawing>
          <wp:inline distT="0" distB="0" distL="114300" distR="114300" wp14:anchorId="33BB6C20" wp14:editId="382FCE22">
            <wp:extent cx="5257800" cy="4419600"/>
            <wp:effectExtent l="9525" t="9525" r="20955" b="209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9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783E3" w14:textId="77777777"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这时会出现个人账号的图标，选中自己账号然后点击确认按钮。</w:t>
      </w:r>
    </w:p>
    <w:p w14:paraId="68AB9599" w14:textId="77777777" w:rsidR="00CA2433" w:rsidRDefault="007B1EE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接着</w:t>
      </w:r>
      <w:r w:rsidR="000F0B15">
        <w:rPr>
          <w:rFonts w:ascii="微软雅黑" w:eastAsia="微软雅黑" w:hAnsi="微软雅黑" w:hint="eastAsia"/>
          <w:szCs w:val="22"/>
        </w:rPr>
        <w:t>该仓库会出现在自己的主页下。例如：</w:t>
      </w:r>
    </w:p>
    <w:p w14:paraId="1996EB6C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szCs w:val="22"/>
        </w:rPr>
        <w:t>https://gitee.com/xiangxinyong/practice-course</w:t>
      </w:r>
    </w:p>
    <w:p w14:paraId="4DD243BC" w14:textId="77777777"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noProof/>
          <w:szCs w:val="22"/>
        </w:rPr>
        <w:drawing>
          <wp:inline distT="0" distB="0" distL="114300" distR="114300" wp14:anchorId="1D03C545" wp14:editId="34B3B684">
            <wp:extent cx="4410075" cy="2753286"/>
            <wp:effectExtent l="19050" t="19050" r="9525" b="28575"/>
            <wp:docPr id="4" name="图片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545" cy="27579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7D514D" w14:textId="77777777"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lastRenderedPageBreak/>
        <w:t>注意：如果之前已经fork该代码仓又想要删除后重新fork，则可以先进入自己的代码仓，然后进入“Settings（设置）”页面，点击左侧导航栏的“Delete（删除）”链接，在确认操作后，要求对用户进行密码校验确认。校验密码后即可删除仓库。</w:t>
      </w:r>
    </w:p>
    <w:p w14:paraId="60A4ADD2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在gitee页面上拷贝仓库地址</w:t>
      </w:r>
    </w:p>
    <w:p w14:paraId="28AD29A2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D6DC69C" wp14:editId="276934A7">
            <wp:extent cx="5343525" cy="1593850"/>
            <wp:effectExtent l="12700" t="12700" r="23495" b="24130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38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2E540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在这里是：</w:t>
      </w:r>
      <w:hyperlink r:id="rId26" w:history="1">
        <w:r>
          <w:rPr>
            <w:rStyle w:val="afff6"/>
            <w:rFonts w:ascii="微软雅黑" w:eastAsia="微软雅黑" w:hAnsi="微软雅黑" w:hint="eastAsia"/>
          </w:rPr>
          <w:t>https://gitee.com/</w:t>
        </w:r>
        <w:r>
          <w:rPr>
            <w:rStyle w:val="afff6"/>
            <w:rFonts w:ascii="微软雅黑" w:eastAsia="微软雅黑" w:hAnsi="微软雅黑" w:hint="eastAsia"/>
            <w:szCs w:val="22"/>
          </w:rPr>
          <w:t>xiangxinyong</w:t>
        </w:r>
        <w:r>
          <w:rPr>
            <w:rStyle w:val="afff6"/>
            <w:rFonts w:ascii="微软雅黑" w:eastAsia="微软雅黑" w:hAnsi="微软雅黑" w:hint="eastAsia"/>
          </w:rPr>
          <w:t>/practice-course.git</w:t>
        </w:r>
      </w:hyperlink>
    </w:p>
    <w:p w14:paraId="53C180F8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Style w:val="afff6"/>
          <w:rFonts w:ascii="微软雅黑" w:eastAsia="微软雅黑" w:hAnsi="微软雅黑" w:hint="eastAsia"/>
          <w:szCs w:val="22"/>
        </w:rPr>
        <w:t>xiangxinyong属于个人的gitee账号，</w:t>
      </w:r>
    </w:p>
    <w:p w14:paraId="417D9731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szCs w:val="22"/>
        </w:rPr>
        <w:t>以下的操作在创新实践课各位同学申请的虚拟机上执行。</w:t>
      </w:r>
    </w:p>
    <w:p w14:paraId="0A1DF843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用root用户名，使用之前设置的密码登录</w:t>
      </w:r>
      <w:r>
        <w:rPr>
          <w:rStyle w:val="afff6"/>
          <w:rFonts w:ascii="微软雅黑" w:eastAsia="微软雅黑" w:hAnsi="微软雅黑" w:hint="eastAsia"/>
          <w:szCs w:val="22"/>
        </w:rPr>
        <w:t>虚拟机</w:t>
      </w:r>
      <w:r>
        <w:rPr>
          <w:rFonts w:ascii="微软雅黑" w:eastAsia="微软雅黑" w:hAnsi="微软雅黑" w:hint="eastAsia"/>
        </w:rPr>
        <w:t>。</w:t>
      </w:r>
    </w:p>
    <w:p w14:paraId="3AC9E46D" w14:textId="540BB65E" w:rsidR="00CA2433" w:rsidRDefault="00B97DDF">
      <w:pPr>
        <w:pStyle w:val="1f"/>
        <w:rPr>
          <w:rFonts w:ascii="微软雅黑" w:eastAsia="微软雅黑" w:hAnsi="微软雅黑"/>
        </w:rPr>
      </w:pPr>
      <w:r>
        <w:rPr>
          <w:noProof/>
        </w:rPr>
        <w:pict w14:anchorId="40E2B377">
          <v:rect id="矩形 60" o:spid="_x0000_s2052" style="position:absolute;left:0;text-align:left;margin-left:138.2pt;margin-top:211.05pt;width:82.85pt;height:6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" fillcolor="black [3213]" strokecolor="black [3213]" strokeweight="1pt">
            <v:fill r:id="rId27" o:title="" color2="white [3212]" type="pattern"/>
            <v:textbox>
              <w:txbxContent>
                <w:p w14:paraId="75F22D66" w14:textId="77777777" w:rsidR="00CA2433" w:rsidRDefault="00CA2433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 w14:anchorId="2AAA5AB3">
          <v:rect id="矩形 61" o:spid="_x0000_s2051" style="position:absolute;left:0;text-align:left;margin-left:217.7pt;margin-top:133.65pt;width:123.6pt;height:1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" fillcolor="black [3213]" strokecolor="black [3213]" strokeweight="1pt">
            <v:fill r:id="rId27" o:title="" color2="white [3212]" type="pattern"/>
            <v:textbox>
              <w:txbxContent>
                <w:p w14:paraId="21972408" w14:textId="77777777" w:rsidR="00CA2433" w:rsidRDefault="00CA2433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 w14:anchorId="058B3CD7">
          <v:rect id="矩形 62" o:spid="_x0000_s2050" style="position:absolute;left:0;text-align:left;margin-left:115.1pt;margin-top:80.65pt;width:129.05pt;height:1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" fillcolor="black [3213]" strokecolor="black [3213]" strokeweight="1pt">
            <v:fill r:id="rId27" o:title="" color2="white [3212]" type="pattern"/>
            <v:textbox>
              <w:txbxContent>
                <w:p w14:paraId="53DB4D1F" w14:textId="77777777" w:rsidR="00CA2433" w:rsidRDefault="00CA2433">
                  <w:pPr>
                    <w:jc w:val="center"/>
                  </w:pPr>
                </w:p>
              </w:txbxContent>
            </v:textbox>
          </v:rect>
        </w:pict>
      </w:r>
      <w:r w:rsidR="000F0B15">
        <w:rPr>
          <w:rFonts w:ascii="微软雅黑" w:eastAsia="微软雅黑" w:hAnsi="微软雅黑" w:hint="eastAsia"/>
          <w:noProof/>
        </w:rPr>
        <w:drawing>
          <wp:inline distT="0" distB="0" distL="0" distR="0" wp14:anchorId="43E32ACB" wp14:editId="7CED8A47">
            <wp:extent cx="5453380" cy="3458210"/>
            <wp:effectExtent l="12700" t="12700" r="20320" b="190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4D0B60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初始设置Git</w:t>
      </w:r>
    </w:p>
    <w:p w14:paraId="1CBA63A7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若是第一次使用git命令，则要设置姓名和邮箱（请用英文输入）。</w:t>
      </w:r>
    </w:p>
    <w:p w14:paraId="358DC839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git config --global user.name "</w:t>
      </w:r>
      <w:r>
        <w:rPr>
          <w:rStyle w:val="afff6"/>
          <w:rFonts w:ascii="微软雅黑" w:eastAsia="微软雅黑" w:hAnsi="微软雅黑" w:cs="微软雅黑" w:hint="eastAsia"/>
          <w:sz w:val="21"/>
          <w:szCs w:val="21"/>
          <w:lang w:eastAsia="zh-CN"/>
        </w:rPr>
        <w:t>your-user-name</w:t>
      </w:r>
      <w:r>
        <w:rPr>
          <w:rFonts w:ascii="微软雅黑" w:eastAsia="微软雅黑" w:hAnsi="微软雅黑" w:cs="微软雅黑" w:hint="eastAsia"/>
          <w:sz w:val="21"/>
          <w:szCs w:val="21"/>
        </w:rPr>
        <w:t>"</w:t>
      </w:r>
    </w:p>
    <w:p w14:paraId="1B470249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lastRenderedPageBreak/>
        <w:t>git config --global user.email "</w:t>
      </w:r>
      <w:r>
        <w:rPr>
          <w:rStyle w:val="afff6"/>
          <w:rFonts w:ascii="微软雅黑" w:eastAsia="微软雅黑" w:hAnsi="微软雅黑" w:cs="微软雅黑" w:hint="eastAsia"/>
          <w:sz w:val="21"/>
          <w:szCs w:val="21"/>
          <w:lang w:eastAsia="zh-CN"/>
        </w:rPr>
        <w:t>your-email-address</w:t>
      </w:r>
      <w:r>
        <w:rPr>
          <w:rFonts w:ascii="微软雅黑" w:eastAsia="微软雅黑" w:hAnsi="微软雅黑" w:cs="微软雅黑" w:hint="eastAsia"/>
          <w:sz w:val="21"/>
          <w:szCs w:val="21"/>
        </w:rPr>
        <w:t>"</w:t>
      </w:r>
    </w:p>
    <w:p w14:paraId="0E2F5A41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注意邮箱地址应与gitee账号的邮箱地址保持一致。</w:t>
      </w:r>
    </w:p>
    <w:p w14:paraId="49A617C6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szCs w:val="22"/>
        </w:rPr>
        <w:t>your-user-name需要替换为自己的gitee账号。</w:t>
      </w:r>
    </w:p>
    <w:p w14:paraId="03EAEE8F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szCs w:val="22"/>
        </w:rPr>
        <w:t>your-email-address需要替换为自己的邮箱地址。</w:t>
      </w:r>
    </w:p>
    <w:p w14:paraId="66CE9F71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克隆自己的仓库并进入仓库目录</w:t>
      </w:r>
    </w:p>
    <w:p w14:paraId="1FC7946F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git clone https://gitee.com/</w:t>
      </w:r>
      <w:r>
        <w:rPr>
          <w:rStyle w:val="afff6"/>
          <w:rFonts w:ascii="微软雅黑" w:eastAsia="微软雅黑" w:hAnsi="微软雅黑" w:cs="微软雅黑" w:hint="eastAsia"/>
          <w:sz w:val="21"/>
          <w:szCs w:val="21"/>
          <w:lang w:eastAsia="zh-CN"/>
        </w:rPr>
        <w:t>your-user-name</w:t>
      </w:r>
      <w:r>
        <w:rPr>
          <w:rFonts w:ascii="微软雅黑" w:eastAsia="微软雅黑" w:hAnsi="微软雅黑" w:cs="微软雅黑" w:hint="eastAsia"/>
          <w:sz w:val="21"/>
          <w:szCs w:val="21"/>
        </w:rPr>
        <w:t>/practice-course.git</w:t>
      </w:r>
    </w:p>
    <w:p w14:paraId="46962CC2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cd practice-course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/</w:t>
      </w:r>
      <w:r>
        <w:rPr>
          <w:rFonts w:ascii="微软雅黑" w:eastAsia="微软雅黑" w:hAnsi="微软雅黑" w:cs="微软雅黑" w:hint="eastAsia"/>
          <w:sz w:val="21"/>
          <w:szCs w:val="21"/>
        </w:rPr>
        <w:t>'04 作业提交'/'</w:t>
      </w:r>
      <w:r w:rsidR="00376F80" w:rsidRPr="00376F80">
        <w:rPr>
          <w:rFonts w:ascii="微软雅黑" w:eastAsia="微软雅黑" w:hAnsi="微软雅黑" w:cs="微软雅黑" w:hint="eastAsia"/>
          <w:sz w:val="21"/>
          <w:szCs w:val="21"/>
        </w:rPr>
        <w:t>北京理工大学</w:t>
      </w:r>
      <w:r>
        <w:rPr>
          <w:rFonts w:ascii="微软雅黑" w:eastAsia="微软雅黑" w:hAnsi="微软雅黑" w:cs="微软雅黑" w:hint="eastAsia"/>
          <w:sz w:val="21"/>
          <w:szCs w:val="21"/>
        </w:rPr>
        <w:t>'</w:t>
      </w:r>
    </w:p>
    <w:p w14:paraId="0A3FDE6E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2"/>
        </w:rPr>
      </w:pPr>
      <w:r>
        <w:rPr>
          <w:rStyle w:val="afff6"/>
          <w:rFonts w:ascii="微软雅黑" w:eastAsia="微软雅黑" w:hAnsi="微软雅黑" w:hint="eastAsia"/>
          <w:szCs w:val="22"/>
        </w:rPr>
        <w:t>your-user-name需要替换为自己的gitee账号。</w:t>
      </w:r>
    </w:p>
    <w:p w14:paraId="4F44CE2B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在自己的仓库下建立文件夹</w:t>
      </w:r>
    </w:p>
    <w:p w14:paraId="1DA627E8" w14:textId="77777777" w:rsidR="00CA2433" w:rsidRDefault="000F0B15">
      <w:pPr>
        <w:pStyle w:val="2f2"/>
        <w:rPr>
          <w:rFonts w:ascii="微软雅黑" w:eastAsia="微软雅黑" w:hAnsi="微软雅黑" w:cs="微软雅黑"/>
          <w:color w:val="0000FF"/>
          <w:sz w:val="21"/>
          <w:szCs w:val="21"/>
          <w:lang w:eastAsia="zh-CN"/>
        </w:rPr>
      </w:pPr>
      <w:r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 xml:space="preserve">mkdir </w:t>
      </w:r>
      <w:r>
        <w:rPr>
          <w:rFonts w:ascii="微软雅黑" w:eastAsia="微软雅黑" w:hAnsi="微软雅黑" w:cs="微软雅黑" w:hint="eastAsia"/>
          <w:color w:val="0000FF"/>
          <w:sz w:val="21"/>
          <w:szCs w:val="21"/>
          <w:lang w:eastAsia="zh-CN"/>
        </w:rPr>
        <w:t>number</w:t>
      </w:r>
      <w:r>
        <w:rPr>
          <w:rStyle w:val="afff6"/>
          <w:rFonts w:ascii="微软雅黑" w:eastAsia="微软雅黑" w:hAnsi="微软雅黑" w:cs="微软雅黑" w:hint="eastAsia"/>
          <w:color w:val="000000" w:themeColor="text1"/>
          <w:sz w:val="21"/>
          <w:szCs w:val="21"/>
          <w:lang w:eastAsia="zh-CN"/>
        </w:rPr>
        <w:t>-</w:t>
      </w:r>
      <w:r>
        <w:rPr>
          <w:rStyle w:val="afff6"/>
          <w:rFonts w:ascii="微软雅黑" w:eastAsia="微软雅黑" w:hAnsi="微软雅黑" w:cs="微软雅黑" w:hint="eastAsia"/>
          <w:sz w:val="21"/>
          <w:szCs w:val="21"/>
          <w:lang w:eastAsia="zh-CN"/>
        </w:rPr>
        <w:t>name</w:t>
      </w:r>
    </w:p>
    <w:p w14:paraId="0A55B26C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文件夹名称格式为“学号-姓名”，如</w:t>
      </w:r>
      <w:r>
        <w:rPr>
          <w:rStyle w:val="afff6"/>
          <w:rFonts w:ascii="微软雅黑" w:eastAsia="微软雅黑" w:hAnsi="微软雅黑" w:hint="eastAsia"/>
          <w:szCs w:val="21"/>
        </w:rPr>
        <w:t>20040014-xiangxinyong</w:t>
      </w:r>
    </w:p>
    <w:p w14:paraId="14AA831F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number需要替换为自己的学号。</w:t>
      </w:r>
    </w:p>
    <w:p w14:paraId="6C750457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name需要替换为自己的姓名拼音。</w:t>
      </w:r>
    </w:p>
    <w:p w14:paraId="603473C4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上传自己在关卡一、二、三</w:t>
      </w:r>
      <w:r w:rsidR="00CE702A">
        <w:rPr>
          <w:rFonts w:ascii="微软雅黑" w:eastAsia="微软雅黑" w:hAnsi="微软雅黑" w:hint="eastAsia"/>
        </w:rPr>
        <w:t>、四</w:t>
      </w:r>
      <w:r w:rsidR="00F04938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word</w:t>
      </w:r>
      <w:r w:rsidR="00521C67">
        <w:rPr>
          <w:rFonts w:ascii="微软雅黑" w:eastAsia="微软雅黑" w:hAnsi="微软雅黑" w:hint="eastAsia"/>
        </w:rPr>
        <w:t>作业</w:t>
      </w:r>
      <w:r>
        <w:rPr>
          <w:rFonts w:ascii="微软雅黑" w:eastAsia="微软雅黑" w:hAnsi="微软雅黑" w:hint="eastAsia"/>
        </w:rPr>
        <w:t>文档到“学号-姓名”文件夹下。</w:t>
      </w:r>
    </w:p>
    <w:p w14:paraId="574A1146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通过WinSCP等工具从Windows上传到虚拟机Linux操作系统里。</w:t>
      </w:r>
    </w:p>
    <w:p w14:paraId="4F8599EC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如果未安装WinSCP，请在浏览器里面输入如下地址下载：</w:t>
      </w:r>
    </w:p>
    <w:p w14:paraId="536ED75D" w14:textId="77777777" w:rsidR="00CA2433" w:rsidRDefault="006D5394" w:rsidP="00AA5EC1">
      <w:pPr>
        <w:pStyle w:val="1f"/>
        <w:rPr>
          <w:rStyle w:val="afff6"/>
          <w:rFonts w:ascii="微软雅黑" w:eastAsia="微软雅黑" w:hAnsi="微软雅黑"/>
          <w:szCs w:val="21"/>
        </w:rPr>
      </w:pPr>
      <w:hyperlink r:id="rId29" w:history="1">
        <w:r w:rsidR="000F0B15">
          <w:rPr>
            <w:rStyle w:val="afff6"/>
            <w:rFonts w:ascii="微软雅黑" w:eastAsia="微软雅黑" w:hAnsi="微软雅黑" w:hint="eastAsia"/>
            <w:szCs w:val="21"/>
          </w:rPr>
          <w:t>https://practicecourse.obs.myhuaweicloud.com/WinSCP-5.19.1-Setup.exe</w:t>
        </w:r>
      </w:hyperlink>
    </w:p>
    <w:p w14:paraId="5E48E273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选中关卡的</w:t>
      </w:r>
      <w:r w:rsidR="005A6BE0" w:rsidRPr="005E0F7E">
        <w:rPr>
          <w:rStyle w:val="afff6"/>
          <w:rFonts w:hint="eastAsia"/>
          <w:szCs w:val="21"/>
        </w:rPr>
        <w:t>word</w:t>
      </w:r>
      <w:r w:rsidR="005A6BE0" w:rsidRPr="005E0F7E">
        <w:rPr>
          <w:rStyle w:val="afff6"/>
          <w:rFonts w:hint="eastAsia"/>
          <w:szCs w:val="21"/>
        </w:rPr>
        <w:t>作业文档</w:t>
      </w:r>
      <w:r>
        <w:rPr>
          <w:rStyle w:val="afff6"/>
          <w:rFonts w:ascii="微软雅黑" w:eastAsia="微软雅黑" w:hAnsi="微软雅黑" w:hint="eastAsia"/>
          <w:szCs w:val="21"/>
        </w:rPr>
        <w:t>右键点击上传，同步到虚拟机Linux操作系统里。</w:t>
      </w:r>
    </w:p>
    <w:p w14:paraId="2D24438C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增加作业内容到本地缓冲区</w:t>
      </w:r>
    </w:p>
    <w:p w14:paraId="63402FAB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  <w:lang w:eastAsia="zh-CN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git add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.</w:t>
      </w:r>
    </w:p>
    <w:p w14:paraId="30719CD9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git status</w:t>
      </w:r>
    </w:p>
    <w:p w14:paraId="119AEFA0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提交至本地仓库</w:t>
      </w:r>
    </w:p>
    <w:p w14:paraId="7FE788D7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git commit -m "Push </w:t>
      </w:r>
      <w:r>
        <w:rPr>
          <w:rFonts w:ascii="微软雅黑" w:eastAsia="微软雅黑" w:hAnsi="微软雅黑" w:cs="微软雅黑" w:hint="eastAsia"/>
          <w:color w:val="0000FF"/>
          <w:sz w:val="21"/>
          <w:szCs w:val="21"/>
          <w:lang w:eastAsia="zh-CN"/>
        </w:rPr>
        <w:t>number</w:t>
      </w:r>
      <w:r>
        <w:rPr>
          <w:rStyle w:val="afff6"/>
          <w:rFonts w:ascii="微软雅黑" w:eastAsia="微软雅黑" w:hAnsi="微软雅黑" w:cs="微软雅黑" w:hint="eastAsia"/>
          <w:color w:val="000000" w:themeColor="text1"/>
          <w:sz w:val="21"/>
          <w:szCs w:val="21"/>
          <w:lang w:eastAsia="zh-CN"/>
        </w:rPr>
        <w:t>-</w:t>
      </w:r>
      <w:r>
        <w:rPr>
          <w:rStyle w:val="afff6"/>
          <w:rFonts w:ascii="微软雅黑" w:eastAsia="微软雅黑" w:hAnsi="微软雅黑" w:cs="微软雅黑" w:hint="eastAsia"/>
          <w:sz w:val="21"/>
          <w:szCs w:val="21"/>
          <w:lang w:eastAsia="zh-CN"/>
        </w:rPr>
        <w:t>name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 homework"</w:t>
      </w:r>
    </w:p>
    <w:p w14:paraId="70799764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git status</w:t>
      </w:r>
    </w:p>
    <w:p w14:paraId="03B1B7C4" w14:textId="77777777" w:rsidR="00CA2433" w:rsidRDefault="000F0B15">
      <w:pPr>
        <w:pStyle w:val="1f"/>
        <w:rPr>
          <w:rStyle w:val="afff6"/>
          <w:rFonts w:ascii="微软雅黑" w:eastAsia="微软雅黑" w:hAnsi="微软雅黑"/>
          <w:szCs w:val="21"/>
        </w:rPr>
      </w:pPr>
      <w:r>
        <w:rPr>
          <w:rStyle w:val="afff6"/>
          <w:rFonts w:ascii="微软雅黑" w:eastAsia="微软雅黑" w:hAnsi="微软雅黑" w:hint="eastAsia"/>
          <w:szCs w:val="21"/>
        </w:rPr>
        <w:t>number需要替换为自己的学号。</w:t>
      </w:r>
    </w:p>
    <w:p w14:paraId="53E384FC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Style w:val="afff6"/>
          <w:rFonts w:ascii="微软雅黑" w:eastAsia="微软雅黑" w:hAnsi="微软雅黑" w:hint="eastAsia"/>
          <w:szCs w:val="21"/>
        </w:rPr>
        <w:t>name需要替换为自己的姓名拼音。</w:t>
      </w:r>
    </w:p>
    <w:p w14:paraId="5A71ACE2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Push代码到自己的远程仓库</w:t>
      </w:r>
    </w:p>
    <w:p w14:paraId="5602452C" w14:textId="77777777"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  <w:lang w:eastAsia="zh-CN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git push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 xml:space="preserve">-f 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origin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master</w:t>
      </w:r>
    </w:p>
    <w:p w14:paraId="3024987B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这时需要根据提示输入</w:t>
      </w:r>
      <w:r>
        <w:rPr>
          <w:rFonts w:ascii="微软雅黑" w:eastAsia="微软雅黑" w:hAnsi="微软雅黑" w:hint="eastAsia"/>
          <w:color w:val="0000FF"/>
          <w:szCs w:val="21"/>
        </w:rPr>
        <w:t>gitee账户名和密码</w:t>
      </w:r>
    </w:p>
    <w:p w14:paraId="06FA64F4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到gitee网页查看自己的仓库</w:t>
      </w:r>
    </w:p>
    <w:p w14:paraId="4EFF95F1" w14:textId="77777777" w:rsidR="00CA2433" w:rsidRDefault="000F0B15">
      <w:pPr>
        <w:pStyle w:val="1f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浏览器输入：</w:t>
      </w:r>
      <w:hyperlink r:id="rId30" w:history="1">
        <w:r>
          <w:rPr>
            <w:rStyle w:val="afff6"/>
            <w:rFonts w:ascii="微软雅黑" w:eastAsia="微软雅黑" w:hAnsi="微软雅黑" w:hint="eastAsia"/>
            <w:color w:val="000000" w:themeColor="text1"/>
            <w:szCs w:val="21"/>
          </w:rPr>
          <w:t>https://gitee.com/</w:t>
        </w:r>
        <w:r>
          <w:rPr>
            <w:rFonts w:ascii="微软雅黑" w:eastAsia="微软雅黑" w:hAnsi="微软雅黑" w:hint="eastAsia"/>
            <w:color w:val="0000FF"/>
            <w:szCs w:val="21"/>
          </w:rPr>
          <w:t>your-user-name</w:t>
        </w:r>
        <w:r>
          <w:rPr>
            <w:rStyle w:val="afff6"/>
            <w:rFonts w:ascii="微软雅黑" w:eastAsia="微软雅黑" w:hAnsi="微软雅黑" w:hint="eastAsia"/>
            <w:color w:val="000000" w:themeColor="text1"/>
            <w:szCs w:val="21"/>
          </w:rPr>
          <w:t>/practice-course</w:t>
        </w:r>
      </w:hyperlink>
    </w:p>
    <w:p w14:paraId="3E282C52" w14:textId="77777777" w:rsidR="00CA2433" w:rsidRDefault="000F0B15">
      <w:pPr>
        <w:pStyle w:val="1f"/>
        <w:rPr>
          <w:rFonts w:ascii="微软雅黑" w:eastAsia="微软雅黑" w:hAnsi="微软雅黑"/>
          <w:color w:val="000000" w:themeColor="text1"/>
          <w:szCs w:val="21"/>
        </w:rPr>
      </w:pPr>
      <w:r>
        <w:rPr>
          <w:rStyle w:val="afff6"/>
          <w:rFonts w:ascii="微软雅黑" w:eastAsia="微软雅黑" w:hAnsi="微软雅黑" w:hint="eastAsia"/>
          <w:szCs w:val="22"/>
        </w:rPr>
        <w:t>your-user-name需要替换为自己的gitee账号。</w:t>
      </w:r>
    </w:p>
    <w:p w14:paraId="2639239A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3FDED282" wp14:editId="623EA3DC">
            <wp:extent cx="5271770" cy="2814320"/>
            <wp:effectExtent l="12700" t="12700" r="19050" b="22860"/>
            <wp:docPr id="6" name="图片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43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178E4D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点击“Pull Requests”按钮进入该页面</w:t>
      </w:r>
    </w:p>
    <w:p w14:paraId="17BB2B7E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18211893" wp14:editId="48B87739">
            <wp:extent cx="5316220" cy="2804160"/>
            <wp:effectExtent l="12700" t="12700" r="20320" b="17780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8041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03CA5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填写标题</w:t>
      </w:r>
      <w:r>
        <w:rPr>
          <w:rStyle w:val="afff6"/>
          <w:rFonts w:ascii="微软雅黑" w:eastAsia="微软雅黑" w:hAnsi="微软雅黑" w:hint="eastAsia"/>
          <w:b/>
          <w:bCs/>
          <w:szCs w:val="22"/>
        </w:rPr>
        <w:t>文字和注释</w:t>
      </w:r>
      <w:r>
        <w:rPr>
          <w:rFonts w:ascii="微软雅黑" w:eastAsia="微软雅黑" w:hAnsi="微软雅黑" w:hint="eastAsia"/>
        </w:rPr>
        <w:t>（注释请尽量详细，上图中的注释只是示例），然后点击右下角的</w:t>
      </w:r>
      <w:r>
        <w:rPr>
          <w:rStyle w:val="afff6"/>
          <w:rFonts w:ascii="微软雅黑" w:eastAsia="微软雅黑" w:hAnsi="微软雅黑" w:hint="eastAsia"/>
          <w:b/>
          <w:bCs/>
          <w:szCs w:val="22"/>
        </w:rPr>
        <w:t>创建</w:t>
      </w:r>
      <w:r>
        <w:rPr>
          <w:rFonts w:ascii="微软雅黑" w:eastAsia="微软雅黑" w:hAnsi="微软雅黑" w:hint="eastAsia"/>
        </w:rPr>
        <w:t>按钮。</w:t>
      </w:r>
    </w:p>
    <w:p w14:paraId="0CA33E71" w14:textId="77777777" w:rsidR="007B1EE5" w:rsidRDefault="007B1EE5">
      <w:pPr>
        <w:pStyle w:val="1f"/>
        <w:rPr>
          <w:rFonts w:ascii="微软雅黑" w:eastAsia="微软雅黑" w:hAnsi="微软雅黑"/>
        </w:rPr>
      </w:pPr>
    </w:p>
    <w:p w14:paraId="6D9F26E1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在原始远程仓检查提交情况</w:t>
      </w:r>
    </w:p>
    <w:p w14:paraId="0DA36E8F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提交成功后原始远程仓（https://gitee.com/opengauss/practice-course）将会显示你提交的PR。</w:t>
      </w:r>
    </w:p>
    <w:p w14:paraId="51D50CA2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签署个人CLA</w:t>
      </w:r>
      <w:r w:rsidR="00805CED">
        <w:rPr>
          <w:rFonts w:ascii="微软雅黑" w:eastAsia="微软雅黑" w:hAnsi="微软雅黑" w:hint="eastAsia"/>
        </w:rPr>
        <w:t>（</w:t>
      </w:r>
      <w:r w:rsidR="00805CED" w:rsidRPr="007B1EE5">
        <w:rPr>
          <w:rFonts w:ascii="微软雅黑" w:eastAsia="微软雅黑" w:hAnsi="微软雅黑" w:hint="eastAsia"/>
          <w:color w:val="C7000B"/>
        </w:rPr>
        <w:t>已经签署可以跳过这一步</w:t>
      </w:r>
      <w:r w:rsidR="00805CED">
        <w:rPr>
          <w:rFonts w:ascii="微软雅黑" w:eastAsia="微软雅黑" w:hAnsi="微软雅黑" w:hint="eastAsia"/>
        </w:rPr>
        <w:t>）</w:t>
      </w:r>
    </w:p>
    <w:p w14:paraId="755294E4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7C2ABE8" wp14:editId="3249DA32">
            <wp:extent cx="5495925" cy="1553845"/>
            <wp:effectExtent l="19050" t="19050" r="9525" b="2730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84" cy="155447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6DA32" w14:textId="77777777" w:rsidR="00CA2433" w:rsidRDefault="000F0B15">
      <w:pPr>
        <w:topLinePunct w:val="0"/>
        <w:adjustRightInd/>
        <w:snapToGrid/>
        <w:spacing w:before="0" w:after="0" w:line="240" w:lineRule="auto"/>
        <w:ind w:leftChars="500" w:left="1000"/>
      </w:pPr>
      <w:r>
        <w:rPr>
          <w:rFonts w:hint="eastAsia"/>
        </w:rPr>
        <w:t>如果您的账号是第一次提交，在你的PR的评论区会提示签署CLA。点击“here（这里）”链接进入签署页面。</w:t>
      </w:r>
    </w:p>
    <w:p w14:paraId="798DBB9A" w14:textId="77777777" w:rsidR="00CA2433" w:rsidRDefault="006D5394">
      <w:pPr>
        <w:topLinePunct w:val="0"/>
        <w:adjustRightInd/>
        <w:snapToGrid/>
        <w:spacing w:before="0" w:after="0" w:line="240" w:lineRule="auto"/>
        <w:ind w:leftChars="500" w:left="1000"/>
        <w:rPr>
          <w:sz w:val="21"/>
          <w:szCs w:val="22"/>
        </w:rPr>
      </w:pPr>
      <w:hyperlink r:id="rId34" w:history="1">
        <w:r w:rsidR="000F0B15">
          <w:rPr>
            <w:rStyle w:val="afff6"/>
            <w:rFonts w:hint="eastAsia"/>
            <w:sz w:val="21"/>
            <w:szCs w:val="22"/>
          </w:rPr>
          <w:t>https://clasign.osinfra.cn/sign/Z2l0ZWUlMkZvcGVuZ2F1c3M=</w:t>
        </w:r>
      </w:hyperlink>
    </w:p>
    <w:p w14:paraId="4D63047F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56446DC1" wp14:editId="1A336ACB">
            <wp:extent cx="5395595" cy="2288540"/>
            <wp:effectExtent l="19050" t="19050" r="14605" b="16510"/>
            <wp:docPr id="53" name="Picture 53" descr="A group of people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oup of people looking at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188" cy="2293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05839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选择“Sign Individal CLA（签署个人CLA）”按钮进行签署。</w:t>
      </w:r>
    </w:p>
    <w:p w14:paraId="0A35659E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194B3E1" wp14:editId="00C5992E">
            <wp:extent cx="5419725" cy="3181350"/>
            <wp:effectExtent l="12700" t="12700" r="23495" b="21590"/>
            <wp:docPr id="5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3188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8808E2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按照提示填写信息，Gitee-ID是您自己的gitee账号，邮箱也要与gitee账号的邮箱（以及git初始设置的邮箱）保持一致。然后阅读“隐私政策”，如果同意就勾选前面的选择框，然后点击“签署”按钮进行签署。</w:t>
      </w:r>
    </w:p>
    <w:p w14:paraId="26C99F91" w14:textId="77777777" w:rsidR="00CA2433" w:rsidRDefault="00CA2433">
      <w:pPr>
        <w:pStyle w:val="1f"/>
        <w:rPr>
          <w:rFonts w:ascii="微软雅黑" w:eastAsia="微软雅黑" w:hAnsi="微软雅黑"/>
        </w:rPr>
      </w:pPr>
    </w:p>
    <w:p w14:paraId="1FFB52DF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37923667" wp14:editId="7F3DEC33">
            <wp:extent cx="5429250" cy="1366520"/>
            <wp:effectExtent l="19050" t="19050" r="19050" b="2413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8110" cy="137135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6FCA6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这里可能要几分钟等待CLA签署完成。之后还要在你的PR下面的评论区中键入“</w:t>
      </w:r>
      <w:r>
        <w:rPr>
          <w:rFonts w:ascii="微软雅黑" w:eastAsia="微软雅黑" w:hAnsi="微软雅黑" w:hint="eastAsia"/>
          <w:b/>
          <w:bCs/>
          <w:color w:val="0000FF"/>
        </w:rPr>
        <w:t>/check-cla</w:t>
      </w:r>
      <w:r>
        <w:rPr>
          <w:rFonts w:ascii="微软雅黑" w:eastAsia="微软雅黑" w:hAnsi="微软雅黑" w:hint="eastAsia"/>
        </w:rPr>
        <w:t>”刷新CLA签署状态。最后出现“have finished signinig CLA successfully（CLA签署成功）”的字样时，CLA就签署成功了。</w:t>
      </w:r>
    </w:p>
    <w:p w14:paraId="2C37124B" w14:textId="77777777"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作业提交完成等待社区Maintainer和Committer进行评审</w:t>
      </w:r>
    </w:p>
    <w:p w14:paraId="57C5A49B" w14:textId="77777777"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时作为社区的一个contributor，你的作业已经提交完毕。接下来要等待社区的committer进行review，如果合乎要求，ta会进行/lgtm动作。之后就需要社区的maintainer进行最后确认，如果一切顺利，ta会进行/approve动作，这之后，您的作业就会合到上游远程仓库里去。</w:t>
      </w:r>
    </w:p>
    <w:p w14:paraId="5448B496" w14:textId="77777777"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3" w:name="_Toc80866039"/>
      <w:r>
        <w:rPr>
          <w:rFonts w:ascii="微软雅黑" w:eastAsia="微软雅黑" w:hAnsi="微软雅黑" w:cs="微软雅黑" w:hint="eastAsia"/>
        </w:rPr>
        <w:lastRenderedPageBreak/>
        <w:t>参考链接</w:t>
      </w:r>
      <w:bookmarkEnd w:id="13"/>
    </w:p>
    <w:p w14:paraId="0444B603" w14:textId="77777777" w:rsidR="00CA2433" w:rsidRDefault="000F0B15">
      <w:pPr>
        <w:pStyle w:val="3"/>
        <w:rPr>
          <w:rFonts w:ascii="微软雅黑" w:eastAsia="微软雅黑" w:hAnsi="微软雅黑"/>
        </w:rPr>
      </w:pPr>
      <w:bookmarkStart w:id="14" w:name="_Toc80866040"/>
      <w:r>
        <w:rPr>
          <w:rFonts w:ascii="微软雅黑" w:eastAsia="微软雅黑" w:hAnsi="微软雅黑" w:hint="eastAsia"/>
        </w:rPr>
        <w:t>openGauss创新实践课仓库</w:t>
      </w:r>
      <w:bookmarkEnd w:id="14"/>
    </w:p>
    <w:p w14:paraId="5B074A8F" w14:textId="77777777" w:rsidR="00CA2433" w:rsidRDefault="006D5394">
      <w:pPr>
        <w:topLinePunct w:val="0"/>
        <w:adjustRightInd/>
        <w:snapToGrid/>
        <w:spacing w:before="0" w:after="0" w:line="240" w:lineRule="auto"/>
        <w:ind w:leftChars="500" w:left="1000"/>
      </w:pPr>
      <w:hyperlink r:id="rId36" w:history="1">
        <w:r w:rsidR="000F0B15">
          <w:rPr>
            <w:rFonts w:hint="eastAsia"/>
            <w:color w:val="0000FF"/>
            <w:sz w:val="21"/>
            <w:szCs w:val="22"/>
          </w:rPr>
          <w:t>https://gitee.com/opengauss/practice-course</w:t>
        </w:r>
      </w:hyperlink>
    </w:p>
    <w:p w14:paraId="41C43600" w14:textId="77777777" w:rsidR="00CA2433" w:rsidRDefault="000F0B15">
      <w:pPr>
        <w:pStyle w:val="3"/>
        <w:rPr>
          <w:rFonts w:ascii="微软雅黑" w:eastAsia="微软雅黑" w:hAnsi="微软雅黑"/>
        </w:rPr>
      </w:pPr>
      <w:bookmarkStart w:id="15" w:name="_Toc80866041"/>
      <w:r>
        <w:rPr>
          <w:rFonts w:ascii="微软雅黑" w:eastAsia="微软雅黑" w:hAnsi="微软雅黑" w:hint="eastAsia"/>
        </w:rPr>
        <w:t>openGauss社区CLA签署地址</w:t>
      </w:r>
      <w:bookmarkEnd w:id="15"/>
    </w:p>
    <w:p w14:paraId="1F5886FA" w14:textId="77777777" w:rsidR="00CA2433" w:rsidRDefault="006D5394">
      <w:pPr>
        <w:topLinePunct w:val="0"/>
        <w:adjustRightInd/>
        <w:snapToGrid/>
        <w:spacing w:before="0" w:after="0" w:line="240" w:lineRule="auto"/>
        <w:ind w:leftChars="500" w:left="1000"/>
        <w:rPr>
          <w:sz w:val="21"/>
          <w:szCs w:val="22"/>
        </w:rPr>
      </w:pPr>
      <w:hyperlink r:id="rId37" w:history="1">
        <w:r w:rsidR="000F0B15">
          <w:rPr>
            <w:rStyle w:val="afff6"/>
            <w:rFonts w:hint="eastAsia"/>
            <w:sz w:val="21"/>
            <w:szCs w:val="22"/>
          </w:rPr>
          <w:t>https://clasign.osinfra.cn/sign/Z2l0ZWUlMkZvcGVuZ2F1c3M=</w:t>
        </w:r>
      </w:hyperlink>
    </w:p>
    <w:p w14:paraId="223EEAA8" w14:textId="77777777" w:rsidR="00CA2433" w:rsidRDefault="000F0B15">
      <w:pPr>
        <w:pStyle w:val="3"/>
        <w:rPr>
          <w:rFonts w:ascii="微软雅黑" w:eastAsia="微软雅黑" w:hAnsi="微软雅黑"/>
        </w:rPr>
      </w:pPr>
      <w:bookmarkStart w:id="16" w:name="_Toc80866042"/>
      <w:r>
        <w:rPr>
          <w:rFonts w:ascii="微软雅黑" w:eastAsia="微软雅黑" w:hAnsi="微软雅黑" w:hint="eastAsia"/>
        </w:rPr>
        <w:t>openGauss社区评论区命令说明</w:t>
      </w:r>
      <w:bookmarkEnd w:id="16"/>
    </w:p>
    <w:p w14:paraId="62BCED98" w14:textId="77777777" w:rsidR="00CA2433" w:rsidRDefault="006D5394">
      <w:pPr>
        <w:topLinePunct w:val="0"/>
        <w:adjustRightInd/>
        <w:snapToGrid/>
        <w:spacing w:before="0" w:after="0" w:line="240" w:lineRule="auto"/>
        <w:ind w:leftChars="500" w:left="1000"/>
        <w:rPr>
          <w:color w:val="0000FF"/>
          <w:sz w:val="21"/>
          <w:szCs w:val="22"/>
        </w:rPr>
      </w:pPr>
      <w:hyperlink r:id="rId38" w:history="1">
        <w:r w:rsidR="000F0B15">
          <w:rPr>
            <w:rStyle w:val="afff6"/>
            <w:rFonts w:hint="eastAsia"/>
            <w:sz w:val="21"/>
            <w:szCs w:val="22"/>
          </w:rPr>
          <w:t>https://gitee.com/opengauss/community/blob/master/contributors/command.md</w:t>
        </w:r>
      </w:hyperlink>
    </w:p>
    <w:p w14:paraId="04F3D3C3" w14:textId="77777777" w:rsidR="00CA2433" w:rsidRDefault="00CA2433">
      <w:pPr>
        <w:topLinePunct w:val="0"/>
        <w:adjustRightInd/>
        <w:snapToGrid/>
        <w:spacing w:before="0" w:after="0" w:line="240" w:lineRule="auto"/>
        <w:rPr>
          <w:color w:val="0000FF"/>
          <w:sz w:val="21"/>
          <w:szCs w:val="22"/>
        </w:rPr>
      </w:pPr>
    </w:p>
    <w:sectPr w:rsidR="00CA2433">
      <w:headerReference w:type="default" r:id="rId39"/>
      <w:pgSz w:w="11906" w:h="16838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</wne:toolbar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F091C" w14:textId="77777777" w:rsidR="00BD4092" w:rsidRDefault="00BD4092">
      <w:pPr>
        <w:spacing w:before="0" w:after="0" w:line="240" w:lineRule="auto"/>
      </w:pPr>
      <w:r>
        <w:separator/>
      </w:r>
    </w:p>
  </w:endnote>
  <w:endnote w:type="continuationSeparator" w:id="0">
    <w:p w14:paraId="1ACDE5AA" w14:textId="77777777" w:rsidR="00BD4092" w:rsidRDefault="00BD40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45E92" w14:textId="77777777" w:rsidR="00BD4092" w:rsidRDefault="00BD4092">
      <w:pPr>
        <w:spacing w:before="0" w:after="0" w:line="240" w:lineRule="auto"/>
      </w:pPr>
      <w:r>
        <w:separator/>
      </w:r>
    </w:p>
  </w:footnote>
  <w:footnote w:type="continuationSeparator" w:id="0">
    <w:p w14:paraId="1DA61D72" w14:textId="77777777" w:rsidR="00BD4092" w:rsidRDefault="00BD409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2B45" w14:textId="77777777" w:rsidR="00CA2433" w:rsidRDefault="00CA2433">
    <w:pPr>
      <w:pStyle w:val="afd"/>
      <w:rPr>
        <w:rFonts w:ascii="Huawei Sans" w:eastAsia="方正兰亭黑简体" w:hAnsi="Huawei Sans"/>
      </w:rPr>
    </w:pPr>
  </w:p>
  <w:p w14:paraId="6EB1D7D8" w14:textId="77777777" w:rsidR="00CA2433" w:rsidRDefault="00CA2433">
    <w:pPr>
      <w:pStyle w:val="afd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A2433" w14:paraId="1EAF82DF" w14:textId="77777777">
      <w:trPr>
        <w:cantSplit/>
        <w:trHeight w:hRule="exact" w:val="738"/>
      </w:trPr>
      <w:tc>
        <w:tcPr>
          <w:tcW w:w="1134" w:type="dxa"/>
        </w:tcPr>
        <w:p w14:paraId="37B27B3F" w14:textId="77777777" w:rsidR="00CA2433" w:rsidRDefault="00CA2433">
          <w:pPr>
            <w:pStyle w:val="afffa"/>
            <w:jc w:val="left"/>
            <w:rPr>
              <w:rFonts w:cs="微软雅黑"/>
              <w:sz w:val="18"/>
              <w:szCs w:val="18"/>
            </w:rPr>
          </w:pPr>
        </w:p>
        <w:p w14:paraId="552EEA70" w14:textId="77777777" w:rsidR="00CA2433" w:rsidRDefault="00CA2433">
          <w:pPr>
            <w:spacing w:before="120"/>
            <w:rPr>
              <w:sz w:val="18"/>
              <w:szCs w:val="18"/>
            </w:rPr>
          </w:pPr>
        </w:p>
      </w:tc>
      <w:tc>
        <w:tcPr>
          <w:tcW w:w="7371" w:type="dxa"/>
          <w:vAlign w:val="bottom"/>
        </w:tcPr>
        <w:p w14:paraId="03E4C0A1" w14:textId="77777777" w:rsidR="00CA2433" w:rsidRDefault="000F0B15">
          <w:pPr>
            <w:pStyle w:val="TableNote"/>
            <w:ind w:left="0"/>
            <w:jc w:val="center"/>
          </w:pPr>
          <w:r>
            <w:rPr>
              <w:rFonts w:hint="eastAsia"/>
            </w:rPr>
            <w:t>openGauss创新实践课作业提交指南</w:t>
          </w:r>
        </w:p>
      </w:tc>
      <w:tc>
        <w:tcPr>
          <w:tcW w:w="1134" w:type="dxa"/>
          <w:vAlign w:val="bottom"/>
        </w:tcPr>
        <w:p w14:paraId="79BE9037" w14:textId="77777777" w:rsidR="00CA2433" w:rsidRDefault="000F0B15">
          <w:pPr>
            <w:pStyle w:val="TableNote"/>
            <w:ind w:left="0"/>
            <w:jc w:val="right"/>
          </w:pPr>
          <w:r>
            <w:rPr>
              <w:rFonts w:hint="eastAsia"/>
            </w:rPr>
            <w:t>第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</w:instrText>
          </w:r>
          <w:r>
            <w:rPr>
              <w:rFonts w:hint="eastAsia"/>
            </w:rPr>
            <w:fldChar w:fldCharType="separate"/>
          </w:r>
          <w:r w:rsidR="007B1EE5">
            <w:rPr>
              <w:noProof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4E3C6646" w14:textId="77777777" w:rsidR="00CA2433" w:rsidRDefault="00CA2433">
    <w:pPr>
      <w:pStyle w:val="afd"/>
      <w:rPr>
        <w:rFonts w:ascii="Huawei Sans" w:eastAsia="方正兰亭黑简体" w:hAnsi="Huawei Sans"/>
      </w:rPr>
    </w:pPr>
  </w:p>
  <w:p w14:paraId="7E2C6D48" w14:textId="77777777" w:rsidR="00CA2433" w:rsidRDefault="00CA2433">
    <w:pPr>
      <w:pStyle w:val="afd"/>
      <w:rPr>
        <w:rFonts w:ascii="Huawei Sans" w:eastAsia="方正兰亭黑简体" w:hAnsi="Huawei Sans"/>
      </w:rPr>
    </w:pPr>
  </w:p>
  <w:p w14:paraId="09696BE7" w14:textId="77777777" w:rsidR="00CA2433" w:rsidRDefault="00CA2433">
    <w:pPr>
      <w:pStyle w:val="afd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4"/>
      <w:suff w:val="nothing"/>
      <w:lvlText w:val="%1.%2.%3.%4 "/>
      <w:lvlJc w:val="left"/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pStyle w:val="5"/>
      <w:suff w:val="nothing"/>
      <w:lvlText w:val="%1.%2.%3.%4.%5 "/>
      <w:lvlJc w:val="left"/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pStyle w:val="30"/>
      <w:lvlText w:val="步骤 %6"/>
      <w:lvlJc w:val="right"/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</w:abstractNum>
  <w:abstractNum w:abstractNumId="3" w15:restartNumberingAfterBreak="0">
    <w:nsid w:val="1A89310D"/>
    <w:multiLevelType w:val="multilevel"/>
    <w:tmpl w:val="1A89310D"/>
    <w:lvl w:ilvl="0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20453EF0"/>
    <w:lvl w:ilvl="0">
      <w:start w:val="1"/>
      <w:numFmt w:val="upperLetter"/>
      <w:pStyle w:val="5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FE570A"/>
    <w:multiLevelType w:val="multilevel"/>
    <w:tmpl w:val="42FE570A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9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7DE040F"/>
    <w:multiLevelType w:val="multilevel"/>
    <w:tmpl w:val="67DE040F"/>
    <w:lvl w:ilvl="0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2" w15:restartNumberingAfterBreak="0">
    <w:nsid w:val="708C7AD2"/>
    <w:multiLevelType w:val="multilevel"/>
    <w:tmpl w:val="708C7AD2"/>
    <w:lvl w:ilvl="0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47E6A"/>
    <w:multiLevelType w:val="multilevel"/>
    <w:tmpl w:val="72347E6A"/>
    <w:lvl w:ilvl="0">
      <w:start w:val="1"/>
      <w:numFmt w:val="upperLetter"/>
      <w:pStyle w:val="a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2DD3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024C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14BD"/>
    <w:rsid w:val="00082C9D"/>
    <w:rsid w:val="00082F3F"/>
    <w:rsid w:val="000834DE"/>
    <w:rsid w:val="0008368A"/>
    <w:rsid w:val="00083A51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474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5F8B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28B0"/>
    <w:rsid w:val="000E3396"/>
    <w:rsid w:val="000E3812"/>
    <w:rsid w:val="000E3FA8"/>
    <w:rsid w:val="000E48ED"/>
    <w:rsid w:val="000E5B3B"/>
    <w:rsid w:val="000E653C"/>
    <w:rsid w:val="000E67BA"/>
    <w:rsid w:val="000E7C10"/>
    <w:rsid w:val="000F0B15"/>
    <w:rsid w:val="000F20EC"/>
    <w:rsid w:val="000F21A1"/>
    <w:rsid w:val="000F443B"/>
    <w:rsid w:val="000F456E"/>
    <w:rsid w:val="000F4683"/>
    <w:rsid w:val="000F536E"/>
    <w:rsid w:val="000F6AA5"/>
    <w:rsid w:val="000F73A2"/>
    <w:rsid w:val="00100648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614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1D80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7054E"/>
    <w:rsid w:val="00172027"/>
    <w:rsid w:val="00172DA9"/>
    <w:rsid w:val="00172E55"/>
    <w:rsid w:val="0017327A"/>
    <w:rsid w:val="0017451A"/>
    <w:rsid w:val="0017511E"/>
    <w:rsid w:val="00176B45"/>
    <w:rsid w:val="00180259"/>
    <w:rsid w:val="0018080D"/>
    <w:rsid w:val="00180E3E"/>
    <w:rsid w:val="00181143"/>
    <w:rsid w:val="00185231"/>
    <w:rsid w:val="00185AA1"/>
    <w:rsid w:val="00185EEE"/>
    <w:rsid w:val="00186D1C"/>
    <w:rsid w:val="00187479"/>
    <w:rsid w:val="00187508"/>
    <w:rsid w:val="00187DEF"/>
    <w:rsid w:val="00190A41"/>
    <w:rsid w:val="00191323"/>
    <w:rsid w:val="00191D15"/>
    <w:rsid w:val="00191EC9"/>
    <w:rsid w:val="001921A9"/>
    <w:rsid w:val="001964B5"/>
    <w:rsid w:val="00196C9F"/>
    <w:rsid w:val="00197385"/>
    <w:rsid w:val="001977C0"/>
    <w:rsid w:val="001A14C4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490"/>
    <w:rsid w:val="0020153C"/>
    <w:rsid w:val="00203E5B"/>
    <w:rsid w:val="002044DD"/>
    <w:rsid w:val="0020483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842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5858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B1A"/>
    <w:rsid w:val="002A486C"/>
    <w:rsid w:val="002A556C"/>
    <w:rsid w:val="002A571E"/>
    <w:rsid w:val="002A5763"/>
    <w:rsid w:val="002A5909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411F"/>
    <w:rsid w:val="003041A0"/>
    <w:rsid w:val="00305BEB"/>
    <w:rsid w:val="00305FB3"/>
    <w:rsid w:val="00306280"/>
    <w:rsid w:val="003071D4"/>
    <w:rsid w:val="00307DBA"/>
    <w:rsid w:val="00311171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6B7"/>
    <w:rsid w:val="00340C4B"/>
    <w:rsid w:val="00342110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5EAD"/>
    <w:rsid w:val="00376CD9"/>
    <w:rsid w:val="00376F80"/>
    <w:rsid w:val="0038027C"/>
    <w:rsid w:val="00381762"/>
    <w:rsid w:val="003817A5"/>
    <w:rsid w:val="00382427"/>
    <w:rsid w:val="00382C74"/>
    <w:rsid w:val="00383C67"/>
    <w:rsid w:val="00384938"/>
    <w:rsid w:val="00384F48"/>
    <w:rsid w:val="003860AA"/>
    <w:rsid w:val="0038612C"/>
    <w:rsid w:val="00386230"/>
    <w:rsid w:val="0038624B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9EC"/>
    <w:rsid w:val="003B40D4"/>
    <w:rsid w:val="003B4737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0253"/>
    <w:rsid w:val="003D2573"/>
    <w:rsid w:val="003D2786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8A9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527"/>
    <w:rsid w:val="004547B4"/>
    <w:rsid w:val="00454940"/>
    <w:rsid w:val="00455497"/>
    <w:rsid w:val="00457348"/>
    <w:rsid w:val="004601F1"/>
    <w:rsid w:val="004622AB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70A8F"/>
    <w:rsid w:val="004722D3"/>
    <w:rsid w:val="004722EF"/>
    <w:rsid w:val="00473124"/>
    <w:rsid w:val="00473CB2"/>
    <w:rsid w:val="00473FEF"/>
    <w:rsid w:val="00476FB1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0F4B"/>
    <w:rsid w:val="004B28FA"/>
    <w:rsid w:val="004B29CD"/>
    <w:rsid w:val="004B3531"/>
    <w:rsid w:val="004B38F1"/>
    <w:rsid w:val="004B3D5C"/>
    <w:rsid w:val="004B4B31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240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7E2A"/>
    <w:rsid w:val="005135D9"/>
    <w:rsid w:val="005212A5"/>
    <w:rsid w:val="005214A7"/>
    <w:rsid w:val="00521C67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6FA5"/>
    <w:rsid w:val="005373ED"/>
    <w:rsid w:val="00537472"/>
    <w:rsid w:val="00541B7B"/>
    <w:rsid w:val="00543953"/>
    <w:rsid w:val="00543A76"/>
    <w:rsid w:val="00543FDE"/>
    <w:rsid w:val="00545A3D"/>
    <w:rsid w:val="005476F7"/>
    <w:rsid w:val="00547873"/>
    <w:rsid w:val="00547992"/>
    <w:rsid w:val="00547CB6"/>
    <w:rsid w:val="0055520C"/>
    <w:rsid w:val="0055595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706B5"/>
    <w:rsid w:val="00571B40"/>
    <w:rsid w:val="00573C39"/>
    <w:rsid w:val="0057476C"/>
    <w:rsid w:val="00574D5A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53D7"/>
    <w:rsid w:val="005A6BE0"/>
    <w:rsid w:val="005A751D"/>
    <w:rsid w:val="005B0949"/>
    <w:rsid w:val="005B1188"/>
    <w:rsid w:val="005B11F5"/>
    <w:rsid w:val="005B1916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0F7E"/>
    <w:rsid w:val="005E2BA8"/>
    <w:rsid w:val="005E2DD2"/>
    <w:rsid w:val="005E43E6"/>
    <w:rsid w:val="005E4B56"/>
    <w:rsid w:val="005E5310"/>
    <w:rsid w:val="005E5E22"/>
    <w:rsid w:val="005F07B7"/>
    <w:rsid w:val="005F10B1"/>
    <w:rsid w:val="005F1DCE"/>
    <w:rsid w:val="005F26D0"/>
    <w:rsid w:val="005F2A8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297"/>
    <w:rsid w:val="00614715"/>
    <w:rsid w:val="0061512A"/>
    <w:rsid w:val="00616025"/>
    <w:rsid w:val="006174FF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70CD"/>
    <w:rsid w:val="00627321"/>
    <w:rsid w:val="006276E0"/>
    <w:rsid w:val="00631584"/>
    <w:rsid w:val="00631B2F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8D2"/>
    <w:rsid w:val="006521BE"/>
    <w:rsid w:val="00652A23"/>
    <w:rsid w:val="00652FDB"/>
    <w:rsid w:val="00655365"/>
    <w:rsid w:val="00656D35"/>
    <w:rsid w:val="00656DFB"/>
    <w:rsid w:val="00660676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4A4C"/>
    <w:rsid w:val="0067569F"/>
    <w:rsid w:val="006765F5"/>
    <w:rsid w:val="00676C2A"/>
    <w:rsid w:val="00676F93"/>
    <w:rsid w:val="00680302"/>
    <w:rsid w:val="00680585"/>
    <w:rsid w:val="00680B76"/>
    <w:rsid w:val="00681061"/>
    <w:rsid w:val="00683953"/>
    <w:rsid w:val="0068422F"/>
    <w:rsid w:val="00684614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66A9"/>
    <w:rsid w:val="006A7AB4"/>
    <w:rsid w:val="006B04F7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00"/>
    <w:rsid w:val="006C65AA"/>
    <w:rsid w:val="006C756C"/>
    <w:rsid w:val="006D0B05"/>
    <w:rsid w:val="006D46A5"/>
    <w:rsid w:val="006D5394"/>
    <w:rsid w:val="006D622A"/>
    <w:rsid w:val="006E0824"/>
    <w:rsid w:val="006E17E3"/>
    <w:rsid w:val="006E22C6"/>
    <w:rsid w:val="006E2DF2"/>
    <w:rsid w:val="006E2F9F"/>
    <w:rsid w:val="006E70B8"/>
    <w:rsid w:val="006F009B"/>
    <w:rsid w:val="006F206B"/>
    <w:rsid w:val="006F23AF"/>
    <w:rsid w:val="006F2A6C"/>
    <w:rsid w:val="006F3081"/>
    <w:rsid w:val="006F30BD"/>
    <w:rsid w:val="006F4046"/>
    <w:rsid w:val="006F4CBA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03D"/>
    <w:rsid w:val="007153FB"/>
    <w:rsid w:val="0071565E"/>
    <w:rsid w:val="00715EF5"/>
    <w:rsid w:val="007163A7"/>
    <w:rsid w:val="00716916"/>
    <w:rsid w:val="00716F24"/>
    <w:rsid w:val="0072122A"/>
    <w:rsid w:val="00722684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58C9"/>
    <w:rsid w:val="0075691C"/>
    <w:rsid w:val="00756FCA"/>
    <w:rsid w:val="00757266"/>
    <w:rsid w:val="007578B3"/>
    <w:rsid w:val="00760AD1"/>
    <w:rsid w:val="00760D8A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1EE5"/>
    <w:rsid w:val="007B3BC5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2E4"/>
    <w:rsid w:val="007F2ED8"/>
    <w:rsid w:val="007F349E"/>
    <w:rsid w:val="007F5A96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CED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870"/>
    <w:rsid w:val="00832F4E"/>
    <w:rsid w:val="008330FA"/>
    <w:rsid w:val="008354A3"/>
    <w:rsid w:val="008375FA"/>
    <w:rsid w:val="00837CA4"/>
    <w:rsid w:val="0084058A"/>
    <w:rsid w:val="00841556"/>
    <w:rsid w:val="00842A43"/>
    <w:rsid w:val="00843274"/>
    <w:rsid w:val="0084350B"/>
    <w:rsid w:val="0084363F"/>
    <w:rsid w:val="00843817"/>
    <w:rsid w:val="0084475E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15C"/>
    <w:rsid w:val="0087575D"/>
    <w:rsid w:val="0087620D"/>
    <w:rsid w:val="008763C5"/>
    <w:rsid w:val="0087789B"/>
    <w:rsid w:val="00877F78"/>
    <w:rsid w:val="008815FE"/>
    <w:rsid w:val="00881775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094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1D17"/>
    <w:rsid w:val="008B2F31"/>
    <w:rsid w:val="008B34F2"/>
    <w:rsid w:val="008B4D70"/>
    <w:rsid w:val="008B5835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2081"/>
    <w:rsid w:val="008F35BA"/>
    <w:rsid w:val="008F4422"/>
    <w:rsid w:val="008F5494"/>
    <w:rsid w:val="008F7FF9"/>
    <w:rsid w:val="00900AEF"/>
    <w:rsid w:val="00902167"/>
    <w:rsid w:val="00902B2B"/>
    <w:rsid w:val="00903192"/>
    <w:rsid w:val="00903448"/>
    <w:rsid w:val="009036EE"/>
    <w:rsid w:val="00903F93"/>
    <w:rsid w:val="009044B5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4937"/>
    <w:rsid w:val="00914B7A"/>
    <w:rsid w:val="0091628A"/>
    <w:rsid w:val="009166F5"/>
    <w:rsid w:val="009171BC"/>
    <w:rsid w:val="0092083F"/>
    <w:rsid w:val="00920D28"/>
    <w:rsid w:val="009227DD"/>
    <w:rsid w:val="009231EF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7A35"/>
    <w:rsid w:val="00950A31"/>
    <w:rsid w:val="00951BB4"/>
    <w:rsid w:val="00951F14"/>
    <w:rsid w:val="00952094"/>
    <w:rsid w:val="009540D2"/>
    <w:rsid w:val="009574FE"/>
    <w:rsid w:val="00957917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3B8E"/>
    <w:rsid w:val="009761C5"/>
    <w:rsid w:val="0097664E"/>
    <w:rsid w:val="00977DD6"/>
    <w:rsid w:val="00980F37"/>
    <w:rsid w:val="00982BE1"/>
    <w:rsid w:val="00983660"/>
    <w:rsid w:val="00984F4D"/>
    <w:rsid w:val="00985148"/>
    <w:rsid w:val="00986642"/>
    <w:rsid w:val="00986B3A"/>
    <w:rsid w:val="0098700B"/>
    <w:rsid w:val="00987F76"/>
    <w:rsid w:val="0099118D"/>
    <w:rsid w:val="009912A3"/>
    <w:rsid w:val="00991782"/>
    <w:rsid w:val="009933D0"/>
    <w:rsid w:val="00993624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C7C"/>
    <w:rsid w:val="009D4127"/>
    <w:rsid w:val="009D586E"/>
    <w:rsid w:val="009D744F"/>
    <w:rsid w:val="009D7B26"/>
    <w:rsid w:val="009E14A7"/>
    <w:rsid w:val="009E1B18"/>
    <w:rsid w:val="009E1F10"/>
    <w:rsid w:val="009E2157"/>
    <w:rsid w:val="009E2C46"/>
    <w:rsid w:val="009E58E3"/>
    <w:rsid w:val="009E6D66"/>
    <w:rsid w:val="009E7B91"/>
    <w:rsid w:val="009F245A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4F90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7E0"/>
    <w:rsid w:val="00A92AB8"/>
    <w:rsid w:val="00A93FAC"/>
    <w:rsid w:val="00A965B7"/>
    <w:rsid w:val="00A97E4A"/>
    <w:rsid w:val="00AA0054"/>
    <w:rsid w:val="00AA16B2"/>
    <w:rsid w:val="00AA1ADC"/>
    <w:rsid w:val="00AA1C68"/>
    <w:rsid w:val="00AA2952"/>
    <w:rsid w:val="00AA31C3"/>
    <w:rsid w:val="00AA35BF"/>
    <w:rsid w:val="00AA3B07"/>
    <w:rsid w:val="00AA5866"/>
    <w:rsid w:val="00AA5CD8"/>
    <w:rsid w:val="00AA5EC1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55E0"/>
    <w:rsid w:val="00AD6D29"/>
    <w:rsid w:val="00AD7A12"/>
    <w:rsid w:val="00AD7D83"/>
    <w:rsid w:val="00AE38D9"/>
    <w:rsid w:val="00AE5AB6"/>
    <w:rsid w:val="00AE6172"/>
    <w:rsid w:val="00AF18DD"/>
    <w:rsid w:val="00AF2E9B"/>
    <w:rsid w:val="00AF3F60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2ADC"/>
    <w:rsid w:val="00B1307C"/>
    <w:rsid w:val="00B1346D"/>
    <w:rsid w:val="00B13EB0"/>
    <w:rsid w:val="00B201C9"/>
    <w:rsid w:val="00B2047C"/>
    <w:rsid w:val="00B22966"/>
    <w:rsid w:val="00B22BAC"/>
    <w:rsid w:val="00B23A0F"/>
    <w:rsid w:val="00B23E35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3A48"/>
    <w:rsid w:val="00B5440C"/>
    <w:rsid w:val="00B546C4"/>
    <w:rsid w:val="00B55F9B"/>
    <w:rsid w:val="00B56EBF"/>
    <w:rsid w:val="00B602CD"/>
    <w:rsid w:val="00B60EC4"/>
    <w:rsid w:val="00B614CA"/>
    <w:rsid w:val="00B617D6"/>
    <w:rsid w:val="00B62F16"/>
    <w:rsid w:val="00B6476C"/>
    <w:rsid w:val="00B66DA1"/>
    <w:rsid w:val="00B6735C"/>
    <w:rsid w:val="00B6737B"/>
    <w:rsid w:val="00B72ACC"/>
    <w:rsid w:val="00B7319B"/>
    <w:rsid w:val="00B736C2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FB4"/>
    <w:rsid w:val="00B9558A"/>
    <w:rsid w:val="00B95E78"/>
    <w:rsid w:val="00B9624E"/>
    <w:rsid w:val="00B96C7D"/>
    <w:rsid w:val="00B97DDF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A7D46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B27"/>
    <w:rsid w:val="00BD38BD"/>
    <w:rsid w:val="00BD4092"/>
    <w:rsid w:val="00BD54CD"/>
    <w:rsid w:val="00BD6AA2"/>
    <w:rsid w:val="00BE05AF"/>
    <w:rsid w:val="00BE174A"/>
    <w:rsid w:val="00BE194F"/>
    <w:rsid w:val="00BE1DA9"/>
    <w:rsid w:val="00BE3B30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4D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1844"/>
    <w:rsid w:val="00C72048"/>
    <w:rsid w:val="00C72410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433"/>
    <w:rsid w:val="00CA29F8"/>
    <w:rsid w:val="00CA2F7B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02A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60E2"/>
    <w:rsid w:val="00D00B2D"/>
    <w:rsid w:val="00D0104C"/>
    <w:rsid w:val="00D01EA7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0ECC"/>
    <w:rsid w:val="00D41398"/>
    <w:rsid w:val="00D41603"/>
    <w:rsid w:val="00D416D7"/>
    <w:rsid w:val="00D43650"/>
    <w:rsid w:val="00D44FDB"/>
    <w:rsid w:val="00D46064"/>
    <w:rsid w:val="00D4717D"/>
    <w:rsid w:val="00D507E6"/>
    <w:rsid w:val="00D53146"/>
    <w:rsid w:val="00D5443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0763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4C9B"/>
    <w:rsid w:val="00DE58FA"/>
    <w:rsid w:val="00DE6573"/>
    <w:rsid w:val="00DE6816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9C4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BBB"/>
    <w:rsid w:val="00E730F3"/>
    <w:rsid w:val="00E74316"/>
    <w:rsid w:val="00E7444B"/>
    <w:rsid w:val="00E74A38"/>
    <w:rsid w:val="00E75636"/>
    <w:rsid w:val="00E75EA5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514"/>
    <w:rsid w:val="00EA585B"/>
    <w:rsid w:val="00EA6654"/>
    <w:rsid w:val="00EA6A77"/>
    <w:rsid w:val="00EA73FF"/>
    <w:rsid w:val="00EB12DC"/>
    <w:rsid w:val="00EB1D56"/>
    <w:rsid w:val="00EB35E7"/>
    <w:rsid w:val="00EB4AF4"/>
    <w:rsid w:val="00EB5CF8"/>
    <w:rsid w:val="00EB74F9"/>
    <w:rsid w:val="00EC077F"/>
    <w:rsid w:val="00EC2199"/>
    <w:rsid w:val="00EC277D"/>
    <w:rsid w:val="00EC2807"/>
    <w:rsid w:val="00EC2C02"/>
    <w:rsid w:val="00EC38D6"/>
    <w:rsid w:val="00EC3C72"/>
    <w:rsid w:val="00EC4EA2"/>
    <w:rsid w:val="00EC77C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73CE"/>
    <w:rsid w:val="00EE7C55"/>
    <w:rsid w:val="00EF0B3B"/>
    <w:rsid w:val="00EF1717"/>
    <w:rsid w:val="00EF3C1B"/>
    <w:rsid w:val="00EF6554"/>
    <w:rsid w:val="00EF67DA"/>
    <w:rsid w:val="00EF7DD9"/>
    <w:rsid w:val="00F03FF8"/>
    <w:rsid w:val="00F04521"/>
    <w:rsid w:val="00F04810"/>
    <w:rsid w:val="00F04938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25E"/>
    <w:rsid w:val="00F53A66"/>
    <w:rsid w:val="00F53ACE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A0A"/>
    <w:rsid w:val="00F75C29"/>
    <w:rsid w:val="00F77175"/>
    <w:rsid w:val="00F77730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  <w:rsid w:val="010D258F"/>
    <w:rsid w:val="011C5F98"/>
    <w:rsid w:val="01776AF0"/>
    <w:rsid w:val="018C07F2"/>
    <w:rsid w:val="022669AE"/>
    <w:rsid w:val="02933CA0"/>
    <w:rsid w:val="02A34A45"/>
    <w:rsid w:val="02A961AC"/>
    <w:rsid w:val="02C03213"/>
    <w:rsid w:val="02C45BA9"/>
    <w:rsid w:val="02D02846"/>
    <w:rsid w:val="02E421D6"/>
    <w:rsid w:val="036372F6"/>
    <w:rsid w:val="037B4FF2"/>
    <w:rsid w:val="03C57D72"/>
    <w:rsid w:val="040D688A"/>
    <w:rsid w:val="0414334C"/>
    <w:rsid w:val="04253709"/>
    <w:rsid w:val="042D01EC"/>
    <w:rsid w:val="043F1370"/>
    <w:rsid w:val="04452C69"/>
    <w:rsid w:val="046B5E3D"/>
    <w:rsid w:val="04853A4F"/>
    <w:rsid w:val="049A3630"/>
    <w:rsid w:val="04A01A69"/>
    <w:rsid w:val="04C56180"/>
    <w:rsid w:val="04DA0EFD"/>
    <w:rsid w:val="052B4DBC"/>
    <w:rsid w:val="05493889"/>
    <w:rsid w:val="058F0751"/>
    <w:rsid w:val="059E0DB1"/>
    <w:rsid w:val="05A245C5"/>
    <w:rsid w:val="05B12ED0"/>
    <w:rsid w:val="05F44167"/>
    <w:rsid w:val="06031887"/>
    <w:rsid w:val="063B32DB"/>
    <w:rsid w:val="065531CE"/>
    <w:rsid w:val="06634BCD"/>
    <w:rsid w:val="06662BC9"/>
    <w:rsid w:val="06790166"/>
    <w:rsid w:val="06D1598B"/>
    <w:rsid w:val="07A1282F"/>
    <w:rsid w:val="07B50862"/>
    <w:rsid w:val="07ED151D"/>
    <w:rsid w:val="08160DAD"/>
    <w:rsid w:val="08217C79"/>
    <w:rsid w:val="084C0481"/>
    <w:rsid w:val="084D6849"/>
    <w:rsid w:val="0866310F"/>
    <w:rsid w:val="08AC103F"/>
    <w:rsid w:val="08C8321B"/>
    <w:rsid w:val="08EC4F25"/>
    <w:rsid w:val="090840F5"/>
    <w:rsid w:val="094600C2"/>
    <w:rsid w:val="09A1485D"/>
    <w:rsid w:val="09F24681"/>
    <w:rsid w:val="0A014475"/>
    <w:rsid w:val="0A35163B"/>
    <w:rsid w:val="0A353FF0"/>
    <w:rsid w:val="0A7820A4"/>
    <w:rsid w:val="0AEA5D70"/>
    <w:rsid w:val="0B0436FF"/>
    <w:rsid w:val="0B127D82"/>
    <w:rsid w:val="0B197091"/>
    <w:rsid w:val="0B244A10"/>
    <w:rsid w:val="0B743D8B"/>
    <w:rsid w:val="0BBD6B33"/>
    <w:rsid w:val="0BC22BD1"/>
    <w:rsid w:val="0BF109C7"/>
    <w:rsid w:val="0C1D66C2"/>
    <w:rsid w:val="0C240463"/>
    <w:rsid w:val="0C3D7FF3"/>
    <w:rsid w:val="0C63531E"/>
    <w:rsid w:val="0C69602D"/>
    <w:rsid w:val="0C8F7E28"/>
    <w:rsid w:val="0CA11E52"/>
    <w:rsid w:val="0CA953D2"/>
    <w:rsid w:val="0CAF4D0B"/>
    <w:rsid w:val="0CB76A42"/>
    <w:rsid w:val="0CD27D6B"/>
    <w:rsid w:val="0CFD54F9"/>
    <w:rsid w:val="0D36685E"/>
    <w:rsid w:val="0D717F3F"/>
    <w:rsid w:val="0DF82B92"/>
    <w:rsid w:val="0E263105"/>
    <w:rsid w:val="0E4B0917"/>
    <w:rsid w:val="0E5374D8"/>
    <w:rsid w:val="0E6100B9"/>
    <w:rsid w:val="0E6F7115"/>
    <w:rsid w:val="0EB3188F"/>
    <w:rsid w:val="0EC43D5C"/>
    <w:rsid w:val="0EC55727"/>
    <w:rsid w:val="0ED643A3"/>
    <w:rsid w:val="0EDD7B1D"/>
    <w:rsid w:val="0F263836"/>
    <w:rsid w:val="0F3A72A5"/>
    <w:rsid w:val="0F4C2797"/>
    <w:rsid w:val="0FA3309E"/>
    <w:rsid w:val="0FB40A06"/>
    <w:rsid w:val="100B651C"/>
    <w:rsid w:val="101474EA"/>
    <w:rsid w:val="10372CE6"/>
    <w:rsid w:val="10427C22"/>
    <w:rsid w:val="10660624"/>
    <w:rsid w:val="10671439"/>
    <w:rsid w:val="10CC559B"/>
    <w:rsid w:val="10D3649A"/>
    <w:rsid w:val="10DC5E8D"/>
    <w:rsid w:val="11023BA9"/>
    <w:rsid w:val="11416619"/>
    <w:rsid w:val="11860915"/>
    <w:rsid w:val="11A54346"/>
    <w:rsid w:val="120238A4"/>
    <w:rsid w:val="1211535B"/>
    <w:rsid w:val="121A5029"/>
    <w:rsid w:val="122554C7"/>
    <w:rsid w:val="127A62B1"/>
    <w:rsid w:val="12C267CB"/>
    <w:rsid w:val="12CD2F56"/>
    <w:rsid w:val="12D7450F"/>
    <w:rsid w:val="1307642B"/>
    <w:rsid w:val="135707F7"/>
    <w:rsid w:val="137D1F26"/>
    <w:rsid w:val="13851824"/>
    <w:rsid w:val="138539CF"/>
    <w:rsid w:val="13E912AD"/>
    <w:rsid w:val="13E93C23"/>
    <w:rsid w:val="1454133D"/>
    <w:rsid w:val="14AF487C"/>
    <w:rsid w:val="14E041D6"/>
    <w:rsid w:val="14E906FF"/>
    <w:rsid w:val="153D67FE"/>
    <w:rsid w:val="156071B0"/>
    <w:rsid w:val="15672EB8"/>
    <w:rsid w:val="15867EB3"/>
    <w:rsid w:val="15FC3CF6"/>
    <w:rsid w:val="163667DF"/>
    <w:rsid w:val="163F46D7"/>
    <w:rsid w:val="1643056C"/>
    <w:rsid w:val="164F79B2"/>
    <w:rsid w:val="16681D85"/>
    <w:rsid w:val="166A3617"/>
    <w:rsid w:val="166C6FB9"/>
    <w:rsid w:val="16763E9D"/>
    <w:rsid w:val="16895ED3"/>
    <w:rsid w:val="169B0CD7"/>
    <w:rsid w:val="16CA031E"/>
    <w:rsid w:val="16D721FB"/>
    <w:rsid w:val="16FF38C2"/>
    <w:rsid w:val="17307967"/>
    <w:rsid w:val="1779385A"/>
    <w:rsid w:val="179247A1"/>
    <w:rsid w:val="17BF4245"/>
    <w:rsid w:val="17F61BED"/>
    <w:rsid w:val="182130A8"/>
    <w:rsid w:val="183B1BCB"/>
    <w:rsid w:val="18700973"/>
    <w:rsid w:val="18A328C5"/>
    <w:rsid w:val="18A752FE"/>
    <w:rsid w:val="18C81AC3"/>
    <w:rsid w:val="1959124D"/>
    <w:rsid w:val="198659D2"/>
    <w:rsid w:val="199B6824"/>
    <w:rsid w:val="19E66623"/>
    <w:rsid w:val="19F6757E"/>
    <w:rsid w:val="1A0657D6"/>
    <w:rsid w:val="1A4F7AEB"/>
    <w:rsid w:val="1A7C7FA3"/>
    <w:rsid w:val="1AC11600"/>
    <w:rsid w:val="1AF51C93"/>
    <w:rsid w:val="1B476E33"/>
    <w:rsid w:val="1B502CFF"/>
    <w:rsid w:val="1B6E1E63"/>
    <w:rsid w:val="1BEC294D"/>
    <w:rsid w:val="1BF747F5"/>
    <w:rsid w:val="1BFB10F9"/>
    <w:rsid w:val="1C0002F5"/>
    <w:rsid w:val="1C2F1653"/>
    <w:rsid w:val="1CB1734C"/>
    <w:rsid w:val="1CC708E6"/>
    <w:rsid w:val="1CE85663"/>
    <w:rsid w:val="1CE91783"/>
    <w:rsid w:val="1CEE54C9"/>
    <w:rsid w:val="1D277972"/>
    <w:rsid w:val="1D432000"/>
    <w:rsid w:val="1D49068D"/>
    <w:rsid w:val="1D520F96"/>
    <w:rsid w:val="1D735C69"/>
    <w:rsid w:val="1D753FEF"/>
    <w:rsid w:val="1D93093E"/>
    <w:rsid w:val="1E211885"/>
    <w:rsid w:val="1E3610C2"/>
    <w:rsid w:val="1E471B33"/>
    <w:rsid w:val="1EEF12B6"/>
    <w:rsid w:val="1F0F2EFB"/>
    <w:rsid w:val="1F104266"/>
    <w:rsid w:val="1F1F5288"/>
    <w:rsid w:val="1F20136D"/>
    <w:rsid w:val="1F231E8C"/>
    <w:rsid w:val="1F3A44C7"/>
    <w:rsid w:val="1F5721BF"/>
    <w:rsid w:val="1F5C2E66"/>
    <w:rsid w:val="201433E6"/>
    <w:rsid w:val="2098529E"/>
    <w:rsid w:val="20C20E8A"/>
    <w:rsid w:val="20D620C8"/>
    <w:rsid w:val="20D64AE0"/>
    <w:rsid w:val="20DE22C5"/>
    <w:rsid w:val="20EC65E7"/>
    <w:rsid w:val="21267049"/>
    <w:rsid w:val="212B1F4D"/>
    <w:rsid w:val="21A27FC9"/>
    <w:rsid w:val="21B93474"/>
    <w:rsid w:val="21C741E4"/>
    <w:rsid w:val="21CB64FA"/>
    <w:rsid w:val="21D93C8C"/>
    <w:rsid w:val="225569E0"/>
    <w:rsid w:val="22705C30"/>
    <w:rsid w:val="229B74D5"/>
    <w:rsid w:val="22C16EDB"/>
    <w:rsid w:val="230072E7"/>
    <w:rsid w:val="230A2625"/>
    <w:rsid w:val="23137D94"/>
    <w:rsid w:val="23170113"/>
    <w:rsid w:val="23542401"/>
    <w:rsid w:val="238A01EA"/>
    <w:rsid w:val="23D23668"/>
    <w:rsid w:val="23E8281D"/>
    <w:rsid w:val="24113D41"/>
    <w:rsid w:val="243A2ADF"/>
    <w:rsid w:val="244B477A"/>
    <w:rsid w:val="248B43CB"/>
    <w:rsid w:val="24CB260A"/>
    <w:rsid w:val="24E05018"/>
    <w:rsid w:val="24F117E2"/>
    <w:rsid w:val="24FA06B1"/>
    <w:rsid w:val="250F5047"/>
    <w:rsid w:val="252D47A7"/>
    <w:rsid w:val="252F1F36"/>
    <w:rsid w:val="25366AAC"/>
    <w:rsid w:val="257F3383"/>
    <w:rsid w:val="25A9586B"/>
    <w:rsid w:val="25C11F1E"/>
    <w:rsid w:val="25CD030C"/>
    <w:rsid w:val="25E25256"/>
    <w:rsid w:val="25F726ED"/>
    <w:rsid w:val="25F87FF9"/>
    <w:rsid w:val="25FF77E3"/>
    <w:rsid w:val="264746FE"/>
    <w:rsid w:val="26A02262"/>
    <w:rsid w:val="26FE6501"/>
    <w:rsid w:val="26FF4836"/>
    <w:rsid w:val="270F56AB"/>
    <w:rsid w:val="27240310"/>
    <w:rsid w:val="27522E47"/>
    <w:rsid w:val="27532202"/>
    <w:rsid w:val="27801A8C"/>
    <w:rsid w:val="279002AA"/>
    <w:rsid w:val="27B10EDD"/>
    <w:rsid w:val="27CC2D72"/>
    <w:rsid w:val="27E1135B"/>
    <w:rsid w:val="27E81E65"/>
    <w:rsid w:val="28261D88"/>
    <w:rsid w:val="283B16ED"/>
    <w:rsid w:val="284865B0"/>
    <w:rsid w:val="285C2C1E"/>
    <w:rsid w:val="286F0A8F"/>
    <w:rsid w:val="288903C0"/>
    <w:rsid w:val="28A235DC"/>
    <w:rsid w:val="28B42A9E"/>
    <w:rsid w:val="28E85BBD"/>
    <w:rsid w:val="290C30F6"/>
    <w:rsid w:val="29107B1F"/>
    <w:rsid w:val="29525270"/>
    <w:rsid w:val="2965325C"/>
    <w:rsid w:val="29856F60"/>
    <w:rsid w:val="29B55977"/>
    <w:rsid w:val="2A123BA1"/>
    <w:rsid w:val="2A1C4510"/>
    <w:rsid w:val="2A917286"/>
    <w:rsid w:val="2A98115F"/>
    <w:rsid w:val="2A9E0556"/>
    <w:rsid w:val="2AAB09B1"/>
    <w:rsid w:val="2AC642A9"/>
    <w:rsid w:val="2AE0345F"/>
    <w:rsid w:val="2B7C08B5"/>
    <w:rsid w:val="2B811EA6"/>
    <w:rsid w:val="2BA46737"/>
    <w:rsid w:val="2BB24BA1"/>
    <w:rsid w:val="2BC07BAD"/>
    <w:rsid w:val="2BC4393A"/>
    <w:rsid w:val="2BF377FD"/>
    <w:rsid w:val="2C26505E"/>
    <w:rsid w:val="2C5D457F"/>
    <w:rsid w:val="2C765CAC"/>
    <w:rsid w:val="2CC551F1"/>
    <w:rsid w:val="2CEF1F5C"/>
    <w:rsid w:val="2CF35FA2"/>
    <w:rsid w:val="2CFF2DBC"/>
    <w:rsid w:val="2D317028"/>
    <w:rsid w:val="2D5C6BA9"/>
    <w:rsid w:val="2D6B2601"/>
    <w:rsid w:val="2D8352F1"/>
    <w:rsid w:val="2D8F3000"/>
    <w:rsid w:val="2DA60393"/>
    <w:rsid w:val="2DAC2F9E"/>
    <w:rsid w:val="2E1835B4"/>
    <w:rsid w:val="2E2A581D"/>
    <w:rsid w:val="2E3343FA"/>
    <w:rsid w:val="2E3C619B"/>
    <w:rsid w:val="2E7C1BD8"/>
    <w:rsid w:val="2E951CEF"/>
    <w:rsid w:val="2ECA1C83"/>
    <w:rsid w:val="2ECC0C46"/>
    <w:rsid w:val="2F010940"/>
    <w:rsid w:val="2F03421D"/>
    <w:rsid w:val="2F371ACD"/>
    <w:rsid w:val="2F3B2BFE"/>
    <w:rsid w:val="2F865716"/>
    <w:rsid w:val="2FAB03B9"/>
    <w:rsid w:val="2FC37022"/>
    <w:rsid w:val="2FCF5F02"/>
    <w:rsid w:val="2FE064FA"/>
    <w:rsid w:val="2FE93B74"/>
    <w:rsid w:val="300C4B73"/>
    <w:rsid w:val="300E25CF"/>
    <w:rsid w:val="301663B5"/>
    <w:rsid w:val="30253B11"/>
    <w:rsid w:val="30367514"/>
    <w:rsid w:val="30750812"/>
    <w:rsid w:val="30756AC2"/>
    <w:rsid w:val="3077379F"/>
    <w:rsid w:val="30883B6F"/>
    <w:rsid w:val="30E85B77"/>
    <w:rsid w:val="30FB0556"/>
    <w:rsid w:val="312E0896"/>
    <w:rsid w:val="313E3A23"/>
    <w:rsid w:val="316D3172"/>
    <w:rsid w:val="317F5BE5"/>
    <w:rsid w:val="31825CE3"/>
    <w:rsid w:val="31AB3B64"/>
    <w:rsid w:val="31B979DB"/>
    <w:rsid w:val="31D1167E"/>
    <w:rsid w:val="31E27C11"/>
    <w:rsid w:val="31F617D9"/>
    <w:rsid w:val="320702CF"/>
    <w:rsid w:val="322D31D5"/>
    <w:rsid w:val="322D60B8"/>
    <w:rsid w:val="32664FC2"/>
    <w:rsid w:val="32851F50"/>
    <w:rsid w:val="32EC1C8E"/>
    <w:rsid w:val="33872F9A"/>
    <w:rsid w:val="33A3166D"/>
    <w:rsid w:val="33BF3A2D"/>
    <w:rsid w:val="33D27752"/>
    <w:rsid w:val="33E70175"/>
    <w:rsid w:val="340D090C"/>
    <w:rsid w:val="34360E10"/>
    <w:rsid w:val="343B2AFF"/>
    <w:rsid w:val="347F3CA1"/>
    <w:rsid w:val="3491434A"/>
    <w:rsid w:val="34C23A44"/>
    <w:rsid w:val="34D61B2D"/>
    <w:rsid w:val="34EC6422"/>
    <w:rsid w:val="35094722"/>
    <w:rsid w:val="350F0680"/>
    <w:rsid w:val="351270F0"/>
    <w:rsid w:val="3536687A"/>
    <w:rsid w:val="35BB61EC"/>
    <w:rsid w:val="35F0450F"/>
    <w:rsid w:val="35FA5B15"/>
    <w:rsid w:val="36270086"/>
    <w:rsid w:val="362B6AA5"/>
    <w:rsid w:val="362C6D63"/>
    <w:rsid w:val="36A01E8C"/>
    <w:rsid w:val="36B24DA7"/>
    <w:rsid w:val="3718209C"/>
    <w:rsid w:val="37217D5B"/>
    <w:rsid w:val="37793E8F"/>
    <w:rsid w:val="377B786D"/>
    <w:rsid w:val="3790606F"/>
    <w:rsid w:val="37B2502F"/>
    <w:rsid w:val="37BE3799"/>
    <w:rsid w:val="37CF2E41"/>
    <w:rsid w:val="38127898"/>
    <w:rsid w:val="3827673D"/>
    <w:rsid w:val="383356C6"/>
    <w:rsid w:val="383D2895"/>
    <w:rsid w:val="38405323"/>
    <w:rsid w:val="38775178"/>
    <w:rsid w:val="38C24911"/>
    <w:rsid w:val="392863E8"/>
    <w:rsid w:val="39720239"/>
    <w:rsid w:val="397238C4"/>
    <w:rsid w:val="39886016"/>
    <w:rsid w:val="39BF6871"/>
    <w:rsid w:val="39C305A4"/>
    <w:rsid w:val="39E83403"/>
    <w:rsid w:val="39F3012C"/>
    <w:rsid w:val="39F30AB7"/>
    <w:rsid w:val="3A233279"/>
    <w:rsid w:val="3A6644C5"/>
    <w:rsid w:val="3A996CD9"/>
    <w:rsid w:val="3AA54CC6"/>
    <w:rsid w:val="3AAC542D"/>
    <w:rsid w:val="3B290EBD"/>
    <w:rsid w:val="3B8B302F"/>
    <w:rsid w:val="3BB17684"/>
    <w:rsid w:val="3BB62683"/>
    <w:rsid w:val="3BFF5A95"/>
    <w:rsid w:val="3C1A2E57"/>
    <w:rsid w:val="3C28192F"/>
    <w:rsid w:val="3C386D0D"/>
    <w:rsid w:val="3C8E4BED"/>
    <w:rsid w:val="3CC77186"/>
    <w:rsid w:val="3CCD786C"/>
    <w:rsid w:val="3CE752C4"/>
    <w:rsid w:val="3D2A3132"/>
    <w:rsid w:val="3D426521"/>
    <w:rsid w:val="3D42778D"/>
    <w:rsid w:val="3D7766E5"/>
    <w:rsid w:val="3D832891"/>
    <w:rsid w:val="3D9D78A5"/>
    <w:rsid w:val="3DE07BD6"/>
    <w:rsid w:val="3E010038"/>
    <w:rsid w:val="3E394BD8"/>
    <w:rsid w:val="3E7D70AA"/>
    <w:rsid w:val="3F745D2E"/>
    <w:rsid w:val="3F7667D0"/>
    <w:rsid w:val="3F9F6377"/>
    <w:rsid w:val="40761FF7"/>
    <w:rsid w:val="40921B40"/>
    <w:rsid w:val="40936C7F"/>
    <w:rsid w:val="40E1653E"/>
    <w:rsid w:val="40E526CA"/>
    <w:rsid w:val="40F17D2E"/>
    <w:rsid w:val="40F36365"/>
    <w:rsid w:val="41437B37"/>
    <w:rsid w:val="41461F47"/>
    <w:rsid w:val="41776E5A"/>
    <w:rsid w:val="418263E4"/>
    <w:rsid w:val="41D9068C"/>
    <w:rsid w:val="41EC092F"/>
    <w:rsid w:val="42286277"/>
    <w:rsid w:val="429F5084"/>
    <w:rsid w:val="42AA2614"/>
    <w:rsid w:val="42BD529D"/>
    <w:rsid w:val="42D92462"/>
    <w:rsid w:val="432308D8"/>
    <w:rsid w:val="432F404F"/>
    <w:rsid w:val="433847AC"/>
    <w:rsid w:val="435238F6"/>
    <w:rsid w:val="43683F27"/>
    <w:rsid w:val="436F17B2"/>
    <w:rsid w:val="438B7BBD"/>
    <w:rsid w:val="438C3EBE"/>
    <w:rsid w:val="439D2C01"/>
    <w:rsid w:val="43A251CB"/>
    <w:rsid w:val="43B0309F"/>
    <w:rsid w:val="43D71DA3"/>
    <w:rsid w:val="43FD1227"/>
    <w:rsid w:val="441903B1"/>
    <w:rsid w:val="44763CF6"/>
    <w:rsid w:val="44F11E5F"/>
    <w:rsid w:val="45131308"/>
    <w:rsid w:val="455A275C"/>
    <w:rsid w:val="457F3276"/>
    <w:rsid w:val="45BB1AFF"/>
    <w:rsid w:val="462868B3"/>
    <w:rsid w:val="46392D6C"/>
    <w:rsid w:val="46627532"/>
    <w:rsid w:val="46645FD9"/>
    <w:rsid w:val="469D7353"/>
    <w:rsid w:val="46BB2247"/>
    <w:rsid w:val="46BE5095"/>
    <w:rsid w:val="46C74B50"/>
    <w:rsid w:val="46DF431A"/>
    <w:rsid w:val="472F7D63"/>
    <w:rsid w:val="47844682"/>
    <w:rsid w:val="479A508B"/>
    <w:rsid w:val="47A55239"/>
    <w:rsid w:val="47DC3505"/>
    <w:rsid w:val="47E16A44"/>
    <w:rsid w:val="48022571"/>
    <w:rsid w:val="4809496E"/>
    <w:rsid w:val="48211042"/>
    <w:rsid w:val="48464E26"/>
    <w:rsid w:val="484D1BA2"/>
    <w:rsid w:val="48516D11"/>
    <w:rsid w:val="48674A7E"/>
    <w:rsid w:val="48715C85"/>
    <w:rsid w:val="487E7DD3"/>
    <w:rsid w:val="48807204"/>
    <w:rsid w:val="488B4A8B"/>
    <w:rsid w:val="488E74B5"/>
    <w:rsid w:val="48D75CF8"/>
    <w:rsid w:val="48EF28AA"/>
    <w:rsid w:val="493A61C7"/>
    <w:rsid w:val="49436E26"/>
    <w:rsid w:val="49734F45"/>
    <w:rsid w:val="4A225A5F"/>
    <w:rsid w:val="4A8531C5"/>
    <w:rsid w:val="4AA47971"/>
    <w:rsid w:val="4AB7694A"/>
    <w:rsid w:val="4B0B1EC4"/>
    <w:rsid w:val="4B3E7C50"/>
    <w:rsid w:val="4B596B3F"/>
    <w:rsid w:val="4B8F7538"/>
    <w:rsid w:val="4BCB1DE3"/>
    <w:rsid w:val="4BD87A7D"/>
    <w:rsid w:val="4BFF55AD"/>
    <w:rsid w:val="4C0959D8"/>
    <w:rsid w:val="4C3B5A8D"/>
    <w:rsid w:val="4C436C80"/>
    <w:rsid w:val="4C920AB9"/>
    <w:rsid w:val="4CE22F8B"/>
    <w:rsid w:val="4CEA5633"/>
    <w:rsid w:val="4CED7D16"/>
    <w:rsid w:val="4CF4371E"/>
    <w:rsid w:val="4D010C15"/>
    <w:rsid w:val="4D7668A0"/>
    <w:rsid w:val="4D8275F8"/>
    <w:rsid w:val="4D9B27EF"/>
    <w:rsid w:val="4D9C4970"/>
    <w:rsid w:val="4DB6132B"/>
    <w:rsid w:val="4DC4603E"/>
    <w:rsid w:val="4DCA0601"/>
    <w:rsid w:val="4E174DA8"/>
    <w:rsid w:val="4E2C7152"/>
    <w:rsid w:val="4E69128C"/>
    <w:rsid w:val="4EA24608"/>
    <w:rsid w:val="4EB61A28"/>
    <w:rsid w:val="4ED31006"/>
    <w:rsid w:val="4F2351A5"/>
    <w:rsid w:val="4F531B60"/>
    <w:rsid w:val="4F8B5AC4"/>
    <w:rsid w:val="4F9607C9"/>
    <w:rsid w:val="50213F36"/>
    <w:rsid w:val="502F48C4"/>
    <w:rsid w:val="50373535"/>
    <w:rsid w:val="50542D11"/>
    <w:rsid w:val="50554FC6"/>
    <w:rsid w:val="508A77CF"/>
    <w:rsid w:val="50AF404A"/>
    <w:rsid w:val="50BC4D58"/>
    <w:rsid w:val="50BF4D45"/>
    <w:rsid w:val="50DB075D"/>
    <w:rsid w:val="50EB0D51"/>
    <w:rsid w:val="50FB6B16"/>
    <w:rsid w:val="50FD032F"/>
    <w:rsid w:val="5105252F"/>
    <w:rsid w:val="5158638F"/>
    <w:rsid w:val="5162601A"/>
    <w:rsid w:val="519E13B1"/>
    <w:rsid w:val="51BF56AA"/>
    <w:rsid w:val="51C808DC"/>
    <w:rsid w:val="52152121"/>
    <w:rsid w:val="523778C0"/>
    <w:rsid w:val="524F765C"/>
    <w:rsid w:val="53062CC6"/>
    <w:rsid w:val="53652CE9"/>
    <w:rsid w:val="536732F9"/>
    <w:rsid w:val="5394795A"/>
    <w:rsid w:val="53DB4A72"/>
    <w:rsid w:val="54660E39"/>
    <w:rsid w:val="55573B2E"/>
    <w:rsid w:val="559A0A55"/>
    <w:rsid w:val="55A46AD1"/>
    <w:rsid w:val="55F00961"/>
    <w:rsid w:val="55FB3174"/>
    <w:rsid w:val="56154AD4"/>
    <w:rsid w:val="56427A7C"/>
    <w:rsid w:val="5646296C"/>
    <w:rsid w:val="5679150C"/>
    <w:rsid w:val="5696208A"/>
    <w:rsid w:val="56A5797F"/>
    <w:rsid w:val="56B40FCB"/>
    <w:rsid w:val="56E651F0"/>
    <w:rsid w:val="56FC5026"/>
    <w:rsid w:val="57A20F78"/>
    <w:rsid w:val="57AD19A9"/>
    <w:rsid w:val="57BF1EA5"/>
    <w:rsid w:val="57D1178B"/>
    <w:rsid w:val="57D85C1C"/>
    <w:rsid w:val="57DE3991"/>
    <w:rsid w:val="58072E84"/>
    <w:rsid w:val="58606390"/>
    <w:rsid w:val="58ED7779"/>
    <w:rsid w:val="591179EA"/>
    <w:rsid w:val="59427EC7"/>
    <w:rsid w:val="595A141C"/>
    <w:rsid w:val="59637560"/>
    <w:rsid w:val="596A4328"/>
    <w:rsid w:val="59760A5D"/>
    <w:rsid w:val="59766380"/>
    <w:rsid w:val="599C56AF"/>
    <w:rsid w:val="59A31BB5"/>
    <w:rsid w:val="59A345E0"/>
    <w:rsid w:val="59FD6210"/>
    <w:rsid w:val="5A1B725E"/>
    <w:rsid w:val="5A87631E"/>
    <w:rsid w:val="5A942225"/>
    <w:rsid w:val="5A9E2E5C"/>
    <w:rsid w:val="5AAA78BF"/>
    <w:rsid w:val="5AE40077"/>
    <w:rsid w:val="5AE53076"/>
    <w:rsid w:val="5AF06125"/>
    <w:rsid w:val="5B7C4245"/>
    <w:rsid w:val="5BC0790D"/>
    <w:rsid w:val="5BEF3B63"/>
    <w:rsid w:val="5C8B4FF3"/>
    <w:rsid w:val="5CA920CF"/>
    <w:rsid w:val="5CB20AFE"/>
    <w:rsid w:val="5CBE0D3E"/>
    <w:rsid w:val="5CEC251D"/>
    <w:rsid w:val="5CFC54D8"/>
    <w:rsid w:val="5D2F5FE9"/>
    <w:rsid w:val="5D582FDC"/>
    <w:rsid w:val="5D5A4A07"/>
    <w:rsid w:val="5D7871B0"/>
    <w:rsid w:val="5E063D06"/>
    <w:rsid w:val="5E07493F"/>
    <w:rsid w:val="5E463760"/>
    <w:rsid w:val="5E4C37CD"/>
    <w:rsid w:val="5E570EA2"/>
    <w:rsid w:val="5EB13E43"/>
    <w:rsid w:val="5EDB3B04"/>
    <w:rsid w:val="5EDD7EDA"/>
    <w:rsid w:val="5F0F6553"/>
    <w:rsid w:val="5FAE4D44"/>
    <w:rsid w:val="60061940"/>
    <w:rsid w:val="60163B13"/>
    <w:rsid w:val="602364F0"/>
    <w:rsid w:val="602F6DC6"/>
    <w:rsid w:val="60331FC0"/>
    <w:rsid w:val="605A0BE1"/>
    <w:rsid w:val="608230CB"/>
    <w:rsid w:val="60BC75D2"/>
    <w:rsid w:val="60CC10F8"/>
    <w:rsid w:val="61096EB7"/>
    <w:rsid w:val="613E51AF"/>
    <w:rsid w:val="6168108F"/>
    <w:rsid w:val="61CE168F"/>
    <w:rsid w:val="62012CD1"/>
    <w:rsid w:val="6214486A"/>
    <w:rsid w:val="6271383C"/>
    <w:rsid w:val="627D0693"/>
    <w:rsid w:val="62A90CBA"/>
    <w:rsid w:val="62EB0D9F"/>
    <w:rsid w:val="62F02378"/>
    <w:rsid w:val="63372392"/>
    <w:rsid w:val="63382C52"/>
    <w:rsid w:val="633D7F8D"/>
    <w:rsid w:val="637B1118"/>
    <w:rsid w:val="63A0587E"/>
    <w:rsid w:val="63A95097"/>
    <w:rsid w:val="63D61440"/>
    <w:rsid w:val="63FE20E5"/>
    <w:rsid w:val="6442193E"/>
    <w:rsid w:val="644F4607"/>
    <w:rsid w:val="645953F6"/>
    <w:rsid w:val="645E6C00"/>
    <w:rsid w:val="64A2671C"/>
    <w:rsid w:val="64C05659"/>
    <w:rsid w:val="64D56E8E"/>
    <w:rsid w:val="64DA7195"/>
    <w:rsid w:val="64DD1510"/>
    <w:rsid w:val="64E22652"/>
    <w:rsid w:val="651E1E4D"/>
    <w:rsid w:val="652C344F"/>
    <w:rsid w:val="65820A3C"/>
    <w:rsid w:val="65F17A69"/>
    <w:rsid w:val="661025E7"/>
    <w:rsid w:val="661D2803"/>
    <w:rsid w:val="663312EC"/>
    <w:rsid w:val="6689445A"/>
    <w:rsid w:val="66AF06F1"/>
    <w:rsid w:val="66C659FE"/>
    <w:rsid w:val="66DC3BD3"/>
    <w:rsid w:val="675C0221"/>
    <w:rsid w:val="676164A6"/>
    <w:rsid w:val="679E0CEA"/>
    <w:rsid w:val="67A06D6F"/>
    <w:rsid w:val="67B23090"/>
    <w:rsid w:val="67C036DF"/>
    <w:rsid w:val="67CF32F4"/>
    <w:rsid w:val="67E67EDA"/>
    <w:rsid w:val="67F23E04"/>
    <w:rsid w:val="6823254E"/>
    <w:rsid w:val="68253778"/>
    <w:rsid w:val="68351683"/>
    <w:rsid w:val="689A723B"/>
    <w:rsid w:val="68C01F3D"/>
    <w:rsid w:val="68C84728"/>
    <w:rsid w:val="68E2732E"/>
    <w:rsid w:val="68F117CE"/>
    <w:rsid w:val="690A537B"/>
    <w:rsid w:val="694E65D0"/>
    <w:rsid w:val="69511344"/>
    <w:rsid w:val="695F4E14"/>
    <w:rsid w:val="696D1481"/>
    <w:rsid w:val="698F3B9C"/>
    <w:rsid w:val="69BD466F"/>
    <w:rsid w:val="69F205EA"/>
    <w:rsid w:val="69FF2A5F"/>
    <w:rsid w:val="6A003C69"/>
    <w:rsid w:val="6A050B16"/>
    <w:rsid w:val="6A7C3FA7"/>
    <w:rsid w:val="6A896D6D"/>
    <w:rsid w:val="6AAF6778"/>
    <w:rsid w:val="6AC00D3D"/>
    <w:rsid w:val="6B0B16CF"/>
    <w:rsid w:val="6B6513AD"/>
    <w:rsid w:val="6B661221"/>
    <w:rsid w:val="6B6A1053"/>
    <w:rsid w:val="6B775AF8"/>
    <w:rsid w:val="6B95644F"/>
    <w:rsid w:val="6BA03BF5"/>
    <w:rsid w:val="6C11648C"/>
    <w:rsid w:val="6C501D62"/>
    <w:rsid w:val="6C7C7955"/>
    <w:rsid w:val="6C824051"/>
    <w:rsid w:val="6CA23CAD"/>
    <w:rsid w:val="6CAE6406"/>
    <w:rsid w:val="6CB62539"/>
    <w:rsid w:val="6CCA0232"/>
    <w:rsid w:val="6CD16CF7"/>
    <w:rsid w:val="6CD47EEB"/>
    <w:rsid w:val="6D70634D"/>
    <w:rsid w:val="6D815E46"/>
    <w:rsid w:val="6E0A2627"/>
    <w:rsid w:val="6E2B48D0"/>
    <w:rsid w:val="6ED001E9"/>
    <w:rsid w:val="6F1B459A"/>
    <w:rsid w:val="6F3A7808"/>
    <w:rsid w:val="6F3C424A"/>
    <w:rsid w:val="6F631F32"/>
    <w:rsid w:val="6F694B41"/>
    <w:rsid w:val="6F7B2431"/>
    <w:rsid w:val="6F7F3F34"/>
    <w:rsid w:val="6F857A63"/>
    <w:rsid w:val="6FA325C9"/>
    <w:rsid w:val="6FBE53DD"/>
    <w:rsid w:val="6FD70086"/>
    <w:rsid w:val="7072614C"/>
    <w:rsid w:val="709375B8"/>
    <w:rsid w:val="70B02B10"/>
    <w:rsid w:val="70EF1E74"/>
    <w:rsid w:val="70EF7AEC"/>
    <w:rsid w:val="71122EB8"/>
    <w:rsid w:val="714B3D38"/>
    <w:rsid w:val="714F18E7"/>
    <w:rsid w:val="716E248E"/>
    <w:rsid w:val="71791AA0"/>
    <w:rsid w:val="71E14CD2"/>
    <w:rsid w:val="71F236A7"/>
    <w:rsid w:val="72096ACF"/>
    <w:rsid w:val="720D44C4"/>
    <w:rsid w:val="720E05AB"/>
    <w:rsid w:val="72154B1D"/>
    <w:rsid w:val="725A37D5"/>
    <w:rsid w:val="72631DD7"/>
    <w:rsid w:val="728A7CDD"/>
    <w:rsid w:val="72CE669B"/>
    <w:rsid w:val="72D42C12"/>
    <w:rsid w:val="72F66159"/>
    <w:rsid w:val="730A68EC"/>
    <w:rsid w:val="731908D3"/>
    <w:rsid w:val="734F50BA"/>
    <w:rsid w:val="73645E5A"/>
    <w:rsid w:val="737F5FB9"/>
    <w:rsid w:val="738C78A6"/>
    <w:rsid w:val="73A75E90"/>
    <w:rsid w:val="73BC0CE1"/>
    <w:rsid w:val="73BD6972"/>
    <w:rsid w:val="73F566D1"/>
    <w:rsid w:val="74271758"/>
    <w:rsid w:val="74526A01"/>
    <w:rsid w:val="74607F29"/>
    <w:rsid w:val="74631CF5"/>
    <w:rsid w:val="747B5EDA"/>
    <w:rsid w:val="74B0694F"/>
    <w:rsid w:val="753D55F1"/>
    <w:rsid w:val="756F6B02"/>
    <w:rsid w:val="757010A8"/>
    <w:rsid w:val="75B72F24"/>
    <w:rsid w:val="75C14E52"/>
    <w:rsid w:val="75C367D6"/>
    <w:rsid w:val="75E5135F"/>
    <w:rsid w:val="75F31314"/>
    <w:rsid w:val="76025E7A"/>
    <w:rsid w:val="76041DCD"/>
    <w:rsid w:val="767A3322"/>
    <w:rsid w:val="76BC3EEE"/>
    <w:rsid w:val="76C136F4"/>
    <w:rsid w:val="76DA0C47"/>
    <w:rsid w:val="77305F01"/>
    <w:rsid w:val="77516E59"/>
    <w:rsid w:val="77681D79"/>
    <w:rsid w:val="7769175D"/>
    <w:rsid w:val="778B4D17"/>
    <w:rsid w:val="77B952CE"/>
    <w:rsid w:val="77C26262"/>
    <w:rsid w:val="77EE34DF"/>
    <w:rsid w:val="78121DA0"/>
    <w:rsid w:val="78B31AF7"/>
    <w:rsid w:val="78E01E68"/>
    <w:rsid w:val="78F61D7E"/>
    <w:rsid w:val="790E75ED"/>
    <w:rsid w:val="793A4B2C"/>
    <w:rsid w:val="795E71A7"/>
    <w:rsid w:val="79731386"/>
    <w:rsid w:val="79DB1A59"/>
    <w:rsid w:val="79F93EA1"/>
    <w:rsid w:val="7A58575B"/>
    <w:rsid w:val="7A7706EB"/>
    <w:rsid w:val="7A7F7A90"/>
    <w:rsid w:val="7AA438D3"/>
    <w:rsid w:val="7AA97088"/>
    <w:rsid w:val="7AB87517"/>
    <w:rsid w:val="7ACD5B8D"/>
    <w:rsid w:val="7AF721B6"/>
    <w:rsid w:val="7B07076F"/>
    <w:rsid w:val="7B4C2C92"/>
    <w:rsid w:val="7B6D3D86"/>
    <w:rsid w:val="7B8C1D68"/>
    <w:rsid w:val="7BA2002F"/>
    <w:rsid w:val="7BBC6120"/>
    <w:rsid w:val="7C204C82"/>
    <w:rsid w:val="7C220944"/>
    <w:rsid w:val="7C296B8E"/>
    <w:rsid w:val="7C4E5450"/>
    <w:rsid w:val="7CAB171A"/>
    <w:rsid w:val="7D410320"/>
    <w:rsid w:val="7D5675C1"/>
    <w:rsid w:val="7D5939AD"/>
    <w:rsid w:val="7D6E2D3A"/>
    <w:rsid w:val="7D963DD1"/>
    <w:rsid w:val="7D984ED9"/>
    <w:rsid w:val="7DA457A5"/>
    <w:rsid w:val="7DC1556B"/>
    <w:rsid w:val="7DCF2114"/>
    <w:rsid w:val="7DDE6955"/>
    <w:rsid w:val="7DEE2A57"/>
    <w:rsid w:val="7E160285"/>
    <w:rsid w:val="7E715A1A"/>
    <w:rsid w:val="7E7230E4"/>
    <w:rsid w:val="7EC30CD8"/>
    <w:rsid w:val="7EE3543E"/>
    <w:rsid w:val="7EF912D4"/>
    <w:rsid w:val="7F0A4490"/>
    <w:rsid w:val="7F8978BB"/>
    <w:rsid w:val="7FC3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2"/>
    </o:shapelayout>
  </w:shapeDefaults>
  <w:decimalSymbol w:val="."/>
  <w:listSeparator w:val=","/>
  <w14:docId w14:val="4DDFD321"/>
  <w15:docId w15:val="{7783EE7C-9DDE-488F-B48C-52AE89C31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 w:qFormat="1"/>
    <w:lsdException w:name="footnote text" w:uiPriority="99" w:unhideWhenUsed="1" w:qFormat="1"/>
    <w:lsdException w:name="annotation text" w:semiHidden="1" w:unhideWhenUsed="1" w:qFormat="1"/>
    <w:lsdException w:name="header" w:semiHidden="1" w:unhideWhenUsed="1" w:qFormat="1"/>
    <w:lsdException w:name="footer" w:uiPriority="99" w:unhideWhenUsed="1" w:qFormat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semiHidden="1" w:qFormat="1"/>
    <w:lsdException w:name="List 2" w:semiHidden="1" w:unhideWhenUsed="1" w:qFormat="1"/>
    <w:lsdException w:name="List 3" w:semiHidden="1" w:unhideWhenUsed="1" w:qFormat="1"/>
    <w:lsdException w:name="List 4" w:semiHidden="1" w:qFormat="1"/>
    <w:lsdException w:name="List 5" w:semiHidden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qFormat="1"/>
    <w:lsdException w:name="Salutation" w:semiHidden="1" w:qFormat="1"/>
    <w:lsdException w:name="Date" w:semiHidden="1" w:qFormat="1"/>
    <w:lsdException w:name="Body Text First Indent" w:semiHidden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uiPriority="99" w:unhideWhenUsed="1" w:qFormat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 w:qFormat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 w:qFormat="1"/>
    <w:lsdException w:name="HTML Typewriter" w:semiHidden="1" w:unhideWhenUsed="1" w:qFormat="1"/>
    <w:lsdException w:name="HTML Variable" w:semiHidden="1" w:unhideWhenUsed="1" w:qFormat="1"/>
    <w:lsdException w:name="Normal Table" w:uiPriority="99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qFormat="1"/>
    <w:lsdException w:name="Table Subtle 2" w:semiHidden="1" w:unhideWhenUsed="1" w:qFormat="1"/>
    <w:lsdException w:name="Table Web 1" w:semiHidden="1" w:unhideWhenUsed="1" w:qFormat="1"/>
    <w:lsdException w:name="Table Web 2" w:qFormat="1"/>
    <w:lsdException w:name="Table Web 3" w:qFormat="1"/>
    <w:lsdException w:name="Balloon Text" w:semiHidden="1" w:unhideWhenUsed="1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basedOn w:val="a1"/>
    <w:next w:val="2"/>
    <w:link w:val="10"/>
    <w:qFormat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basedOn w:val="a1"/>
    <w:next w:val="3"/>
    <w:link w:val="20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1"/>
    <w:next w:val="a1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paragraph" w:styleId="4">
    <w:name w:val="heading 4"/>
    <w:basedOn w:val="a1"/>
    <w:next w:val="5"/>
    <w:qFormat/>
    <w:pPr>
      <w:keepNext/>
      <w:keepLines/>
      <w:numPr>
        <w:ilvl w:val="3"/>
        <w:numId w:val="1"/>
      </w:numPr>
      <w:outlineLvl w:val="3"/>
    </w:pPr>
    <w:rPr>
      <w:rFonts w:ascii="Huawei Sans" w:eastAsia="方正兰亭黑简体" w:hAnsi="Huawei Sans" w:hint="eastAsia"/>
      <w:sz w:val="28"/>
      <w:szCs w:val="28"/>
    </w:rPr>
  </w:style>
  <w:style w:type="paragraph" w:styleId="5">
    <w:name w:val="heading 5"/>
    <w:basedOn w:val="a1"/>
    <w:next w:val="BlockLabel"/>
    <w:qFormat/>
    <w:pPr>
      <w:keepNext/>
      <w:keepLines/>
      <w:numPr>
        <w:ilvl w:val="4"/>
        <w:numId w:val="1"/>
      </w:numPr>
      <w:outlineLvl w:val="4"/>
    </w:pPr>
    <w:rPr>
      <w:rFonts w:ascii="Huawei Sans" w:eastAsia="方正兰亭黑简体" w:hAnsi="Huawei Sans" w:hint="eastAsia"/>
      <w:sz w:val="24"/>
      <w:szCs w:val="24"/>
    </w:rPr>
  </w:style>
  <w:style w:type="paragraph" w:styleId="6">
    <w:name w:val="heading 6"/>
    <w:basedOn w:val="a1"/>
    <w:next w:val="a1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qFormat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1"/>
    <w:qFormat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customStyle="1" w:styleId="BlockLabel">
    <w:name w:val="Block Label"/>
    <w:basedOn w:val="a1"/>
    <w:next w:val="a1"/>
    <w:qFormat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styleId="32">
    <w:name w:val="List 3"/>
    <w:basedOn w:val="a1"/>
    <w:semiHidden/>
    <w:qFormat/>
    <w:pPr>
      <w:ind w:leftChars="400" w:left="100" w:hangingChars="200" w:hanging="200"/>
    </w:pPr>
  </w:style>
  <w:style w:type="paragraph" w:styleId="TOC7">
    <w:name w:val="toc 7"/>
    <w:basedOn w:val="a1"/>
    <w:next w:val="a1"/>
    <w:uiPriority w:val="39"/>
    <w:qFormat/>
    <w:pPr>
      <w:ind w:left="2520"/>
    </w:pPr>
    <w:rPr>
      <w:rFonts w:ascii="Huawei Sans" w:eastAsia="方正兰亭黑简体" w:hAnsi="Huawei Sans"/>
      <w:sz w:val="24"/>
    </w:rPr>
  </w:style>
  <w:style w:type="paragraph" w:styleId="21">
    <w:name w:val="List Number 2"/>
    <w:basedOn w:val="a1"/>
    <w:semiHidden/>
    <w:qFormat/>
    <w:pPr>
      <w:tabs>
        <w:tab w:val="left" w:pos="432"/>
      </w:tabs>
      <w:ind w:left="432" w:hanging="432"/>
    </w:pPr>
  </w:style>
  <w:style w:type="paragraph" w:styleId="a6">
    <w:name w:val="table of authorities"/>
    <w:basedOn w:val="a1"/>
    <w:next w:val="a1"/>
    <w:semiHidden/>
    <w:qFormat/>
    <w:pPr>
      <w:ind w:left="420"/>
    </w:pPr>
  </w:style>
  <w:style w:type="paragraph" w:styleId="a7">
    <w:name w:val="Note Heading"/>
    <w:basedOn w:val="a1"/>
    <w:next w:val="a1"/>
    <w:semiHidden/>
    <w:qFormat/>
    <w:pPr>
      <w:jc w:val="center"/>
    </w:pPr>
  </w:style>
  <w:style w:type="paragraph" w:styleId="41">
    <w:name w:val="List Bullet 4"/>
    <w:basedOn w:val="a1"/>
    <w:semiHidden/>
    <w:qFormat/>
    <w:pPr>
      <w:tabs>
        <w:tab w:val="left" w:pos="432"/>
      </w:tabs>
      <w:ind w:left="432" w:hanging="432"/>
    </w:pPr>
  </w:style>
  <w:style w:type="paragraph" w:styleId="80">
    <w:name w:val="index 8"/>
    <w:basedOn w:val="a1"/>
    <w:next w:val="a1"/>
    <w:semiHidden/>
    <w:qFormat/>
    <w:pPr>
      <w:ind w:left="1680" w:hanging="210"/>
    </w:pPr>
  </w:style>
  <w:style w:type="paragraph" w:styleId="a8">
    <w:name w:val="E-mail Signature"/>
    <w:basedOn w:val="a1"/>
    <w:semiHidden/>
    <w:qFormat/>
  </w:style>
  <w:style w:type="paragraph" w:styleId="a0">
    <w:name w:val="List Number"/>
    <w:basedOn w:val="a1"/>
    <w:semiHidden/>
    <w:qFormat/>
    <w:pPr>
      <w:numPr>
        <w:numId w:val="2"/>
      </w:numPr>
    </w:pPr>
  </w:style>
  <w:style w:type="paragraph" w:styleId="a9">
    <w:name w:val="Normal Indent"/>
    <w:basedOn w:val="a1"/>
    <w:semiHidden/>
    <w:qFormat/>
    <w:pPr>
      <w:ind w:firstLineChars="200" w:firstLine="420"/>
    </w:pPr>
  </w:style>
  <w:style w:type="paragraph" w:styleId="aa">
    <w:name w:val="caption"/>
    <w:basedOn w:val="a1"/>
    <w:next w:val="a1"/>
    <w:semiHidden/>
    <w:qFormat/>
    <w:pPr>
      <w:spacing w:before="152"/>
    </w:pPr>
    <w:rPr>
      <w:rFonts w:ascii="Arial" w:eastAsia="黑体" w:hAnsi="Arial"/>
    </w:rPr>
  </w:style>
  <w:style w:type="paragraph" w:styleId="52">
    <w:name w:val="index 5"/>
    <w:basedOn w:val="a1"/>
    <w:next w:val="a1"/>
    <w:semiHidden/>
    <w:qFormat/>
    <w:pPr>
      <w:ind w:left="1050" w:hanging="210"/>
    </w:pPr>
  </w:style>
  <w:style w:type="paragraph" w:styleId="ab">
    <w:name w:val="List Bullet"/>
    <w:basedOn w:val="a1"/>
    <w:semiHidden/>
    <w:qFormat/>
    <w:pPr>
      <w:tabs>
        <w:tab w:val="left" w:pos="432"/>
      </w:tabs>
      <w:ind w:left="432" w:hanging="432"/>
    </w:pPr>
  </w:style>
  <w:style w:type="paragraph" w:styleId="ac">
    <w:name w:val="envelope address"/>
    <w:basedOn w:val="a1"/>
    <w:semiHidden/>
    <w:qFormat/>
    <w:pPr>
      <w:framePr w:w="7920" w:h="1980" w:hRule="exact" w:hSpace="180" w:wrap="around" w:hAnchor="page" w:xAlign="center" w:yAlign="bottom"/>
      <w:ind w:leftChars="1400" w:left="100"/>
    </w:pPr>
    <w:rPr>
      <w:rFonts w:ascii="Arial" w:hAnsi="Arial"/>
    </w:rPr>
  </w:style>
  <w:style w:type="paragraph" w:styleId="ad">
    <w:name w:val="Document Map"/>
    <w:basedOn w:val="a1"/>
    <w:semiHidden/>
    <w:qFormat/>
    <w:pPr>
      <w:shd w:val="clear" w:color="auto" w:fill="000080"/>
    </w:pPr>
  </w:style>
  <w:style w:type="paragraph" w:styleId="ae">
    <w:name w:val="toa heading"/>
    <w:basedOn w:val="a1"/>
    <w:next w:val="a1"/>
    <w:semiHidden/>
    <w:qFormat/>
    <w:pPr>
      <w:spacing w:before="120"/>
    </w:pPr>
    <w:rPr>
      <w:rFonts w:ascii="Arial" w:hAnsi="Arial"/>
    </w:rPr>
  </w:style>
  <w:style w:type="paragraph" w:styleId="af">
    <w:name w:val="annotation text"/>
    <w:basedOn w:val="a1"/>
    <w:semiHidden/>
    <w:qFormat/>
  </w:style>
  <w:style w:type="paragraph" w:styleId="60">
    <w:name w:val="index 6"/>
    <w:basedOn w:val="a1"/>
    <w:next w:val="a1"/>
    <w:semiHidden/>
    <w:qFormat/>
    <w:pPr>
      <w:ind w:left="1260" w:hanging="210"/>
    </w:pPr>
  </w:style>
  <w:style w:type="paragraph" w:styleId="af0">
    <w:name w:val="Salutation"/>
    <w:basedOn w:val="a1"/>
    <w:next w:val="a1"/>
    <w:semiHidden/>
    <w:qFormat/>
  </w:style>
  <w:style w:type="paragraph" w:styleId="33">
    <w:name w:val="Body Text 3"/>
    <w:basedOn w:val="a1"/>
    <w:semiHidden/>
    <w:qFormat/>
    <w:pPr>
      <w:spacing w:after="120"/>
    </w:pPr>
    <w:rPr>
      <w:sz w:val="16"/>
      <w:szCs w:val="16"/>
    </w:rPr>
  </w:style>
  <w:style w:type="paragraph" w:styleId="af1">
    <w:name w:val="Closing"/>
    <w:basedOn w:val="a1"/>
    <w:semiHidden/>
    <w:qFormat/>
    <w:pPr>
      <w:ind w:leftChars="2100" w:left="100"/>
    </w:pPr>
  </w:style>
  <w:style w:type="paragraph" w:styleId="34">
    <w:name w:val="List Bullet 3"/>
    <w:basedOn w:val="a1"/>
    <w:semiHidden/>
    <w:qFormat/>
    <w:pPr>
      <w:tabs>
        <w:tab w:val="left" w:pos="432"/>
      </w:tabs>
      <w:ind w:left="432" w:hanging="432"/>
    </w:pPr>
  </w:style>
  <w:style w:type="paragraph" w:styleId="af2">
    <w:name w:val="Body Text"/>
    <w:basedOn w:val="a1"/>
    <w:semiHidden/>
    <w:qFormat/>
    <w:pPr>
      <w:spacing w:after="120"/>
    </w:pPr>
  </w:style>
  <w:style w:type="paragraph" w:styleId="af3">
    <w:name w:val="Body Text Indent"/>
    <w:basedOn w:val="a1"/>
    <w:semiHidden/>
    <w:qFormat/>
    <w:pPr>
      <w:spacing w:after="120"/>
      <w:ind w:leftChars="200" w:left="420"/>
    </w:pPr>
  </w:style>
  <w:style w:type="paragraph" w:styleId="35">
    <w:name w:val="List Number 3"/>
    <w:basedOn w:val="a1"/>
    <w:semiHidden/>
    <w:qFormat/>
    <w:pPr>
      <w:tabs>
        <w:tab w:val="left" w:pos="432"/>
      </w:tabs>
      <w:ind w:left="432" w:hanging="432"/>
    </w:pPr>
  </w:style>
  <w:style w:type="paragraph" w:styleId="22">
    <w:name w:val="List 2"/>
    <w:basedOn w:val="a1"/>
    <w:semiHidden/>
    <w:qFormat/>
    <w:pPr>
      <w:ind w:leftChars="200" w:left="100" w:hangingChars="200" w:hanging="200"/>
    </w:pPr>
  </w:style>
  <w:style w:type="paragraph" w:styleId="af4">
    <w:name w:val="List Continue"/>
    <w:basedOn w:val="a1"/>
    <w:semiHidden/>
    <w:qFormat/>
    <w:pPr>
      <w:spacing w:after="120"/>
      <w:ind w:leftChars="200" w:left="420"/>
    </w:pPr>
  </w:style>
  <w:style w:type="paragraph" w:styleId="af5">
    <w:name w:val="Block Text"/>
    <w:basedOn w:val="a1"/>
    <w:semiHidden/>
    <w:qFormat/>
    <w:pPr>
      <w:spacing w:after="120"/>
      <w:ind w:leftChars="700" w:left="1440" w:rightChars="700" w:right="1440"/>
    </w:pPr>
  </w:style>
  <w:style w:type="paragraph" w:styleId="23">
    <w:name w:val="List Bullet 2"/>
    <w:basedOn w:val="a1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1"/>
    <w:semiHidden/>
    <w:qFormat/>
    <w:rPr>
      <w:i/>
      <w:iCs/>
    </w:rPr>
  </w:style>
  <w:style w:type="paragraph" w:styleId="42">
    <w:name w:val="index 4"/>
    <w:basedOn w:val="a1"/>
    <w:next w:val="a1"/>
    <w:semiHidden/>
    <w:qFormat/>
    <w:pPr>
      <w:ind w:left="1260"/>
    </w:pPr>
  </w:style>
  <w:style w:type="paragraph" w:styleId="TOC5">
    <w:name w:val="toc 5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TOC3">
    <w:name w:val="toc 3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af6">
    <w:name w:val="Plain Text"/>
    <w:basedOn w:val="a1"/>
    <w:semiHidden/>
    <w:qFormat/>
    <w:rPr>
      <w:rFonts w:ascii="宋体" w:hAnsi="Courier New" w:cs="Courier New"/>
    </w:rPr>
  </w:style>
  <w:style w:type="paragraph" w:styleId="51">
    <w:name w:val="List Bullet 5"/>
    <w:basedOn w:val="a1"/>
    <w:semiHidden/>
    <w:qFormat/>
    <w:pPr>
      <w:numPr>
        <w:numId w:val="3"/>
      </w:numPr>
    </w:pPr>
  </w:style>
  <w:style w:type="paragraph" w:styleId="40">
    <w:name w:val="List Number 4"/>
    <w:basedOn w:val="a1"/>
    <w:semiHidden/>
    <w:qFormat/>
    <w:pPr>
      <w:numPr>
        <w:numId w:val="4"/>
      </w:numPr>
    </w:pPr>
  </w:style>
  <w:style w:type="paragraph" w:styleId="TOC8">
    <w:name w:val="toc 8"/>
    <w:basedOn w:val="a1"/>
    <w:next w:val="a1"/>
    <w:uiPriority w:val="39"/>
    <w:qFormat/>
    <w:pPr>
      <w:ind w:left="2940"/>
    </w:pPr>
    <w:rPr>
      <w:sz w:val="24"/>
    </w:rPr>
  </w:style>
  <w:style w:type="paragraph" w:styleId="36">
    <w:name w:val="index 3"/>
    <w:basedOn w:val="a1"/>
    <w:next w:val="a1"/>
    <w:semiHidden/>
    <w:qFormat/>
    <w:pPr>
      <w:ind w:leftChars="400" w:left="400"/>
    </w:pPr>
    <w:rPr>
      <w:sz w:val="24"/>
    </w:rPr>
  </w:style>
  <w:style w:type="paragraph" w:styleId="af7">
    <w:name w:val="Date"/>
    <w:basedOn w:val="a1"/>
    <w:next w:val="a1"/>
    <w:semiHidden/>
    <w:qFormat/>
    <w:pPr>
      <w:ind w:leftChars="2500" w:left="100"/>
    </w:pPr>
  </w:style>
  <w:style w:type="paragraph" w:styleId="24">
    <w:name w:val="Body Text Indent 2"/>
    <w:basedOn w:val="a1"/>
    <w:semiHidden/>
    <w:qFormat/>
    <w:pPr>
      <w:spacing w:after="120" w:line="480" w:lineRule="auto"/>
      <w:ind w:leftChars="200" w:left="420"/>
    </w:pPr>
  </w:style>
  <w:style w:type="paragraph" w:styleId="af8">
    <w:name w:val="endnote text"/>
    <w:basedOn w:val="a1"/>
    <w:semiHidden/>
    <w:qFormat/>
  </w:style>
  <w:style w:type="paragraph" w:styleId="53">
    <w:name w:val="List Continue 5"/>
    <w:basedOn w:val="a1"/>
    <w:semiHidden/>
    <w:qFormat/>
    <w:pPr>
      <w:spacing w:after="120"/>
      <w:ind w:leftChars="1000" w:left="2100"/>
    </w:pPr>
  </w:style>
  <w:style w:type="paragraph" w:styleId="af9">
    <w:name w:val="Balloon Text"/>
    <w:basedOn w:val="a1"/>
    <w:semiHidden/>
    <w:qFormat/>
    <w:rPr>
      <w:sz w:val="18"/>
      <w:szCs w:val="18"/>
    </w:rPr>
  </w:style>
  <w:style w:type="paragraph" w:styleId="afa">
    <w:name w:val="footer"/>
    <w:basedOn w:val="HeadingLeft"/>
    <w:link w:val="afb"/>
    <w:uiPriority w:val="99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1"/>
    <w:qFormat/>
    <w:pPr>
      <w:spacing w:before="0" w:after="0"/>
      <w:ind w:left="0"/>
    </w:pPr>
  </w:style>
  <w:style w:type="paragraph" w:styleId="afc">
    <w:name w:val="envelope return"/>
    <w:basedOn w:val="a1"/>
    <w:semiHidden/>
    <w:qFormat/>
    <w:rPr>
      <w:rFonts w:ascii="Arial" w:hAnsi="Arial"/>
    </w:rPr>
  </w:style>
  <w:style w:type="paragraph" w:styleId="afd">
    <w:name w:val="header"/>
    <w:basedOn w:val="a1"/>
    <w:link w:val="afe"/>
    <w:semiHidden/>
    <w:qFormat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aff">
    <w:name w:val="Signature"/>
    <w:basedOn w:val="a1"/>
    <w:semiHidden/>
    <w:qFormat/>
    <w:pPr>
      <w:ind w:leftChars="2100" w:left="100"/>
    </w:pPr>
  </w:style>
  <w:style w:type="paragraph" w:styleId="TOC1">
    <w:name w:val="toc 1"/>
    <w:basedOn w:val="a1"/>
    <w:next w:val="a1"/>
    <w:uiPriority w:val="39"/>
    <w:qFormat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43">
    <w:name w:val="List Continue 4"/>
    <w:basedOn w:val="a1"/>
    <w:semiHidden/>
    <w:qFormat/>
    <w:pPr>
      <w:spacing w:after="120"/>
      <w:ind w:leftChars="800" w:left="1680"/>
    </w:pPr>
  </w:style>
  <w:style w:type="paragraph" w:styleId="TOC4">
    <w:name w:val="toc 4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aff0">
    <w:name w:val="index heading"/>
    <w:basedOn w:val="a1"/>
    <w:next w:val="11"/>
    <w:semiHidden/>
    <w:qFormat/>
    <w:rPr>
      <w:rFonts w:ascii="Arial" w:hAnsi="Arial"/>
      <w:b/>
      <w:bCs/>
    </w:rPr>
  </w:style>
  <w:style w:type="paragraph" w:styleId="11">
    <w:name w:val="index 1"/>
    <w:basedOn w:val="a1"/>
    <w:next w:val="a1"/>
    <w:semiHidden/>
    <w:qFormat/>
    <w:rPr>
      <w:sz w:val="24"/>
    </w:rPr>
  </w:style>
  <w:style w:type="paragraph" w:styleId="aff1">
    <w:name w:val="Subtitle"/>
    <w:basedOn w:val="a1"/>
    <w:semiHidden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54">
    <w:name w:val="List Number 5"/>
    <w:basedOn w:val="a1"/>
    <w:semiHidden/>
    <w:qFormat/>
    <w:pPr>
      <w:ind w:left="0"/>
    </w:pPr>
  </w:style>
  <w:style w:type="paragraph" w:styleId="aff2">
    <w:name w:val="List"/>
    <w:basedOn w:val="a1"/>
    <w:semiHidden/>
    <w:qFormat/>
    <w:pPr>
      <w:ind w:left="200" w:hangingChars="200" w:hanging="200"/>
    </w:pPr>
  </w:style>
  <w:style w:type="paragraph" w:styleId="aff3">
    <w:name w:val="footnote text"/>
    <w:basedOn w:val="a1"/>
    <w:link w:val="aff4"/>
    <w:uiPriority w:val="99"/>
    <w:qFormat/>
    <w:rPr>
      <w:sz w:val="18"/>
      <w:szCs w:val="18"/>
    </w:rPr>
  </w:style>
  <w:style w:type="paragraph" w:styleId="TOC6">
    <w:name w:val="toc 6"/>
    <w:basedOn w:val="a1"/>
    <w:next w:val="a1"/>
    <w:uiPriority w:val="39"/>
    <w:qFormat/>
    <w:pPr>
      <w:ind w:left="2100"/>
    </w:pPr>
    <w:rPr>
      <w:rFonts w:ascii="Huawei Sans" w:eastAsia="方正兰亭黑简体" w:hAnsi="Huawei Sans"/>
      <w:sz w:val="24"/>
    </w:rPr>
  </w:style>
  <w:style w:type="paragraph" w:styleId="55">
    <w:name w:val="List 5"/>
    <w:basedOn w:val="a1"/>
    <w:semiHidden/>
    <w:qFormat/>
    <w:pPr>
      <w:ind w:leftChars="800" w:left="100" w:hangingChars="200" w:hanging="200"/>
    </w:pPr>
  </w:style>
  <w:style w:type="paragraph" w:styleId="37">
    <w:name w:val="Body Text Indent 3"/>
    <w:basedOn w:val="a1"/>
    <w:semiHidden/>
    <w:qFormat/>
    <w:pPr>
      <w:spacing w:after="120"/>
      <w:ind w:leftChars="200" w:left="420"/>
    </w:pPr>
    <w:rPr>
      <w:sz w:val="16"/>
      <w:szCs w:val="16"/>
    </w:rPr>
  </w:style>
  <w:style w:type="paragraph" w:styleId="70">
    <w:name w:val="index 7"/>
    <w:basedOn w:val="a1"/>
    <w:next w:val="a1"/>
    <w:semiHidden/>
    <w:qFormat/>
    <w:pPr>
      <w:ind w:left="1470" w:hanging="210"/>
    </w:pPr>
  </w:style>
  <w:style w:type="paragraph" w:styleId="91">
    <w:name w:val="index 9"/>
    <w:basedOn w:val="a1"/>
    <w:next w:val="a1"/>
    <w:semiHidden/>
    <w:qFormat/>
    <w:pPr>
      <w:ind w:left="1890" w:hanging="210"/>
    </w:pPr>
  </w:style>
  <w:style w:type="paragraph" w:styleId="aff5">
    <w:name w:val="table of figures"/>
    <w:basedOn w:val="a1"/>
    <w:next w:val="a1"/>
    <w:semiHidden/>
    <w:qFormat/>
    <w:pPr>
      <w:spacing w:afterLines="50"/>
      <w:ind w:leftChars="300" w:left="300"/>
    </w:pPr>
  </w:style>
  <w:style w:type="paragraph" w:styleId="TOC2">
    <w:name w:val="toc 2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TOC9">
    <w:name w:val="toc 9"/>
    <w:basedOn w:val="a1"/>
    <w:next w:val="a1"/>
    <w:uiPriority w:val="39"/>
    <w:qFormat/>
    <w:pPr>
      <w:ind w:left="3360"/>
    </w:pPr>
    <w:rPr>
      <w:sz w:val="24"/>
    </w:rPr>
  </w:style>
  <w:style w:type="paragraph" w:styleId="25">
    <w:name w:val="Body Text 2"/>
    <w:basedOn w:val="a1"/>
    <w:semiHidden/>
    <w:qFormat/>
    <w:pPr>
      <w:spacing w:after="120" w:line="480" w:lineRule="auto"/>
    </w:pPr>
  </w:style>
  <w:style w:type="paragraph" w:styleId="44">
    <w:name w:val="List 4"/>
    <w:basedOn w:val="a1"/>
    <w:semiHidden/>
    <w:qFormat/>
    <w:pPr>
      <w:ind w:leftChars="600" w:left="100" w:hangingChars="200" w:hanging="200"/>
    </w:pPr>
  </w:style>
  <w:style w:type="paragraph" w:styleId="26">
    <w:name w:val="List Continue 2"/>
    <w:basedOn w:val="a1"/>
    <w:semiHidden/>
    <w:qFormat/>
    <w:pPr>
      <w:spacing w:after="120"/>
      <w:ind w:leftChars="400" w:left="840"/>
    </w:pPr>
  </w:style>
  <w:style w:type="paragraph" w:styleId="aff6">
    <w:name w:val="Message Header"/>
    <w:basedOn w:val="a1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1"/>
    <w:semiHidden/>
    <w:qFormat/>
    <w:rPr>
      <w:rFonts w:ascii="Courier New" w:hAnsi="Courier New" w:cs="Courier New"/>
    </w:rPr>
  </w:style>
  <w:style w:type="paragraph" w:styleId="aff7">
    <w:name w:val="Normal (Web)"/>
    <w:basedOn w:val="a1"/>
    <w:semiHidden/>
    <w:qFormat/>
    <w:rPr>
      <w:rFonts w:cs="Times New Roman"/>
    </w:rPr>
  </w:style>
  <w:style w:type="paragraph" w:styleId="38">
    <w:name w:val="List Continue 3"/>
    <w:basedOn w:val="a1"/>
    <w:semiHidden/>
    <w:qFormat/>
    <w:pPr>
      <w:spacing w:after="120"/>
      <w:ind w:leftChars="600" w:left="1260"/>
    </w:pPr>
  </w:style>
  <w:style w:type="paragraph" w:styleId="27">
    <w:name w:val="index 2"/>
    <w:basedOn w:val="a1"/>
    <w:next w:val="a1"/>
    <w:semiHidden/>
    <w:qFormat/>
    <w:pPr>
      <w:ind w:leftChars="200" w:left="200"/>
    </w:pPr>
    <w:rPr>
      <w:sz w:val="24"/>
    </w:rPr>
  </w:style>
  <w:style w:type="paragraph" w:styleId="aff8">
    <w:name w:val="Title"/>
    <w:basedOn w:val="a1"/>
    <w:semiHidden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f9">
    <w:name w:val="annotation subject"/>
    <w:basedOn w:val="af"/>
    <w:next w:val="af"/>
    <w:semiHidden/>
    <w:qFormat/>
    <w:rPr>
      <w:b/>
      <w:bCs/>
    </w:rPr>
  </w:style>
  <w:style w:type="paragraph" w:styleId="affa">
    <w:name w:val="Body Text First Indent"/>
    <w:basedOn w:val="af2"/>
    <w:semiHidden/>
    <w:qFormat/>
    <w:pPr>
      <w:ind w:firstLineChars="100" w:firstLine="420"/>
    </w:pPr>
  </w:style>
  <w:style w:type="paragraph" w:styleId="28">
    <w:name w:val="Body Text First Indent 2"/>
    <w:basedOn w:val="af3"/>
    <w:semiHidden/>
    <w:qFormat/>
    <w:pPr>
      <w:ind w:firstLineChars="200" w:firstLine="420"/>
    </w:pPr>
  </w:style>
  <w:style w:type="table" w:styleId="affb">
    <w:name w:val="Table Grid"/>
    <w:basedOn w:val="a3"/>
    <w:qFormat/>
    <w:pPr>
      <w:widowControl w:val="0"/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c">
    <w:name w:val="Table Theme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olorful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d">
    <w:name w:val="Table Elegant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lassic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5">
    <w:name w:val="Table Classic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b">
    <w:name w:val="Table Simple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3D effect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List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6">
    <w:name w:val="Table List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1">
    <w:name w:val="Table List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1">
    <w:name w:val="Table List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1">
    <w:name w:val="Table List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e">
    <w:name w:val="Table Contemporary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Column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7">
    <w:name w:val="Table Columns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Grid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8">
    <w:name w:val="Table Grid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2">
    <w:name w:val="Table Grid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Grid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2">
    <w:name w:val="Table Grid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0">
    <w:name w:val="Table Web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">
    <w:name w:val="Table Professional"/>
    <w:basedOn w:val="a3"/>
    <w:semiHidden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0">
    <w:name w:val="Strong"/>
    <w:basedOn w:val="a2"/>
    <w:semiHidden/>
    <w:qFormat/>
    <w:rPr>
      <w:b/>
      <w:bCs/>
    </w:rPr>
  </w:style>
  <w:style w:type="character" w:styleId="afff1">
    <w:name w:val="endnote reference"/>
    <w:basedOn w:val="a2"/>
    <w:semiHidden/>
    <w:qFormat/>
    <w:rPr>
      <w:vertAlign w:val="superscript"/>
    </w:rPr>
  </w:style>
  <w:style w:type="character" w:styleId="afff2">
    <w:name w:val="page number"/>
    <w:basedOn w:val="a2"/>
    <w:semiHidden/>
    <w:qFormat/>
  </w:style>
  <w:style w:type="character" w:styleId="afff3">
    <w:name w:val="FollowedHyperlink"/>
    <w:semiHidden/>
    <w:qFormat/>
    <w:rPr>
      <w:color w:val="800080"/>
      <w:u w:val="none"/>
    </w:rPr>
  </w:style>
  <w:style w:type="character" w:styleId="afff4">
    <w:name w:val="Emphasis"/>
    <w:basedOn w:val="a2"/>
    <w:semiHidden/>
    <w:qFormat/>
    <w:rPr>
      <w:i/>
      <w:iCs/>
    </w:rPr>
  </w:style>
  <w:style w:type="character" w:styleId="afff5">
    <w:name w:val="line number"/>
    <w:basedOn w:val="a2"/>
    <w:semiHidden/>
    <w:qFormat/>
  </w:style>
  <w:style w:type="character" w:styleId="HTML1">
    <w:name w:val="HTML Definition"/>
    <w:basedOn w:val="a2"/>
    <w:semiHidden/>
    <w:qFormat/>
    <w:rPr>
      <w:i/>
      <w:iCs/>
    </w:rPr>
  </w:style>
  <w:style w:type="character" w:styleId="HTML2">
    <w:name w:val="HTML Typewriter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3">
    <w:name w:val="HTML Acronym"/>
    <w:basedOn w:val="a2"/>
    <w:semiHidden/>
    <w:qFormat/>
  </w:style>
  <w:style w:type="character" w:styleId="HTML4">
    <w:name w:val="HTML Variable"/>
    <w:basedOn w:val="a2"/>
    <w:semiHidden/>
    <w:qFormat/>
    <w:rPr>
      <w:i/>
      <w:iCs/>
    </w:rPr>
  </w:style>
  <w:style w:type="character" w:styleId="afff6">
    <w:name w:val="Hyperlink"/>
    <w:uiPriority w:val="99"/>
    <w:qFormat/>
    <w:rPr>
      <w:color w:val="0000FF"/>
      <w:u w:val="none"/>
    </w:rPr>
  </w:style>
  <w:style w:type="character" w:styleId="HTML5">
    <w:name w:val="HTML Code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afff7">
    <w:name w:val="annotation reference"/>
    <w:basedOn w:val="a2"/>
    <w:semiHidden/>
    <w:qFormat/>
    <w:rPr>
      <w:sz w:val="21"/>
      <w:szCs w:val="21"/>
    </w:rPr>
  </w:style>
  <w:style w:type="character" w:styleId="HTML6">
    <w:name w:val="HTML Cite"/>
    <w:basedOn w:val="a2"/>
    <w:semiHidden/>
    <w:qFormat/>
    <w:rPr>
      <w:i/>
      <w:iCs/>
    </w:rPr>
  </w:style>
  <w:style w:type="character" w:styleId="afff8">
    <w:name w:val="footnote reference"/>
    <w:basedOn w:val="a2"/>
    <w:semiHidden/>
    <w:qFormat/>
    <w:rPr>
      <w:vertAlign w:val="superscript"/>
    </w:rPr>
  </w:style>
  <w:style w:type="character" w:styleId="HTML7">
    <w:name w:val="HTML Keyboard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8">
    <w:name w:val="HTML Sample"/>
    <w:basedOn w:val="a2"/>
    <w:semiHidden/>
    <w:qFormat/>
    <w:rPr>
      <w:rFonts w:ascii="Courier New" w:hAnsi="Courier New" w:cs="Courier New"/>
    </w:rPr>
  </w:style>
  <w:style w:type="paragraph" w:customStyle="1" w:styleId="Cover1">
    <w:name w:val="Cover1"/>
    <w:basedOn w:val="a1"/>
    <w:qFormat/>
    <w:pPr>
      <w:spacing w:line="240" w:lineRule="auto"/>
      <w:ind w:left="0"/>
    </w:pPr>
    <w:rPr>
      <w:rFonts w:ascii="Arial" w:eastAsia="黑体" w:hAnsi="Arial"/>
      <w:b/>
      <w:bCs/>
      <w:sz w:val="48"/>
      <w:szCs w:val="48"/>
    </w:rPr>
  </w:style>
  <w:style w:type="paragraph" w:customStyle="1" w:styleId="Cover4">
    <w:name w:val="Cover 4"/>
    <w:basedOn w:val="Cover3"/>
    <w:qFormat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1"/>
    <w:qFormat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customStyle="1" w:styleId="afe">
    <w:name w:val="页眉 字符"/>
    <w:basedOn w:val="a2"/>
    <w:link w:val="afd"/>
    <w:semiHidden/>
    <w:qFormat/>
    <w:rPr>
      <w:rFonts w:cs="Arial"/>
      <w:kern w:val="2"/>
      <w:sz w:val="2"/>
      <w:szCs w:val="2"/>
    </w:rPr>
  </w:style>
  <w:style w:type="table" w:customStyle="1" w:styleId="TableNoFrame">
    <w:name w:val="Table No Frame"/>
    <w:basedOn w:val="affb"/>
    <w:semiHidden/>
    <w:qFormat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  <w:qFormat/>
  </w:style>
  <w:style w:type="paragraph" w:customStyle="1" w:styleId="FigureDescription">
    <w:name w:val="Figure Description"/>
    <w:next w:val="Figure"/>
    <w:qFormat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qFormat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Right">
    <w:name w:val="Heading Right"/>
    <w:basedOn w:val="a1"/>
    <w:qFormat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1"/>
    <w:link w:val="Heading1NoNumber0"/>
    <w:qFormat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link w:val="Heading2NoNumber0"/>
    <w:qFormat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1"/>
    <w:link w:val="Heading3NoNumber0"/>
    <w:qFormat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qFormat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qFormat/>
    <w:pPr>
      <w:spacing w:after="560"/>
    </w:pPr>
  </w:style>
  <w:style w:type="paragraph" w:customStyle="1" w:styleId="ItemList">
    <w:name w:val="Item List"/>
    <w:link w:val="ItemList0"/>
    <w:qFormat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1"/>
    <w:qFormat/>
    <w:pPr>
      <w:numPr>
        <w:numId w:val="6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qFormat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qFormat/>
    <w:rPr>
      <w:rFonts w:ascii="Arial" w:eastAsia="黑体" w:hAnsi="Arial"/>
      <w:sz w:val="30"/>
      <w:lang w:eastAsia="en-US"/>
    </w:rPr>
  </w:style>
  <w:style w:type="paragraph" w:customStyle="1" w:styleId="CAUTIONHeading">
    <w:name w:val="CAUTION Heading"/>
    <w:basedOn w:val="a1"/>
    <w:qFormat/>
    <w:pPr>
      <w:keepNext/>
      <w:pBdr>
        <w:top w:val="single" w:sz="12" w:space="4" w:color="auto"/>
      </w:pBdr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qFormat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NotesTextinTable">
    <w:name w:val="Notes Text in Table"/>
    <w:qFormat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">
    <w:name w:val="CAUTION Text"/>
    <w:basedOn w:val="a1"/>
    <w:qFormat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CAUTIONTextList">
    <w:name w:val="CAUTION Text List"/>
    <w:basedOn w:val="CAUTIONText"/>
    <w:qFormat/>
    <w:pPr>
      <w:keepNext/>
      <w:numPr>
        <w:numId w:val="7"/>
      </w:numPr>
    </w:pPr>
  </w:style>
  <w:style w:type="paragraph" w:customStyle="1" w:styleId="1b">
    <w:name w:val="表格1"/>
    <w:basedOn w:val="TableHeading"/>
    <w:link w:val="1c"/>
    <w:qFormat/>
    <w:pPr>
      <w:jc w:val="center"/>
    </w:pPr>
    <w:rPr>
      <w:b/>
    </w:rPr>
  </w:style>
  <w:style w:type="paragraph" w:customStyle="1" w:styleId="TableHeading">
    <w:name w:val="Table Heading"/>
    <w:basedOn w:val="a1"/>
    <w:link w:val="TableHeading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Step">
    <w:name w:val="Step"/>
    <w:basedOn w:val="a1"/>
    <w:link w:val="Step0"/>
    <w:qFormat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1"/>
    <w:qFormat/>
    <w:pPr>
      <w:numPr>
        <w:numId w:val="8"/>
      </w:numPr>
    </w:pPr>
  </w:style>
  <w:style w:type="paragraph" w:customStyle="1" w:styleId="SubItemListText">
    <w:name w:val="Sub Item List Text"/>
    <w:qFormat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customStyle="1" w:styleId="TableDescription">
    <w:name w:val="Table Description"/>
    <w:basedOn w:val="a1"/>
    <w:next w:val="a1"/>
    <w:qFormat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qFormat/>
    <w:rPr>
      <w:sz w:val="18"/>
      <w:szCs w:val="18"/>
    </w:rPr>
  </w:style>
  <w:style w:type="paragraph" w:customStyle="1" w:styleId="TerminalDisplay">
    <w:name w:val="Terminal Display"/>
    <w:qFormat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/>
      <w:sz w:val="36"/>
    </w:rPr>
  </w:style>
  <w:style w:type="paragraph" w:customStyle="1" w:styleId="TableText">
    <w:name w:val="Table Text"/>
    <w:basedOn w:val="a1"/>
    <w:link w:val="TableText0"/>
    <w:pPr>
      <w:widowControl w:val="0"/>
      <w:ind w:left="0"/>
    </w:pPr>
    <w:rPr>
      <w:snapToGrid w:val="0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ItemStepinTable">
    <w:name w:val="Item Step in Table"/>
    <w:pPr>
      <w:numPr>
        <w:numId w:val="9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1"/>
    <w:pPr>
      <w:spacing w:after="400"/>
    </w:pPr>
    <w:rPr>
      <w:b/>
    </w:rPr>
  </w:style>
  <w:style w:type="paragraph" w:customStyle="1" w:styleId="1d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10"/>
      </w:numPr>
      <w:spacing w:before="40" w:after="80" w:line="200" w:lineRule="atLeast"/>
      <w:ind w:left="454" w:hanging="284"/>
      <w:jc w:val="both"/>
    </w:pPr>
    <w:rPr>
      <w:rFonts w:eastAsia="楷体_GB2312" w:cs="楷体_GB2312"/>
      <w:sz w:val="18"/>
      <w:szCs w:val="18"/>
    </w:rPr>
  </w:style>
  <w:style w:type="paragraph" w:customStyle="1" w:styleId="NotesHeading">
    <w:name w:val="Notes Heading"/>
    <w:basedOn w:val="CAUTIONHeading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TOC10">
    <w:name w:val="TOC 标题1"/>
    <w:next w:val="TOC1"/>
    <w:semiHidden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basedOn w:val="a1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2"/>
    <w:link w:val="TableHeading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1"/>
    <w:semiHidden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pPr>
      <w:ind w:left="0"/>
    </w:pPr>
  </w:style>
  <w:style w:type="paragraph" w:customStyle="1" w:styleId="Code">
    <w:name w:val="Code"/>
    <w:basedOn w:val="a1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1"/>
    <w:semiHidden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pPr>
      <w:ind w:left="284"/>
    </w:pPr>
  </w:style>
  <w:style w:type="paragraph" w:customStyle="1" w:styleId="Appendixheading1">
    <w:name w:val="Appendix heading 1"/>
    <w:basedOn w:val="1"/>
    <w:next w:val="2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pPr>
      <w:numPr>
        <w:numId w:val="12"/>
      </w:numPr>
      <w:topLinePunct w:val="0"/>
    </w:pPr>
    <w:rPr>
      <w:rFonts w:cs="Times New Roman"/>
      <w:bCs/>
    </w:rPr>
  </w:style>
  <w:style w:type="character" w:styleId="afff9">
    <w:name w:val="Placeholder Text"/>
    <w:basedOn w:val="a2"/>
    <w:uiPriority w:val="99"/>
    <w:semiHidden/>
    <w:rPr>
      <w:color w:val="808080"/>
    </w:rPr>
  </w:style>
  <w:style w:type="paragraph" w:customStyle="1" w:styleId="DecimalAligned">
    <w:name w:val="Decimal Aligned"/>
    <w:basedOn w:val="a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f4">
    <w:name w:val="脚注文本 字符"/>
    <w:basedOn w:val="a2"/>
    <w:link w:val="aff3"/>
    <w:uiPriority w:val="99"/>
    <w:rPr>
      <w:rFonts w:cs="Arial"/>
      <w:kern w:val="2"/>
      <w:sz w:val="18"/>
      <w:szCs w:val="18"/>
    </w:rPr>
  </w:style>
  <w:style w:type="character" w:customStyle="1" w:styleId="1e">
    <w:name w:val="不明显强调1"/>
    <w:basedOn w:val="a2"/>
    <w:uiPriority w:val="19"/>
    <w:rPr>
      <w:rFonts w:ascii="微软雅黑" w:eastAsia="微软雅黑" w:hAnsi="微软雅黑" w:cs="微软雅黑"/>
      <w:i/>
      <w:iCs/>
      <w:color w:val="7F7F7F" w:themeColor="text1" w:themeTint="80"/>
      <w:szCs w:val="22"/>
      <w:lang w:eastAsia="zh-CN"/>
    </w:rPr>
  </w:style>
  <w:style w:type="paragraph" w:customStyle="1" w:styleId="cover--">
    <w:name w:val="cover--"/>
    <w:basedOn w:val="a1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a">
    <w:name w:val="图样式"/>
    <w:basedOn w:val="a1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b">
    <w:name w:val="微软雅黑"/>
    <w:basedOn w:val="a1"/>
    <w:link w:val="Char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2"/>
    <w:link w:val="afffb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b"/>
    <w:pPr>
      <w:spacing w:after="120"/>
    </w:pPr>
    <w:rPr>
      <w:rFonts w:cs="宋体"/>
      <w:szCs w:val="20"/>
    </w:rPr>
  </w:style>
  <w:style w:type="paragraph" w:customStyle="1" w:styleId="afffc">
    <w:name w:val="表格"/>
    <w:next w:val="a1"/>
    <w:link w:val="Char0"/>
    <w:pPr>
      <w:framePr w:wrap="around" w:vAnchor="text" w:hAnchor="margin" w:x="-34" w:y="1"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2"/>
    <w:link w:val="afffc"/>
    <w:rPr>
      <w:rFonts w:ascii="微软雅黑" w:eastAsia="微软雅黑" w:hAnsi="微软雅黑" w:cs="微软雅黑"/>
      <w:snapToGrid w:val="0"/>
      <w:szCs w:val="21"/>
    </w:rPr>
  </w:style>
  <w:style w:type="character" w:customStyle="1" w:styleId="afffd">
    <w:name w:val="样式 蓝色"/>
    <w:basedOn w:val="a2"/>
    <w:semiHidden/>
    <w:rPr>
      <w:color w:val="0000FF"/>
    </w:rPr>
  </w:style>
  <w:style w:type="character" w:customStyle="1" w:styleId="afffe">
    <w:name w:val="样式 倾斜 蓝色"/>
    <w:basedOn w:val="a2"/>
    <w:semiHidden/>
    <w:rPr>
      <w:i/>
      <w:iCs/>
      <w:color w:val="0000FF"/>
    </w:rPr>
  </w:style>
  <w:style w:type="paragraph" w:customStyle="1" w:styleId="Tab">
    <w:name w:val="正文+Tab"/>
    <w:basedOn w:val="a1"/>
    <w:pPr>
      <w:ind w:left="420"/>
    </w:pPr>
    <w:rPr>
      <w:rFonts w:cs="宋体"/>
    </w:rPr>
  </w:style>
  <w:style w:type="character" w:customStyle="1" w:styleId="1c">
    <w:name w:val="表格1 字符"/>
    <w:basedOn w:val="TableHeading0"/>
    <w:link w:val="1b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">
    <w:name w:val="命令行"/>
    <w:basedOn w:val="a1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pPr>
      <w:ind w:left="2940"/>
    </w:pPr>
  </w:style>
  <w:style w:type="character" w:customStyle="1" w:styleId="affff0">
    <w:name w:val="样式 正文 +"/>
    <w:basedOn w:val="a2"/>
    <w:rPr>
      <w:rFonts w:ascii="FrutigerNext LT Regular" w:eastAsia="华文细黑" w:hAnsi="FrutigerNext LT Regular"/>
      <w:kern w:val="0"/>
    </w:rPr>
  </w:style>
  <w:style w:type="paragraph" w:customStyle="1" w:styleId="TOC20">
    <w:name w:val="TOC 标题2"/>
    <w:basedOn w:val="1"/>
    <w:next w:val="a1"/>
    <w:uiPriority w:val="39"/>
    <w:unhideWhenUsed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3"/>
    <w:uiPriority w:val="99"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basedOn w:val="a2"/>
    <w:link w:val="1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1">
    <w:name w:val="正文（首行不缩进）"/>
    <w:basedOn w:val="a1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2">
    <w:name w:val="List Paragraph"/>
    <w:basedOn w:val="a1"/>
    <w:link w:val="affff3"/>
    <w:uiPriority w:val="34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3">
    <w:name w:val="列表段落 字符"/>
    <w:basedOn w:val="a2"/>
    <w:link w:val="affff2"/>
    <w:uiPriority w:val="34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1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4">
    <w:name w:val="表格题注"/>
    <w:next w:val="a1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5">
    <w:name w:val="插图题注"/>
    <w:next w:val="a1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a">
    <w:name w:val="实验目标"/>
    <w:basedOn w:val="affff2"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fb">
    <w:name w:val="页脚 字符"/>
    <w:basedOn w:val="a2"/>
    <w:link w:val="afa"/>
    <w:uiPriority w:val="99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1"/>
    <w:link w:val="111Char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2"/>
    <w:link w:val="1110"/>
    <w:rPr>
      <w:rFonts w:ascii="微软雅黑" w:eastAsia="微软雅黑" w:hAnsi="微软雅黑"/>
      <w:bCs/>
      <w:snapToGrid w:val="0"/>
      <w:sz w:val="21"/>
    </w:rPr>
  </w:style>
  <w:style w:type="paragraph" w:customStyle="1" w:styleId="1f">
    <w:name w:val="1.正文"/>
    <w:basedOn w:val="a1"/>
    <w:link w:val="1f0"/>
    <w:qFormat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1"/>
    <w:link w:val="F1EN0"/>
    <w:rPr>
      <w:rFonts w:eastAsia="FrutigerNext LT Regular"/>
    </w:rPr>
  </w:style>
  <w:style w:type="character" w:customStyle="1" w:styleId="1f0">
    <w:name w:val="1.正文 字符"/>
    <w:basedOn w:val="a2"/>
    <w:link w:val="1f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1"/>
    <w:link w:val="2f3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2"/>
    <w:link w:val="F1EN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2"/>
    <w:link w:val="2f2"/>
    <w:qFormat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f1"/>
    <w:qFormat/>
    <w:pPr>
      <w:numPr>
        <w:ilvl w:val="5"/>
        <w:numId w:val="1"/>
      </w:numPr>
      <w:tabs>
        <w:tab w:val="left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qFormat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2"/>
    <w:link w:val="Step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qFormat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2"/>
    <w:link w:val="ItemList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2"/>
    <w:link w:val="TableText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qFormat/>
  </w:style>
  <w:style w:type="paragraph" w:customStyle="1" w:styleId="73">
    <w:name w:val="7.简介标题"/>
    <w:basedOn w:val="a1"/>
    <w:link w:val="74"/>
    <w:qFormat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f"/>
    <w:link w:val="84"/>
    <w:qFormat/>
  </w:style>
  <w:style w:type="character" w:customStyle="1" w:styleId="20">
    <w:name w:val="标题 2 字符"/>
    <w:basedOn w:val="a2"/>
    <w:link w:val="2"/>
    <w:rPr>
      <w:rFonts w:ascii="Huawei Sans" w:eastAsia="方正兰亭黑简体" w:hAnsi="Huawei Sans" w:cs="Book Antiqua"/>
      <w:bCs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Pr>
      <w:rFonts w:ascii="Arial Unicode MS" w:eastAsia="黑体" w:hAnsi="Arial Unicode MS" w:cs="Book Antiqua"/>
      <w:bCs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Pr>
      <w:rFonts w:ascii="Huawei Sans" w:eastAsia="方正兰亭黑简体" w:hAnsi="Huawei Sans" w:cs="微软雅黑"/>
      <w:bCs w:val="0"/>
      <w:sz w:val="36"/>
      <w:szCs w:val="36"/>
      <w:lang w:eastAsia="en-US"/>
    </w:rPr>
  </w:style>
  <w:style w:type="character" w:customStyle="1" w:styleId="31">
    <w:name w:val="标题 3 字符"/>
    <w:basedOn w:val="a2"/>
    <w:link w:val="3"/>
    <w:rPr>
      <w:rFonts w:ascii="Huawei Sans" w:eastAsia="方正兰亭黑简体" w:hAnsi="Huawei Sans" w:cs="微软雅黑"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Pr>
      <w:rFonts w:ascii="Arial Unicode MS" w:eastAsia="黑体" w:hAnsi="Arial Unicode MS" w:cs="Book Antiqua"/>
      <w:sz w:val="26"/>
      <w:szCs w:val="32"/>
    </w:rPr>
  </w:style>
  <w:style w:type="character" w:customStyle="1" w:styleId="84">
    <w:name w:val="8.前言标题 字符"/>
    <w:basedOn w:val="Heading3NoNumber0"/>
    <w:link w:val="83"/>
    <w:rPr>
      <w:rFonts w:ascii="Huawei Sans" w:eastAsia="方正兰亭黑简体" w:hAnsi="Huawei Sans" w:cs="微软雅黑"/>
      <w:sz w:val="21"/>
      <w:szCs w:val="32"/>
    </w:rPr>
  </w:style>
  <w:style w:type="table" w:customStyle="1" w:styleId="affff6">
    <w:name w:val="表格样式"/>
    <w:basedOn w:val="a3"/>
    <w:uiPriority w:val="99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fff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2"/>
    <w:link w:val="30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1"/>
    <w:link w:val="5b"/>
    <w:qFormat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1"/>
    <w:link w:val="92"/>
    <w:qFormat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2"/>
    <w:link w:val="9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2"/>
    <w:link w:val="50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7">
    <w:name w:val="No Spacing"/>
    <w:uiPriority w:val="1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customStyle="1" w:styleId="1f1">
    <w:name w:val="明显强调1"/>
    <w:basedOn w:val="a2"/>
    <w:uiPriority w:val="21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8">
    <w:name w:val="Quote"/>
    <w:basedOn w:val="a1"/>
    <w:next w:val="a1"/>
    <w:link w:val="affff9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9">
    <w:name w:val="引用 字符"/>
    <w:basedOn w:val="a2"/>
    <w:link w:val="affff8"/>
    <w:uiPriority w:val="2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a">
    <w:name w:val="Intense Quote"/>
    <w:basedOn w:val="a1"/>
    <w:next w:val="a1"/>
    <w:link w:val="affffb"/>
    <w:uiPriority w:val="3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b">
    <w:name w:val="明显引用 字符"/>
    <w:basedOn w:val="a2"/>
    <w:link w:val="affffa"/>
    <w:uiPriority w:val="30"/>
    <w:rPr>
      <w:rFonts w:ascii="微软雅黑" w:eastAsia="微软雅黑" w:hAnsi="微软雅黑" w:cs="微软雅黑"/>
      <w:i/>
      <w:iCs/>
      <w:color w:val="4F81BD" w:themeColor="accent1"/>
    </w:rPr>
  </w:style>
  <w:style w:type="character" w:customStyle="1" w:styleId="1f2">
    <w:name w:val="不明显参考1"/>
    <w:basedOn w:val="a2"/>
    <w:uiPriority w:val="31"/>
    <w:rPr>
      <w:rFonts w:ascii="微软雅黑" w:eastAsia="微软雅黑" w:hAnsi="微软雅黑" w:cs="微软雅黑"/>
      <w:smallCaps/>
      <w:color w:val="595959" w:themeColor="text1" w:themeTint="A6"/>
    </w:rPr>
  </w:style>
  <w:style w:type="character" w:customStyle="1" w:styleId="1f3">
    <w:name w:val="明显参考1"/>
    <w:basedOn w:val="a2"/>
    <w:uiPriority w:val="32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customStyle="1" w:styleId="1f4">
    <w:name w:val="书籍标题1"/>
    <w:basedOn w:val="a2"/>
    <w:uiPriority w:val="33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1f5">
    <w:name w:val="未处理的提及1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ee.com/" TargetMode="External"/><Relationship Id="rId18" Type="http://schemas.openxmlformats.org/officeDocument/2006/relationships/hyperlink" Target="https://clasign.osinfra.cn/sign/Z2l0ZWUlMkZvcGVuZ2F1c3M=" TargetMode="External"/><Relationship Id="rId26" Type="http://schemas.openxmlformats.org/officeDocument/2006/relationships/hyperlink" Target="https://gitee.com/xiangxinyong/practice-course.git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ee.com/opengauss/practice-course" TargetMode="External"/><Relationship Id="rId34" Type="http://schemas.openxmlformats.org/officeDocument/2006/relationships/hyperlink" Target="https://clasign.osinfra.cn/sign/Z2l0ZWUlMkZvcGVuZ2F1c3M=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1.xml"/><Relationship Id="rId16" Type="http://schemas.openxmlformats.org/officeDocument/2006/relationships/hyperlink" Target="http://gitee.com/profile/email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practicecourse.obs.myhuaweicloud.com:443/WinSCP-5.19.1-Setup.exe" TargetMode="External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clasign.osinfra.cn/sign/Z2l0ZWUlMkZvcGVuZ2F1c3M=" TargetMode="External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git.mydoc.io/?t=179267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hyperlink" Target="https://gitee.com/opengauss/practice-course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9.gif"/><Relationship Id="rId30" Type="http://schemas.openxmlformats.org/officeDocument/2006/relationships/hyperlink" Target="https://gitee.com/your-user-name/practice-course" TargetMode="External"/><Relationship Id="rId35" Type="http://schemas.openxmlformats.org/officeDocument/2006/relationships/image" Target="media/image14.png"/><Relationship Id="rId8" Type="http://schemas.openxmlformats.org/officeDocument/2006/relationships/styles" Target="styles.xml"/><Relationship Id="rId3" Type="http://schemas.openxmlformats.org/officeDocument/2006/relationships/customXml" Target="../customXml/item2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gitee.com/opengauss/community/blob/master/contributors/command.m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FCBBA1-CF04-408F-AD11-6F25B09654B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46</TotalTime>
  <Pages>12</Pages>
  <Words>674</Words>
  <Characters>3848</Characters>
  <Application>Microsoft Office Word</Application>
  <DocSecurity>0</DocSecurity>
  <Lines>32</Lines>
  <Paragraphs>9</Paragraphs>
  <ScaleCrop>false</ScaleCrop>
  <Company>Huawei Technologies Co.,Ltd.</Company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 cy</cp:lastModifiedBy>
  <cp:revision>1</cp:revision>
  <cp:lastPrinted>2016-11-21T02:33:00Z</cp:lastPrinted>
  <dcterms:created xsi:type="dcterms:W3CDTF">2018-07-11T01:34:00Z</dcterms:created>
  <dcterms:modified xsi:type="dcterms:W3CDTF">2021-11-14T07:42:00Z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(3)I+Xs6Tz92og3dZoDTXwbKJiFhgUxN6A1OQR6g+NMDValq0JWmB+J7K359CnwyVdk9DtLKAuQ
8wQD56Ffh9lBuVD9RQ4GEYayfuJ5klIhziDexWAkGJHiJuzxSIIukARm3JCfaG+nfiJ1Cyym
vtPSNa9S+TubRhJABT6JFBAT+SeKUDU6+epAXvFfsp8BWKeBILb/rHm65w8sp1eAZzYwNadH
+ITdZup+Xy4gOVhMh7</vt:lpwstr>
  </property>
  <property fmtid="{D5CDD505-2E9C-101B-9397-08002B2CF9AE}" pid="15" name="_2015_ms_pID_7253431">
    <vt:lpwstr>Kzm5z3Bj4zSmNZSwa4vn/iDTt9qZ6v6Nvh0zubSDzXjAvNVrJkKdfv
gVc2gujUGooNMcaqnKqjiTdFQToGwZtkugjkrg2raVzdrMoFFsSoQRW+Cn3g796xPg4gPf1o
bDs7g/QHZRPFzJkqdfsidqaeodbU3pZAkmVUhPJ7B1toFo6+WAt54v1OEPz28Nkbpdc5Euz5
6CRPleRFo0V519zsLNTQwJZEHpc/F8dJsE+P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Bg==</vt:lpwstr>
  </property>
  <property fmtid="{D5CDD505-2E9C-101B-9397-08002B2CF9AE}" pid="18" name="KSOProductBuildVer">
    <vt:lpwstr>2052-11.1.0.10228</vt:lpwstr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1629939585</vt:lpwstr>
  </property>
</Properties>
</file>